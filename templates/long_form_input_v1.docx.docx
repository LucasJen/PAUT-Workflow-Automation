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542A" w14:textId="77777777" w:rsidR="00006303" w:rsidRPr="001D71C8" w:rsidRDefault="00006303" w:rsidP="003C0530">
      <w:pPr>
        <w:pStyle w:val="Header"/>
      </w:pPr>
    </w:p>
    <w:p w14:paraId="669BB379" w14:textId="77777777" w:rsidR="00006303" w:rsidRPr="001D71C8" w:rsidRDefault="00006303" w:rsidP="00006303">
      <w:pPr>
        <w:jc w:val="center"/>
      </w:pPr>
    </w:p>
    <w:p w14:paraId="7E411C45" w14:textId="77777777" w:rsidR="00006303" w:rsidRPr="001D71C8" w:rsidRDefault="00006303" w:rsidP="00006303">
      <w:pPr>
        <w:jc w:val="center"/>
      </w:pPr>
    </w:p>
    <w:p w14:paraId="22E671D0" w14:textId="77777777" w:rsidR="00006303" w:rsidRPr="001D71C8" w:rsidRDefault="00006303" w:rsidP="00006303">
      <w:pPr>
        <w:jc w:val="center"/>
      </w:pPr>
    </w:p>
    <w:p w14:paraId="7DA8FDDE" w14:textId="77777777" w:rsidR="00006303" w:rsidRPr="001D71C8" w:rsidRDefault="00006303" w:rsidP="00006303">
      <w:pPr>
        <w:jc w:val="center"/>
      </w:pPr>
    </w:p>
    <w:p w14:paraId="57202E86" w14:textId="77777777" w:rsidR="00006303" w:rsidRPr="001D71C8" w:rsidRDefault="00006303" w:rsidP="00006303">
      <w:pPr>
        <w:jc w:val="center"/>
      </w:pPr>
    </w:p>
    <w:p w14:paraId="08A5B4B5" w14:textId="77777777" w:rsidR="00006303" w:rsidRPr="001D71C8" w:rsidRDefault="00006303" w:rsidP="00006303">
      <w:pPr>
        <w:jc w:val="center"/>
      </w:pPr>
    </w:p>
    <w:p w14:paraId="5812380D" w14:textId="77777777" w:rsidR="00006303" w:rsidRPr="001D71C8" w:rsidRDefault="00006303" w:rsidP="00006303">
      <w:pPr>
        <w:jc w:val="center"/>
        <w:rPr>
          <w:smallCaps/>
          <w:sz w:val="28"/>
        </w:rPr>
      </w:pPr>
    </w:p>
    <w:p w14:paraId="4DFD42AF" w14:textId="4238C17C" w:rsidR="00006303" w:rsidRPr="001D71C8" w:rsidRDefault="009D03EA" w:rsidP="00006303">
      <w:pPr>
        <w:jc w:val="center"/>
        <w:rPr>
          <w:smallCaps/>
          <w:sz w:val="28"/>
          <w:highlight w:val="yellow"/>
        </w:rPr>
      </w:pPr>
      <w:r w:rsidRPr="001D71C8">
        <w:rPr>
          <w:noProof/>
        </w:rPr>
        <mc:AlternateContent>
          <mc:Choice Requires="wps">
            <w:drawing>
              <wp:anchor distT="4294967295" distB="4294967295" distL="114300" distR="114300" simplePos="0" relativeHeight="251677184" behindDoc="0" locked="0" layoutInCell="1" allowOverlap="1" wp14:anchorId="35A5DF48" wp14:editId="12C8F3AC">
                <wp:simplePos x="0" y="0"/>
                <wp:positionH relativeFrom="column">
                  <wp:posOffset>524510</wp:posOffset>
                </wp:positionH>
                <wp:positionV relativeFrom="paragraph">
                  <wp:posOffset>153034</wp:posOffset>
                </wp:positionV>
                <wp:extent cx="5650230" cy="0"/>
                <wp:effectExtent l="0" t="0" r="0" b="0"/>
                <wp:wrapNone/>
                <wp:docPr id="498" name="Straight Connector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08984A" id="Straight Connector 498"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2.05pt" to="486.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sAxsAEAAEgDAAAOAAAAZHJzL2Uyb0RvYy54bWysU8Fu2zAMvQ/YPwi6L3YypNi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"/>
            </w:pict>
          </mc:Fallback>
        </mc:AlternateContent>
      </w:r>
    </w:p>
    <w:p w14:paraId="07F40600" w14:textId="77777777" w:rsidR="00006303" w:rsidRPr="001D71C8" w:rsidRDefault="00006303" w:rsidP="00006303">
      <w:pPr>
        <w:pStyle w:val="Title"/>
      </w:pPr>
      <w:r w:rsidRPr="001D71C8">
        <w:t>Technical Report</w:t>
      </w:r>
    </w:p>
    <w:p w14:paraId="3796D9FC" w14:textId="17CF49EB" w:rsidR="00006303" w:rsidRPr="001D71C8" w:rsidRDefault="009D03EA" w:rsidP="00006303">
      <w:pPr>
        <w:jc w:val="center"/>
        <w:rPr>
          <w:smallCaps/>
          <w:sz w:val="28"/>
        </w:rPr>
      </w:pPr>
      <w:r w:rsidRPr="001D71C8">
        <w:rPr>
          <w:noProof/>
        </w:rPr>
        <mc:AlternateContent>
          <mc:Choice Requires="wps">
            <w:drawing>
              <wp:anchor distT="4294967295" distB="4294967295" distL="114300" distR="114300" simplePos="0" relativeHeight="251678208" behindDoc="0" locked="0" layoutInCell="1" allowOverlap="1" wp14:anchorId="7CB4828D" wp14:editId="49FD5C6B">
                <wp:simplePos x="0" y="0"/>
                <wp:positionH relativeFrom="column">
                  <wp:posOffset>524510</wp:posOffset>
                </wp:positionH>
                <wp:positionV relativeFrom="paragraph">
                  <wp:posOffset>145414</wp:posOffset>
                </wp:positionV>
                <wp:extent cx="5649595" cy="0"/>
                <wp:effectExtent l="0" t="0" r="0" b="0"/>
                <wp:wrapNone/>
                <wp:docPr id="497" name="Straight Connector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95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B36865" id="Straight Connector 497"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1.45pt" to="486.1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"/>
            </w:pict>
          </mc:Fallback>
        </mc:AlternateContent>
      </w:r>
    </w:p>
    <w:p w14:paraId="313563ED" w14:textId="77777777" w:rsidR="00006303" w:rsidRPr="001D71C8" w:rsidRDefault="00006303" w:rsidP="00006303">
      <w:pPr>
        <w:jc w:val="center"/>
        <w:rPr>
          <w:smallCaps/>
          <w:sz w:val="28"/>
        </w:rPr>
      </w:pPr>
    </w:p>
    <w:p w14:paraId="68474A98" w14:textId="77777777" w:rsidR="00006303" w:rsidRPr="001D71C8" w:rsidRDefault="00006303" w:rsidP="00006303">
      <w:pPr>
        <w:jc w:val="center"/>
        <w:rPr>
          <w:smallCaps/>
          <w:sz w:val="28"/>
        </w:rPr>
      </w:pPr>
    </w:p>
    <w:p w14:paraId="149A284F" w14:textId="5834B26F" w:rsidR="00006303" w:rsidRPr="001D71C8" w:rsidRDefault="002C6890" w:rsidP="00006303">
      <w:pPr>
        <w:jc w:val="center"/>
        <w:rPr>
          <w:smallCaps/>
          <w:sz w:val="28"/>
        </w:rPr>
      </w:pPr>
      <w:r>
        <w:rPr>
          <w:szCs w:val="22"/>
        </w:rPr>
        <w:t>{{DOCUMENT_TITLE}}</w:t>
      </w:r>
    </w:p>
    <w:p w14:paraId="79091DB6" w14:textId="77777777" w:rsidR="00006303" w:rsidRPr="001D71C8" w:rsidRDefault="00006303" w:rsidP="00006303">
      <w:pPr>
        <w:jc w:val="center"/>
        <w:rPr>
          <w:smallCaps/>
          <w:sz w:val="28"/>
        </w:rPr>
      </w:pPr>
    </w:p>
    <w:p w14:paraId="6DC5C61A" w14:textId="77777777" w:rsidR="00006303" w:rsidRPr="001D71C8" w:rsidRDefault="00006303" w:rsidP="00006303">
      <w:pPr>
        <w:jc w:val="center"/>
        <w:rPr>
          <w:b/>
          <w:i/>
          <w:sz w:val="28"/>
        </w:rPr>
      </w:pPr>
      <w:r w:rsidRPr="001D71C8">
        <w:rPr>
          <w:b/>
          <w:i/>
          <w:sz w:val="28"/>
        </w:rPr>
        <w:t>For</w:t>
      </w:r>
    </w:p>
    <w:p w14:paraId="574DBE5E" w14:textId="77777777" w:rsidR="00006303" w:rsidRPr="001D71C8" w:rsidRDefault="00006303" w:rsidP="00006303">
      <w:pPr>
        <w:jc w:val="center"/>
        <w:rPr>
          <w:smallCaps/>
          <w:sz w:val="28"/>
        </w:rPr>
      </w:pPr>
    </w:p>
    <w:p w14:paraId="5C8CFDC7" w14:textId="77777777" w:rsidR="00006303" w:rsidRPr="001D71C8" w:rsidRDefault="00006303" w:rsidP="00006303">
      <w:pPr>
        <w:jc w:val="center"/>
        <w:rPr>
          <w:smallCaps/>
          <w:sz w:val="28"/>
        </w:rPr>
      </w:pPr>
    </w:p>
    <w:p w14:paraId="27F0AF22" w14:textId="6DA583E6" w:rsidR="00006303" w:rsidRPr="001D71C8" w:rsidRDefault="00765CB0" w:rsidP="00006303">
      <w:pPr>
        <w:pStyle w:val="Cover1"/>
      </w:pPr>
      <w:r>
        <w:t>{{CLIENT}}</w:t>
      </w:r>
    </w:p>
    <w:p w14:paraId="577B7E25" w14:textId="3BF1D0DE" w:rsidR="00006303" w:rsidRPr="001D71C8" w:rsidRDefault="00765CB0" w:rsidP="00006303">
      <w:pPr>
        <w:pStyle w:val="Cover1"/>
        <w:rPr>
          <w:smallCaps w:val="0"/>
          <w:sz w:val="36"/>
        </w:rPr>
      </w:pPr>
      <w:r>
        <w:t>{{LOCATION}}</w:t>
      </w:r>
    </w:p>
    <w:p w14:paraId="37A346A1" w14:textId="77777777" w:rsidR="00006303" w:rsidRPr="001D71C8" w:rsidRDefault="00006303" w:rsidP="00006303">
      <w:pPr>
        <w:pStyle w:val="Cover1"/>
        <w:rPr>
          <w:sz w:val="28"/>
          <w:szCs w:val="28"/>
        </w:rPr>
      </w:pPr>
    </w:p>
    <w:p w14:paraId="0FF0D1D3" w14:textId="77777777" w:rsidR="00B42D0D" w:rsidRPr="001D71C8" w:rsidRDefault="00B42D0D" w:rsidP="00006303">
      <w:pPr>
        <w:pStyle w:val="Cover1"/>
        <w:rPr>
          <w:sz w:val="28"/>
          <w:szCs w:val="28"/>
        </w:rPr>
      </w:pPr>
    </w:p>
    <w:p w14:paraId="6902AA7F" w14:textId="422D4AC2" w:rsidR="00006303" w:rsidRPr="001D71C8" w:rsidRDefault="00BA0910" w:rsidP="00006303">
      <w:pPr>
        <w:pStyle w:val="Cover1"/>
        <w:rPr>
          <w:smallCaps w:val="0"/>
          <w:sz w:val="28"/>
        </w:rPr>
      </w:pPr>
      <w:r>
        <w:t>{{REPORT_DATE}}</w:t>
      </w:r>
    </w:p>
    <w:p w14:paraId="0873892E" w14:textId="77777777" w:rsidR="00006303" w:rsidRPr="001D71C8" w:rsidRDefault="00006303" w:rsidP="003C0530">
      <w:pPr>
        <w:pStyle w:val="Header"/>
        <w:rPr>
          <w:highlight w:val="yellow"/>
        </w:rPr>
      </w:pPr>
    </w:p>
    <w:p w14:paraId="53626CD9" w14:textId="77777777" w:rsidR="00006303" w:rsidRPr="001D71C8" w:rsidRDefault="00006303" w:rsidP="003C0530">
      <w:pPr>
        <w:pStyle w:val="Header"/>
        <w:rPr>
          <w:highlight w:val="yellow"/>
        </w:rPr>
      </w:pPr>
    </w:p>
    <w:p w14:paraId="01F6A814" w14:textId="77777777" w:rsidR="00006303" w:rsidRPr="001D71C8" w:rsidRDefault="00006303" w:rsidP="003C0530">
      <w:pPr>
        <w:pStyle w:val="Header"/>
        <w:rPr>
          <w:highlight w:val="yellow"/>
        </w:rPr>
      </w:pPr>
    </w:p>
    <w:p w14:paraId="6E9AB6FE" w14:textId="77777777" w:rsidR="00006303" w:rsidRPr="001D71C8" w:rsidRDefault="00006303" w:rsidP="00006303">
      <w:pPr>
        <w:pStyle w:val="Header"/>
        <w:tabs>
          <w:tab w:val="clear" w:pos="9360"/>
        </w:tabs>
        <w:rPr>
          <w:highlight w:val="yellow"/>
        </w:rPr>
        <w:sectPr w:rsidR="00006303" w:rsidRPr="001D71C8" w:rsidSect="009E514A">
          <w:headerReference w:type="even" r:id="rId8"/>
          <w:headerReference w:type="default" r:id="rId9"/>
          <w:type w:val="oddPage"/>
          <w:pgSz w:w="12240" w:h="15840" w:code="1"/>
          <w:pgMar w:top="606" w:right="720" w:bottom="720" w:left="720" w:header="360" w:footer="432" w:gutter="0"/>
          <w:pgNumType w:chapSep="period"/>
          <w:cols w:space="720"/>
          <w:docGrid w:linePitch="326"/>
        </w:sectPr>
      </w:pPr>
    </w:p>
    <w:tbl>
      <w:tblPr>
        <w:tblpPr w:leftFromText="180" w:rightFromText="180" w:vertAnchor="text" w:tblpX="-73" w:tblpY="1"/>
        <w:tblOverlap w:val="never"/>
        <w:tblW w:w="11070" w:type="dxa"/>
        <w:tblLayout w:type="fixed"/>
        <w:tblCellMar>
          <w:left w:w="122" w:type="dxa"/>
          <w:right w:w="122" w:type="dxa"/>
        </w:tblCellMar>
        <w:tblLook w:val="0000" w:firstRow="0" w:lastRow="0" w:firstColumn="0" w:lastColumn="0" w:noHBand="0" w:noVBand="0"/>
      </w:tblPr>
      <w:tblGrid>
        <w:gridCol w:w="1782"/>
        <w:gridCol w:w="142"/>
        <w:gridCol w:w="2741"/>
        <w:gridCol w:w="637"/>
        <w:gridCol w:w="1419"/>
        <w:gridCol w:w="961"/>
        <w:gridCol w:w="3388"/>
      </w:tblGrid>
      <w:tr w:rsidR="00006303" w:rsidRPr="001D71C8" w14:paraId="1E81F7F3" w14:textId="77777777" w:rsidTr="00510EE3">
        <w:trPr>
          <w:gridAfter w:val="3"/>
          <w:wAfter w:w="5768" w:type="dxa"/>
          <w:trHeight w:val="144"/>
        </w:trPr>
        <w:tc>
          <w:tcPr>
            <w:tcW w:w="5302" w:type="dxa"/>
            <w:gridSpan w:val="4"/>
            <w:tcBorders>
              <w:top w:val="double" w:sz="4" w:space="0" w:color="auto"/>
              <w:left w:val="double" w:sz="4" w:space="0" w:color="auto"/>
              <w:right w:val="double" w:sz="4" w:space="0" w:color="auto"/>
            </w:tcBorders>
          </w:tcPr>
          <w:p w14:paraId="02CA1B32" w14:textId="77777777" w:rsidR="00006303" w:rsidRPr="001D71C8" w:rsidRDefault="00006303" w:rsidP="00510EE3">
            <w:pPr>
              <w:pStyle w:val="Summary7"/>
            </w:pPr>
            <w:r w:rsidRPr="001D71C8">
              <w:lastRenderedPageBreak/>
              <w:br w:type="page"/>
            </w:r>
            <w:r w:rsidRPr="001D71C8">
              <w:br w:type="page"/>
            </w:r>
            <w:r w:rsidRPr="001D71C8">
              <w:rPr>
                <w:b/>
              </w:rPr>
              <w:t>Mistras Group Inc. Service Division</w:t>
            </w:r>
          </w:p>
        </w:tc>
      </w:tr>
      <w:tr w:rsidR="00006303" w:rsidRPr="001D71C8" w14:paraId="7AD43D52" w14:textId="77777777" w:rsidTr="00510EE3">
        <w:trPr>
          <w:gridAfter w:val="3"/>
          <w:wAfter w:w="5768" w:type="dxa"/>
          <w:trHeight w:hRule="exact" w:val="432"/>
        </w:trPr>
        <w:tc>
          <w:tcPr>
            <w:tcW w:w="5302" w:type="dxa"/>
            <w:gridSpan w:val="4"/>
            <w:tcBorders>
              <w:left w:val="double" w:sz="4" w:space="0" w:color="auto"/>
              <w:bottom w:val="double" w:sz="4" w:space="0" w:color="auto"/>
              <w:right w:val="double" w:sz="4" w:space="0" w:color="auto"/>
            </w:tcBorders>
          </w:tcPr>
          <w:p w14:paraId="7B11F440" w14:textId="552FE3AF" w:rsidR="00006303" w:rsidRPr="001D71C8" w:rsidRDefault="00006303" w:rsidP="006A48F2">
            <w:pPr>
              <w:pStyle w:val="Summary5"/>
              <w:rPr>
                <w:sz w:val="20"/>
              </w:rPr>
            </w:pPr>
            <w:r w:rsidRPr="001D71C8">
              <w:br w:type="page"/>
            </w:r>
            <w:r w:rsidRPr="001D71C8">
              <w:br w:type="page"/>
            </w:r>
          </w:p>
        </w:tc>
      </w:tr>
      <w:tr w:rsidR="00006303" w:rsidRPr="001D71C8" w14:paraId="61A10842" w14:textId="77777777" w:rsidTr="00510EE3">
        <w:trPr>
          <w:trHeight w:val="240"/>
        </w:trPr>
        <w:tc>
          <w:tcPr>
            <w:tcW w:w="1924" w:type="dxa"/>
            <w:gridSpan w:val="2"/>
            <w:tcBorders>
              <w:top w:val="double" w:sz="4" w:space="0" w:color="auto"/>
              <w:left w:val="double" w:sz="4" w:space="0" w:color="auto"/>
            </w:tcBorders>
          </w:tcPr>
          <w:p w14:paraId="3B417F94"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Client Company:</w:t>
            </w:r>
          </w:p>
        </w:tc>
        <w:bookmarkStart w:id="0" w:name="_Hlt436548086"/>
        <w:tc>
          <w:tcPr>
            <w:tcW w:w="3378" w:type="dxa"/>
            <w:gridSpan w:val="2"/>
            <w:tcBorders>
              <w:top w:val="double" w:sz="4" w:space="0" w:color="auto"/>
              <w:right w:val="double" w:sz="4" w:space="0" w:color="auto"/>
            </w:tcBorders>
          </w:tcPr>
          <w:p w14:paraId="5AC8364B" w14:textId="29CEF2FE" w:rsidR="00006303" w:rsidRPr="001D71C8" w:rsidRDefault="00006303" w:rsidP="00510EE3">
            <w:pPr>
              <w:pStyle w:val="Summary2"/>
              <w:spacing w:before="0" w:after="40"/>
              <w:rPr>
                <w:sz w:val="18"/>
                <w:szCs w:val="18"/>
              </w:rPr>
            </w:pPr>
            <w:r w:rsidRPr="001D71C8">
              <w:rPr>
                <w:sz w:val="18"/>
                <w:szCs w:val="18"/>
              </w:rPr>
              <w:fldChar w:fldCharType="begin"/>
            </w:r>
            <w:r w:rsidRPr="001D71C8">
              <w:rPr>
                <w:sz w:val="18"/>
                <w:szCs w:val="18"/>
              </w:rPr>
              <w:instrText xml:space="preserve"> REF clientname \h  \* MERGEFORMAT </w:instrText>
            </w:r>
            <w:r w:rsidRPr="001D71C8">
              <w:rPr>
                <w:sz w:val="18"/>
                <w:szCs w:val="18"/>
              </w:rPr>
            </w:r>
            <w:r w:rsidRPr="001D71C8">
              <w:rPr>
                <w:sz w:val="18"/>
                <w:szCs w:val="18"/>
              </w:rPr>
              <w:fldChar w:fldCharType="separate"/>
            </w:r>
            <w:r w:rsidR="00765CB0">
              <w:rPr>
                <w:sz w:val="18"/>
                <w:szCs w:val="18"/>
              </w:rPr>
              <w:t>{{CLIENT}}</w:t>
            </w:r>
            <w:r w:rsidRPr="001D71C8">
              <w:rPr>
                <w:sz w:val="18"/>
                <w:szCs w:val="18"/>
              </w:rPr>
              <w:fldChar w:fldCharType="end"/>
            </w:r>
            <w:bookmarkEnd w:id="0"/>
          </w:p>
        </w:tc>
        <w:tc>
          <w:tcPr>
            <w:tcW w:w="1419" w:type="dxa"/>
            <w:tcBorders>
              <w:top w:val="double" w:sz="4" w:space="0" w:color="auto"/>
              <w:left w:val="double" w:sz="4" w:space="0" w:color="auto"/>
            </w:tcBorders>
          </w:tcPr>
          <w:p w14:paraId="4DD7B9CE"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Project No:</w:t>
            </w:r>
          </w:p>
        </w:tc>
        <w:tc>
          <w:tcPr>
            <w:tcW w:w="4349" w:type="dxa"/>
            <w:gridSpan w:val="2"/>
            <w:tcBorders>
              <w:top w:val="double" w:sz="4" w:space="0" w:color="auto"/>
              <w:right w:val="double" w:sz="4" w:space="0" w:color="auto"/>
            </w:tcBorders>
          </w:tcPr>
          <w:p w14:paraId="67FFF684" w14:textId="0566FBF3" w:rsidR="00006303" w:rsidRPr="001D71C8" w:rsidRDefault="00A40EB8" w:rsidP="00510EE3">
            <w:pPr>
              <w:pStyle w:val="Summary2"/>
              <w:spacing w:before="40" w:after="40"/>
              <w:rPr>
                <w:sz w:val="18"/>
              </w:rPr>
            </w:pPr>
            <w:r>
              <w:rPr>
                <w:sz w:val="18"/>
              </w:rPr>
              <w:t>{{PROJECT_NUMBER}}</w:t>
            </w:r>
          </w:p>
        </w:tc>
      </w:tr>
      <w:tr w:rsidR="00006303" w:rsidRPr="001D71C8" w14:paraId="575F605D" w14:textId="77777777" w:rsidTr="00510EE3">
        <w:trPr>
          <w:trHeight w:val="240"/>
        </w:trPr>
        <w:tc>
          <w:tcPr>
            <w:tcW w:w="1924" w:type="dxa"/>
            <w:gridSpan w:val="2"/>
            <w:tcBorders>
              <w:left w:val="double" w:sz="4" w:space="0" w:color="auto"/>
            </w:tcBorders>
          </w:tcPr>
          <w:p w14:paraId="79C6B1CD" w14:textId="77777777" w:rsidR="00006303" w:rsidRPr="001D71C8" w:rsidRDefault="00006303" w:rsidP="00510EE3">
            <w:pPr>
              <w:pStyle w:val="Summary1"/>
              <w:spacing w:before="40" w:after="40"/>
              <w:rPr>
                <w:rFonts w:ascii="Times New Roman" w:hAnsi="Times New Roman"/>
                <w:sz w:val="22"/>
              </w:rPr>
            </w:pPr>
            <w:r w:rsidRPr="001D71C8">
              <w:rPr>
                <w:rFonts w:ascii="Times New Roman" w:hAnsi="Times New Roman"/>
              </w:rPr>
              <w:t>Location:</w:t>
            </w:r>
          </w:p>
        </w:tc>
        <w:tc>
          <w:tcPr>
            <w:tcW w:w="3378" w:type="dxa"/>
            <w:gridSpan w:val="2"/>
            <w:tcBorders>
              <w:right w:val="double" w:sz="4" w:space="0" w:color="auto"/>
            </w:tcBorders>
          </w:tcPr>
          <w:p w14:paraId="569FFFE8" w14:textId="67213167" w:rsidR="00006303" w:rsidRPr="001D71C8" w:rsidRDefault="00765CB0" w:rsidP="00510EE3">
            <w:pPr>
              <w:pStyle w:val="Summary2"/>
              <w:spacing w:before="40" w:after="40"/>
              <w:rPr>
                <w:sz w:val="18"/>
              </w:rPr>
            </w:pPr>
            <w:r>
              <w:rPr>
                <w:sz w:val="18"/>
                <w:szCs w:val="18"/>
              </w:rPr>
              <w:t>{{LOCATION}}</w:t>
            </w:r>
          </w:p>
        </w:tc>
        <w:tc>
          <w:tcPr>
            <w:tcW w:w="1419" w:type="dxa"/>
            <w:tcBorders>
              <w:left w:val="double" w:sz="4" w:space="0" w:color="auto"/>
            </w:tcBorders>
          </w:tcPr>
          <w:p w14:paraId="5329397A" w14:textId="77777777" w:rsidR="00006303" w:rsidRPr="001D71C8" w:rsidRDefault="00006303" w:rsidP="00510EE3">
            <w:pPr>
              <w:pStyle w:val="Summary1"/>
              <w:spacing w:before="40" w:after="40"/>
              <w:rPr>
                <w:rFonts w:ascii="Times New Roman" w:hAnsi="Times New Roman"/>
                <w:sz w:val="22"/>
              </w:rPr>
            </w:pPr>
            <w:r w:rsidRPr="001D71C8">
              <w:rPr>
                <w:rFonts w:ascii="Times New Roman" w:hAnsi="Times New Roman"/>
              </w:rPr>
              <w:t>Total Pages:</w:t>
            </w:r>
          </w:p>
        </w:tc>
        <w:tc>
          <w:tcPr>
            <w:tcW w:w="4349" w:type="dxa"/>
            <w:gridSpan w:val="2"/>
            <w:tcBorders>
              <w:right w:val="double" w:sz="4" w:space="0" w:color="auto"/>
            </w:tcBorders>
          </w:tcPr>
          <w:p w14:paraId="6F8EE11F" w14:textId="1E89B5B4" w:rsidR="00006303" w:rsidRPr="001D71C8" w:rsidRDefault="00EE19B0" w:rsidP="00510EE3">
            <w:pPr>
              <w:pStyle w:val="Summary2"/>
              <w:spacing w:before="40" w:after="40"/>
              <w:rPr>
                <w:sz w:val="18"/>
              </w:rPr>
            </w:pPr>
            <w:r>
              <w:rPr>
                <w:sz w:val="18"/>
              </w:rPr>
              <w:t>{{TOTAL_PAGES}}</w:t>
            </w:r>
          </w:p>
        </w:tc>
      </w:tr>
      <w:tr w:rsidR="00006303" w:rsidRPr="001D71C8" w14:paraId="0E06435A" w14:textId="77777777" w:rsidTr="00510EE3">
        <w:trPr>
          <w:trHeight w:val="240"/>
        </w:trPr>
        <w:tc>
          <w:tcPr>
            <w:tcW w:w="1924" w:type="dxa"/>
            <w:gridSpan w:val="2"/>
            <w:tcBorders>
              <w:left w:val="double" w:sz="4" w:space="0" w:color="auto"/>
              <w:bottom w:val="double" w:sz="4" w:space="0" w:color="auto"/>
            </w:tcBorders>
          </w:tcPr>
          <w:p w14:paraId="0100C49A"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Client P.O. No:</w:t>
            </w:r>
          </w:p>
        </w:tc>
        <w:tc>
          <w:tcPr>
            <w:tcW w:w="3378" w:type="dxa"/>
            <w:gridSpan w:val="2"/>
            <w:tcBorders>
              <w:bottom w:val="double" w:sz="4" w:space="0" w:color="auto"/>
              <w:right w:val="double" w:sz="4" w:space="0" w:color="auto"/>
            </w:tcBorders>
          </w:tcPr>
          <w:p w14:paraId="1583023E" w14:textId="0ADE4E3C" w:rsidR="00006303" w:rsidRPr="001D71C8" w:rsidRDefault="00286DC8" w:rsidP="00510EE3">
            <w:pPr>
              <w:pStyle w:val="Summary2"/>
              <w:spacing w:before="40" w:after="40"/>
              <w:rPr>
                <w:sz w:val="18"/>
              </w:rPr>
            </w:pPr>
            <w:r>
              <w:rPr>
                <w:sz w:val="18"/>
              </w:rPr>
              <w:t>{{WORK_ORDER}}</w:t>
            </w:r>
          </w:p>
        </w:tc>
        <w:tc>
          <w:tcPr>
            <w:tcW w:w="1419" w:type="dxa"/>
            <w:tcBorders>
              <w:left w:val="double" w:sz="4" w:space="0" w:color="auto"/>
              <w:bottom w:val="double" w:sz="4" w:space="0" w:color="auto"/>
            </w:tcBorders>
          </w:tcPr>
          <w:p w14:paraId="5DF9C423" w14:textId="68CCC5F1" w:rsidR="00006303" w:rsidRPr="001D71C8" w:rsidRDefault="00BA1329" w:rsidP="00510EE3">
            <w:pPr>
              <w:pStyle w:val="Summary1"/>
              <w:spacing w:before="40" w:after="40"/>
              <w:rPr>
                <w:rFonts w:ascii="Times New Roman" w:hAnsi="Times New Roman"/>
              </w:rPr>
            </w:pPr>
            <w:r w:rsidRPr="001D71C8">
              <w:rPr>
                <w:rFonts w:ascii="Times New Roman" w:hAnsi="Times New Roman"/>
              </w:rPr>
              <w:t xml:space="preserve">Test </w:t>
            </w:r>
            <w:r w:rsidR="00006303" w:rsidRPr="001D71C8">
              <w:rPr>
                <w:rFonts w:ascii="Times New Roman" w:hAnsi="Times New Roman"/>
              </w:rPr>
              <w:t>Date:</w:t>
            </w:r>
          </w:p>
        </w:tc>
        <w:tc>
          <w:tcPr>
            <w:tcW w:w="4349" w:type="dxa"/>
            <w:gridSpan w:val="2"/>
            <w:tcBorders>
              <w:bottom w:val="double" w:sz="4" w:space="0" w:color="auto"/>
              <w:right w:val="double" w:sz="4" w:space="0" w:color="auto"/>
            </w:tcBorders>
          </w:tcPr>
          <w:p w14:paraId="51E66039" w14:textId="17AD38FE" w:rsidR="00006303" w:rsidRPr="001D71C8" w:rsidRDefault="00767D98" w:rsidP="00510EE3">
            <w:pPr>
              <w:pStyle w:val="Summary2"/>
              <w:spacing w:before="40" w:after="40"/>
              <w:rPr>
                <w:sz w:val="18"/>
              </w:rPr>
            </w:pPr>
            <w:r>
              <w:rPr>
                <w:sz w:val="18"/>
              </w:rPr>
              <w:t>{{TEST_DATE}}</w:t>
            </w:r>
          </w:p>
        </w:tc>
      </w:tr>
      <w:tr w:rsidR="00006303" w:rsidRPr="001D71C8" w14:paraId="5C78EF17" w14:textId="77777777" w:rsidTr="00510EE3">
        <w:trPr>
          <w:cantSplit/>
          <w:trHeight w:val="240"/>
        </w:trPr>
        <w:tc>
          <w:tcPr>
            <w:tcW w:w="1924" w:type="dxa"/>
            <w:gridSpan w:val="2"/>
            <w:tcBorders>
              <w:top w:val="double" w:sz="6" w:space="0" w:color="auto"/>
              <w:left w:val="double" w:sz="4" w:space="0" w:color="auto"/>
              <w:bottom w:val="double" w:sz="4" w:space="0" w:color="auto"/>
            </w:tcBorders>
            <w:vAlign w:val="center"/>
          </w:tcPr>
          <w:p w14:paraId="2152829A" w14:textId="77777777" w:rsidR="00006303" w:rsidRPr="001D71C8" w:rsidRDefault="00006303" w:rsidP="00510EE3">
            <w:pPr>
              <w:pStyle w:val="Summary1"/>
              <w:spacing w:before="40" w:after="40"/>
              <w:rPr>
                <w:rFonts w:ascii="Times New Roman" w:hAnsi="Times New Roman"/>
              </w:rPr>
            </w:pPr>
            <w:r w:rsidRPr="001D71C8">
              <w:rPr>
                <w:rFonts w:ascii="Times New Roman" w:hAnsi="Times New Roman"/>
              </w:rPr>
              <w:t>Report Title:</w:t>
            </w:r>
          </w:p>
        </w:tc>
        <w:tc>
          <w:tcPr>
            <w:tcW w:w="9146" w:type="dxa"/>
            <w:gridSpan w:val="5"/>
            <w:tcBorders>
              <w:top w:val="double" w:sz="6" w:space="0" w:color="auto"/>
              <w:bottom w:val="double" w:sz="4" w:space="0" w:color="auto"/>
              <w:right w:val="double" w:sz="4" w:space="0" w:color="auto"/>
            </w:tcBorders>
            <w:vAlign w:val="center"/>
          </w:tcPr>
          <w:p w14:paraId="75691C8B" w14:textId="7E23FC8D" w:rsidR="00006303" w:rsidRPr="001D71C8" w:rsidRDefault="002C6890" w:rsidP="00B42D0D">
            <w:pPr>
              <w:pStyle w:val="Summary2"/>
              <w:spacing w:before="40" w:after="40"/>
              <w:jc w:val="center"/>
              <w:rPr>
                <w:szCs w:val="22"/>
              </w:rPr>
            </w:pPr>
            <w:r>
              <w:rPr>
                <w:szCs w:val="22"/>
              </w:rPr>
              <w:t>{{DOCUMENT_TITLE}}</w:t>
            </w:r>
          </w:p>
        </w:tc>
      </w:tr>
      <w:tr w:rsidR="00006303" w:rsidRPr="001D71C8" w14:paraId="1D917773" w14:textId="77777777" w:rsidTr="00510EE3">
        <w:trPr>
          <w:trHeight w:val="240"/>
        </w:trPr>
        <w:tc>
          <w:tcPr>
            <w:tcW w:w="1924" w:type="dxa"/>
            <w:gridSpan w:val="2"/>
            <w:tcBorders>
              <w:top w:val="double" w:sz="4" w:space="0" w:color="auto"/>
              <w:left w:val="double" w:sz="4" w:space="0" w:color="auto"/>
            </w:tcBorders>
          </w:tcPr>
          <w:p w14:paraId="26792318" w14:textId="627F1AE8" w:rsidR="00006303" w:rsidRPr="001D71C8" w:rsidRDefault="00BE4784" w:rsidP="00510EE3">
            <w:pPr>
              <w:pStyle w:val="Summary1"/>
              <w:spacing w:before="40" w:after="40"/>
              <w:rPr>
                <w:rFonts w:ascii="Times New Roman" w:hAnsi="Times New Roman"/>
                <w:b/>
                <w:sz w:val="20"/>
                <w:highlight w:val="yellow"/>
              </w:rPr>
            </w:pPr>
            <w:r>
              <w:rPr>
                <w:rFonts w:ascii="Times New Roman" w:hAnsi="Times New Roman"/>
                <w:b/>
                <w:sz w:val="20"/>
              </w:rPr>
              <w:t>SUMMARY</w:t>
            </w:r>
            <w:r w:rsidR="00006303" w:rsidRPr="001D71C8">
              <w:rPr>
                <w:rFonts w:ascii="Times New Roman" w:hAnsi="Times New Roman"/>
                <w:b/>
                <w:sz w:val="20"/>
              </w:rPr>
              <w:t>:</w:t>
            </w:r>
          </w:p>
        </w:tc>
        <w:tc>
          <w:tcPr>
            <w:tcW w:w="9146" w:type="dxa"/>
            <w:gridSpan w:val="5"/>
            <w:tcBorders>
              <w:top w:val="double" w:sz="4" w:space="0" w:color="auto"/>
              <w:right w:val="double" w:sz="4" w:space="0" w:color="auto"/>
            </w:tcBorders>
          </w:tcPr>
          <w:p w14:paraId="10440C1D" w14:textId="77777777" w:rsidR="00006303" w:rsidRPr="001D71C8" w:rsidRDefault="00006303" w:rsidP="00510EE3">
            <w:pPr>
              <w:tabs>
                <w:tab w:val="left" w:pos="-720"/>
              </w:tabs>
              <w:suppressAutoHyphens/>
              <w:spacing w:before="40" w:after="0"/>
              <w:rPr>
                <w:spacing w:val="-2"/>
                <w:sz w:val="22"/>
                <w:szCs w:val="22"/>
                <w:highlight w:val="yellow"/>
              </w:rPr>
            </w:pPr>
          </w:p>
        </w:tc>
      </w:tr>
      <w:tr w:rsidR="00006303" w:rsidRPr="001D71C8" w14:paraId="7848A9A6" w14:textId="77777777" w:rsidTr="00510EE3">
        <w:trPr>
          <w:trHeight w:val="240"/>
        </w:trPr>
        <w:tc>
          <w:tcPr>
            <w:tcW w:w="11070" w:type="dxa"/>
            <w:gridSpan w:val="7"/>
            <w:tcBorders>
              <w:left w:val="double" w:sz="4" w:space="0" w:color="auto"/>
              <w:right w:val="double" w:sz="4" w:space="0" w:color="auto"/>
            </w:tcBorders>
          </w:tcPr>
          <w:p w14:paraId="5AD1DCC9" w14:textId="598978D9" w:rsidR="000C3B0A" w:rsidRPr="001D71C8" w:rsidRDefault="00BF7B9E" w:rsidP="009B478C">
            <w:pPr>
              <w:tabs>
                <w:tab w:val="left" w:pos="-720"/>
              </w:tabs>
              <w:suppressAutoHyphens/>
              <w:rPr>
                <w:sz w:val="20"/>
              </w:rPr>
            </w:pPr>
            <w:r>
              <w:rPr>
                <w:sz w:val="20"/>
              </w:rPr>
              <w:t>{{</w:t>
            </w:r>
            <w:r w:rsidR="002A53C6">
              <w:rPr>
                <w:sz w:val="20"/>
              </w:rPr>
              <w:t>EXAMINATION_SCOPE}}</w:t>
            </w:r>
          </w:p>
          <w:p w14:paraId="1F125BD4" w14:textId="77777777" w:rsidR="00C0107C" w:rsidRPr="001D71C8" w:rsidRDefault="00C0107C" w:rsidP="009B478C">
            <w:pPr>
              <w:tabs>
                <w:tab w:val="left" w:pos="-720"/>
              </w:tabs>
              <w:suppressAutoHyphens/>
              <w:rPr>
                <w:color w:val="000000"/>
                <w:spacing w:val="-2"/>
                <w:sz w:val="20"/>
              </w:rPr>
            </w:pPr>
          </w:p>
          <w:p w14:paraId="54A0A279" w14:textId="522D4BED" w:rsidR="003A1194" w:rsidRPr="00BF7B9E" w:rsidRDefault="00006303" w:rsidP="00CD186B">
            <w:pPr>
              <w:tabs>
                <w:tab w:val="left" w:pos="-720"/>
              </w:tabs>
              <w:suppressAutoHyphens/>
              <w:spacing w:after="0"/>
              <w:rPr>
                <w:b/>
                <w:i/>
                <w:iCs/>
                <w:color w:val="000000"/>
                <w:spacing w:val="-2"/>
                <w:sz w:val="20"/>
              </w:rPr>
            </w:pPr>
            <w:r w:rsidRPr="00BF7B9E">
              <w:rPr>
                <w:b/>
                <w:i/>
                <w:iCs/>
                <w:color w:val="000000"/>
                <w:spacing w:val="-2"/>
                <w:sz w:val="20"/>
              </w:rPr>
              <w:t>SUMMARY OF RESULTS:</w:t>
            </w:r>
          </w:p>
          <w:p w14:paraId="7AF3D703" w14:textId="59E64D89" w:rsidR="00B42D0D" w:rsidRPr="001D71C8" w:rsidRDefault="002A53C6" w:rsidP="00CD186B">
            <w:pPr>
              <w:tabs>
                <w:tab w:val="left" w:pos="-720"/>
              </w:tabs>
              <w:suppressAutoHyphens/>
              <w:spacing w:after="0"/>
              <w:rPr>
                <w:bCs/>
                <w:color w:val="000000"/>
                <w:spacing w:val="-2"/>
                <w:sz w:val="20"/>
              </w:rPr>
            </w:pPr>
            <w:r>
              <w:rPr>
                <w:bCs/>
                <w:color w:val="000000"/>
                <w:spacing w:val="-2"/>
                <w:sz w:val="20"/>
              </w:rPr>
              <w:t>{{EXECUTIVE_SUMMARY}}</w:t>
            </w:r>
          </w:p>
          <w:p w14:paraId="6475796D" w14:textId="77777777" w:rsidR="00B42D0D" w:rsidRPr="001D71C8" w:rsidRDefault="00B42D0D" w:rsidP="00CD186B">
            <w:pPr>
              <w:tabs>
                <w:tab w:val="left" w:pos="-720"/>
              </w:tabs>
              <w:suppressAutoHyphens/>
              <w:spacing w:after="0"/>
              <w:rPr>
                <w:bCs/>
                <w:color w:val="000000"/>
                <w:spacing w:val="-2"/>
                <w:sz w:val="20"/>
              </w:rPr>
            </w:pPr>
          </w:p>
          <w:p w14:paraId="09665DF6" w14:textId="25B5DFFA" w:rsidR="00A04F49" w:rsidRPr="001D71C8" w:rsidRDefault="002F2822" w:rsidP="000B3433">
            <w:pPr>
              <w:tabs>
                <w:tab w:val="left" w:pos="-720"/>
              </w:tabs>
              <w:suppressAutoHyphens/>
              <w:rPr>
                <w:sz w:val="20"/>
              </w:rPr>
            </w:pPr>
            <w:r w:rsidRPr="001D71C8">
              <w:rPr>
                <w:sz w:val="20"/>
              </w:rPr>
              <w:t>See the Results table on page 7 of this report for details of each individual scan area.</w:t>
            </w:r>
          </w:p>
          <w:p w14:paraId="65E40961" w14:textId="01B47016" w:rsidR="000C0FE7" w:rsidRPr="001D71C8" w:rsidRDefault="000C0FE7" w:rsidP="006D29B6">
            <w:pPr>
              <w:tabs>
                <w:tab w:val="left" w:pos="-720"/>
              </w:tabs>
              <w:suppressAutoHyphens/>
              <w:rPr>
                <w:sz w:val="20"/>
              </w:rPr>
            </w:pPr>
          </w:p>
        </w:tc>
      </w:tr>
      <w:tr w:rsidR="00006303" w:rsidRPr="001D71C8" w14:paraId="59560CC2" w14:textId="77777777" w:rsidTr="00EB76FB">
        <w:tblPrEx>
          <w:tblCellMar>
            <w:left w:w="108" w:type="dxa"/>
            <w:right w:w="108" w:type="dxa"/>
          </w:tblCellMar>
        </w:tblPrEx>
        <w:trPr>
          <w:trHeight w:val="453"/>
        </w:trPr>
        <w:tc>
          <w:tcPr>
            <w:tcW w:w="4665" w:type="dxa"/>
            <w:gridSpan w:val="3"/>
            <w:tcBorders>
              <w:top w:val="double" w:sz="4" w:space="0" w:color="auto"/>
              <w:left w:val="double" w:sz="4" w:space="0" w:color="auto"/>
              <w:bottom w:val="single" w:sz="4" w:space="0" w:color="auto"/>
              <w:right w:val="double" w:sz="4" w:space="0" w:color="auto"/>
            </w:tcBorders>
            <w:vAlign w:val="center"/>
          </w:tcPr>
          <w:p w14:paraId="16A13639" w14:textId="77777777" w:rsidR="00006303" w:rsidRPr="001D71C8" w:rsidRDefault="00006303" w:rsidP="00510EE3">
            <w:pPr>
              <w:pStyle w:val="Summary4"/>
              <w:spacing w:before="0" w:after="0"/>
              <w:rPr>
                <w:rFonts w:ascii="Times New Roman" w:hAnsi="Times New Roman"/>
              </w:rPr>
            </w:pPr>
            <w:r w:rsidRPr="001D71C8">
              <w:rPr>
                <w:rFonts w:ascii="Times New Roman" w:hAnsi="Times New Roman"/>
              </w:rPr>
              <w:t>Keywords</w:t>
            </w:r>
          </w:p>
        </w:tc>
        <w:tc>
          <w:tcPr>
            <w:tcW w:w="3017" w:type="dxa"/>
            <w:gridSpan w:val="3"/>
            <w:tcBorders>
              <w:top w:val="double" w:sz="4" w:space="0" w:color="auto"/>
              <w:left w:val="double" w:sz="4" w:space="0" w:color="auto"/>
              <w:bottom w:val="single" w:sz="4" w:space="0" w:color="auto"/>
              <w:right w:val="double" w:sz="4" w:space="0" w:color="auto"/>
            </w:tcBorders>
            <w:vAlign w:val="center"/>
          </w:tcPr>
          <w:p w14:paraId="6F7E8DF6" w14:textId="77777777" w:rsidR="00006303" w:rsidRPr="001D71C8" w:rsidRDefault="00006303" w:rsidP="00510EE3">
            <w:pPr>
              <w:pStyle w:val="Summary1"/>
              <w:spacing w:before="0" w:after="0"/>
              <w:jc w:val="left"/>
              <w:rPr>
                <w:rFonts w:ascii="Times New Roman" w:hAnsi="Times New Roman"/>
                <w:szCs w:val="18"/>
              </w:rPr>
            </w:pPr>
            <w:r w:rsidRPr="001D71C8">
              <w:rPr>
                <w:rFonts w:ascii="Times New Roman" w:hAnsi="Times New Roman"/>
                <w:szCs w:val="18"/>
              </w:rPr>
              <w:t>Prepared By / Certification Level:</w:t>
            </w:r>
          </w:p>
          <w:p w14:paraId="41A9F85B" w14:textId="4B781190" w:rsidR="00BE5302" w:rsidRPr="001D71C8" w:rsidRDefault="00BF7B9E" w:rsidP="00510EE3">
            <w:pPr>
              <w:pStyle w:val="Summary1"/>
              <w:spacing w:before="0" w:after="0"/>
              <w:jc w:val="left"/>
              <w:rPr>
                <w:rFonts w:ascii="Times New Roman" w:hAnsi="Times New Roman"/>
                <w:szCs w:val="18"/>
              </w:rPr>
            </w:pPr>
            <w:proofErr w:type="gramStart"/>
            <w:r>
              <w:rPr>
                <w:rFonts w:ascii="Times New Roman" w:hAnsi="Times New Roman"/>
                <w:szCs w:val="18"/>
              </w:rPr>
              <w:t>{{TECHNICIAN}}</w:t>
            </w:r>
            <w:r w:rsidR="00156B1D" w:rsidRPr="001D71C8">
              <w:rPr>
                <w:rFonts w:ascii="Times New Roman" w:hAnsi="Times New Roman"/>
                <w:szCs w:val="18"/>
              </w:rPr>
              <w:t xml:space="preserve">/ </w:t>
            </w:r>
            <w:r w:rsidRPr="00BF7B9E">
              <w:rPr>
                <w:rFonts w:ascii="Times New Roman" w:hAnsi="Times New Roman"/>
                <w:szCs w:val="18"/>
              </w:rPr>
              <w:t>{{</w:t>
            </w:r>
            <w:proofErr w:type="gramEnd"/>
            <w:r w:rsidRPr="00BF7B9E">
              <w:rPr>
                <w:rFonts w:ascii="Times New Roman" w:hAnsi="Times New Roman"/>
                <w:szCs w:val="18"/>
              </w:rPr>
              <w:t>CERTIFICATION}}</w:t>
            </w:r>
          </w:p>
        </w:tc>
        <w:tc>
          <w:tcPr>
            <w:tcW w:w="3388" w:type="dxa"/>
            <w:tcBorders>
              <w:top w:val="double" w:sz="4" w:space="0" w:color="auto"/>
              <w:left w:val="double" w:sz="4" w:space="0" w:color="auto"/>
              <w:bottom w:val="single" w:sz="4" w:space="0" w:color="auto"/>
              <w:right w:val="double" w:sz="4" w:space="0" w:color="auto"/>
            </w:tcBorders>
            <w:vAlign w:val="center"/>
          </w:tcPr>
          <w:p w14:paraId="753DA7AA" w14:textId="6C37670F" w:rsidR="00006303" w:rsidRPr="001D71C8" w:rsidRDefault="00006303" w:rsidP="00510EE3">
            <w:pPr>
              <w:pStyle w:val="Summary2"/>
              <w:spacing w:before="0" w:after="0"/>
              <w:jc w:val="left"/>
              <w:rPr>
                <w:sz w:val="16"/>
                <w:szCs w:val="16"/>
              </w:rPr>
            </w:pPr>
          </w:p>
        </w:tc>
      </w:tr>
      <w:tr w:rsidR="00006303" w:rsidRPr="001D71C8" w14:paraId="53E41261" w14:textId="77777777" w:rsidTr="00EB76FB">
        <w:trPr>
          <w:trHeight w:val="446"/>
        </w:trPr>
        <w:tc>
          <w:tcPr>
            <w:tcW w:w="1782" w:type="dxa"/>
            <w:tcBorders>
              <w:left w:val="double" w:sz="4" w:space="0" w:color="auto"/>
              <w:bottom w:val="single" w:sz="4" w:space="0" w:color="auto"/>
            </w:tcBorders>
            <w:vAlign w:val="center"/>
          </w:tcPr>
          <w:p w14:paraId="55344CCF" w14:textId="77777777" w:rsidR="00006303" w:rsidRPr="001D71C8" w:rsidRDefault="00006303" w:rsidP="00510EE3">
            <w:pPr>
              <w:pStyle w:val="Summary1"/>
              <w:spacing w:before="0" w:after="0"/>
              <w:rPr>
                <w:rFonts w:ascii="Times New Roman" w:hAnsi="Times New Roman"/>
              </w:rPr>
            </w:pPr>
            <w:r w:rsidRPr="001D71C8">
              <w:rPr>
                <w:rFonts w:ascii="Times New Roman" w:hAnsi="Times New Roman"/>
              </w:rPr>
              <w:t xml:space="preserve">Project Type:  </w:t>
            </w:r>
          </w:p>
        </w:tc>
        <w:tc>
          <w:tcPr>
            <w:tcW w:w="2883" w:type="dxa"/>
            <w:gridSpan w:val="2"/>
            <w:tcBorders>
              <w:top w:val="single" w:sz="4" w:space="0" w:color="auto"/>
              <w:left w:val="single" w:sz="4" w:space="0" w:color="auto"/>
              <w:bottom w:val="single" w:sz="4" w:space="0" w:color="auto"/>
              <w:right w:val="double" w:sz="4" w:space="0" w:color="auto"/>
            </w:tcBorders>
            <w:vAlign w:val="center"/>
          </w:tcPr>
          <w:p w14:paraId="52739556" w14:textId="1AAB625A" w:rsidR="00006303" w:rsidRPr="001D71C8" w:rsidRDefault="002158AE" w:rsidP="00510EE3">
            <w:pPr>
              <w:pStyle w:val="Summary2"/>
              <w:spacing w:before="0" w:after="0"/>
              <w:jc w:val="center"/>
              <w:rPr>
                <w:sz w:val="20"/>
              </w:rPr>
            </w:pPr>
            <w:r>
              <w:rPr>
                <w:sz w:val="20"/>
              </w:rPr>
              <w:t>{{PROJECT_TYPE}}</w:t>
            </w:r>
          </w:p>
        </w:tc>
        <w:tc>
          <w:tcPr>
            <w:tcW w:w="3017" w:type="dxa"/>
            <w:gridSpan w:val="3"/>
            <w:tcBorders>
              <w:top w:val="single" w:sz="4" w:space="0" w:color="auto"/>
              <w:left w:val="double" w:sz="4" w:space="0" w:color="auto"/>
              <w:bottom w:val="single" w:sz="4" w:space="0" w:color="auto"/>
              <w:right w:val="double" w:sz="4" w:space="0" w:color="auto"/>
            </w:tcBorders>
            <w:vAlign w:val="center"/>
          </w:tcPr>
          <w:p w14:paraId="76934B25" w14:textId="77777777" w:rsidR="00006303" w:rsidRPr="001D71C8" w:rsidRDefault="00006303" w:rsidP="00510EE3">
            <w:pPr>
              <w:pStyle w:val="Summary2"/>
              <w:spacing w:before="0" w:after="0"/>
              <w:rPr>
                <w:i/>
                <w:sz w:val="18"/>
                <w:szCs w:val="18"/>
              </w:rPr>
            </w:pPr>
            <w:r w:rsidRPr="001D71C8">
              <w:rPr>
                <w:i/>
                <w:sz w:val="18"/>
                <w:szCs w:val="18"/>
              </w:rPr>
              <w:t>Examined by / Certification Level:</w:t>
            </w:r>
          </w:p>
          <w:p w14:paraId="3734F2EA" w14:textId="40D1CB7B" w:rsidR="00BE5302" w:rsidRPr="001D71C8" w:rsidRDefault="00BF7B9E" w:rsidP="00510EE3">
            <w:pPr>
              <w:pStyle w:val="Summary2"/>
              <w:spacing w:before="0" w:after="0"/>
              <w:rPr>
                <w:i/>
                <w:sz w:val="18"/>
                <w:szCs w:val="18"/>
              </w:rPr>
            </w:pPr>
            <w:proofErr w:type="gramStart"/>
            <w:r w:rsidRPr="00BF7B9E">
              <w:rPr>
                <w:i/>
                <w:sz w:val="18"/>
                <w:szCs w:val="18"/>
              </w:rPr>
              <w:t>{{TECHNICIAN}}</w:t>
            </w:r>
            <w:r>
              <w:rPr>
                <w:i/>
                <w:sz w:val="18"/>
                <w:szCs w:val="18"/>
              </w:rPr>
              <w:t xml:space="preserve"> </w:t>
            </w:r>
            <w:r w:rsidR="00F30C81">
              <w:rPr>
                <w:i/>
                <w:sz w:val="18"/>
                <w:szCs w:val="18"/>
              </w:rPr>
              <w:t>/</w:t>
            </w:r>
            <w:r>
              <w:rPr>
                <w:i/>
                <w:sz w:val="18"/>
                <w:szCs w:val="18"/>
              </w:rPr>
              <w:t>{{</w:t>
            </w:r>
            <w:proofErr w:type="gramEnd"/>
            <w:r>
              <w:rPr>
                <w:i/>
                <w:sz w:val="18"/>
                <w:szCs w:val="18"/>
              </w:rPr>
              <w:t>CERTIFICATION}}</w:t>
            </w:r>
          </w:p>
        </w:tc>
        <w:tc>
          <w:tcPr>
            <w:tcW w:w="3388" w:type="dxa"/>
            <w:tcBorders>
              <w:top w:val="single" w:sz="4" w:space="0" w:color="auto"/>
              <w:left w:val="double" w:sz="4" w:space="0" w:color="auto"/>
              <w:bottom w:val="single" w:sz="4" w:space="0" w:color="auto"/>
              <w:right w:val="double" w:sz="4" w:space="0" w:color="auto"/>
            </w:tcBorders>
            <w:vAlign w:val="center"/>
          </w:tcPr>
          <w:p w14:paraId="116E69F8" w14:textId="3E763FC5" w:rsidR="00006303" w:rsidRPr="001D71C8" w:rsidRDefault="00006303" w:rsidP="00510EE3">
            <w:pPr>
              <w:pStyle w:val="Summary2"/>
              <w:spacing w:before="0" w:after="0"/>
              <w:jc w:val="left"/>
              <w:rPr>
                <w:sz w:val="20"/>
              </w:rPr>
            </w:pPr>
          </w:p>
        </w:tc>
      </w:tr>
      <w:tr w:rsidR="00006303" w:rsidRPr="001D71C8" w14:paraId="76DAB36D" w14:textId="77777777" w:rsidTr="00EB76FB">
        <w:trPr>
          <w:trHeight w:val="428"/>
        </w:trPr>
        <w:tc>
          <w:tcPr>
            <w:tcW w:w="1782" w:type="dxa"/>
            <w:tcBorders>
              <w:top w:val="single" w:sz="4" w:space="0" w:color="auto"/>
              <w:left w:val="double" w:sz="4" w:space="0" w:color="auto"/>
              <w:bottom w:val="double" w:sz="4" w:space="0" w:color="auto"/>
            </w:tcBorders>
            <w:vAlign w:val="center"/>
          </w:tcPr>
          <w:p w14:paraId="6FA1F16C" w14:textId="77777777" w:rsidR="00006303" w:rsidRPr="001D71C8" w:rsidRDefault="00006303" w:rsidP="00510EE3">
            <w:pPr>
              <w:pStyle w:val="Summary1"/>
              <w:spacing w:before="0" w:after="0"/>
              <w:jc w:val="left"/>
              <w:rPr>
                <w:rFonts w:ascii="Times New Roman" w:hAnsi="Times New Roman"/>
              </w:rPr>
            </w:pPr>
            <w:r w:rsidRPr="001D71C8">
              <w:rPr>
                <w:rFonts w:ascii="Times New Roman" w:hAnsi="Times New Roman"/>
              </w:rPr>
              <w:t>Procedures:</w:t>
            </w:r>
          </w:p>
        </w:tc>
        <w:tc>
          <w:tcPr>
            <w:tcW w:w="2883" w:type="dxa"/>
            <w:gridSpan w:val="2"/>
            <w:tcBorders>
              <w:top w:val="single" w:sz="4" w:space="0" w:color="auto"/>
              <w:left w:val="single" w:sz="4" w:space="0" w:color="auto"/>
              <w:bottom w:val="double" w:sz="4" w:space="0" w:color="auto"/>
              <w:right w:val="double" w:sz="4" w:space="0" w:color="auto"/>
            </w:tcBorders>
            <w:vAlign w:val="center"/>
          </w:tcPr>
          <w:p w14:paraId="32B7A270" w14:textId="22B9567A" w:rsidR="001E207C" w:rsidRPr="001D71C8" w:rsidRDefault="00BF7B9E" w:rsidP="00B42D0D">
            <w:pPr>
              <w:pStyle w:val="Summary2"/>
              <w:spacing w:before="0" w:after="0"/>
              <w:jc w:val="center"/>
              <w:rPr>
                <w:sz w:val="18"/>
              </w:rPr>
            </w:pPr>
            <w:r>
              <w:rPr>
                <w:sz w:val="18"/>
              </w:rPr>
              <w:t>{{PROCEDURE}}</w:t>
            </w:r>
          </w:p>
        </w:tc>
        <w:tc>
          <w:tcPr>
            <w:tcW w:w="3017" w:type="dxa"/>
            <w:gridSpan w:val="3"/>
            <w:tcBorders>
              <w:top w:val="single" w:sz="4" w:space="0" w:color="auto"/>
              <w:left w:val="double" w:sz="4" w:space="0" w:color="auto"/>
              <w:bottom w:val="double" w:sz="4" w:space="0" w:color="auto"/>
              <w:right w:val="double" w:sz="4" w:space="0" w:color="auto"/>
            </w:tcBorders>
            <w:vAlign w:val="center"/>
          </w:tcPr>
          <w:p w14:paraId="61ED2480" w14:textId="67A8EC08" w:rsidR="00250222" w:rsidRPr="001D71C8" w:rsidRDefault="00006303" w:rsidP="00250222">
            <w:pPr>
              <w:pStyle w:val="Summary2"/>
              <w:spacing w:before="0" w:after="0"/>
              <w:jc w:val="left"/>
              <w:rPr>
                <w:i/>
                <w:sz w:val="18"/>
                <w:szCs w:val="18"/>
              </w:rPr>
            </w:pPr>
            <w:r w:rsidRPr="001D71C8">
              <w:rPr>
                <w:i/>
                <w:sz w:val="18"/>
                <w:szCs w:val="18"/>
              </w:rPr>
              <w:t xml:space="preserve">Approved By / </w:t>
            </w:r>
          </w:p>
          <w:p w14:paraId="49DF733C" w14:textId="181AB48C" w:rsidR="00BE5302" w:rsidRPr="001D71C8" w:rsidRDefault="00BE5302" w:rsidP="00510EE3">
            <w:pPr>
              <w:pStyle w:val="Summary2"/>
              <w:spacing w:before="0" w:after="0"/>
              <w:jc w:val="left"/>
              <w:rPr>
                <w:i/>
                <w:sz w:val="18"/>
                <w:szCs w:val="18"/>
              </w:rPr>
            </w:pPr>
          </w:p>
        </w:tc>
        <w:tc>
          <w:tcPr>
            <w:tcW w:w="3388" w:type="dxa"/>
            <w:tcBorders>
              <w:top w:val="single" w:sz="4" w:space="0" w:color="auto"/>
              <w:left w:val="double" w:sz="4" w:space="0" w:color="auto"/>
              <w:bottom w:val="double" w:sz="4" w:space="0" w:color="auto"/>
              <w:right w:val="double" w:sz="4" w:space="0" w:color="auto"/>
            </w:tcBorders>
            <w:vAlign w:val="center"/>
          </w:tcPr>
          <w:p w14:paraId="1C54A8C1" w14:textId="4553FBFC" w:rsidR="00006303" w:rsidRPr="001D71C8" w:rsidRDefault="00006303" w:rsidP="00510EE3">
            <w:pPr>
              <w:pStyle w:val="Summary2"/>
              <w:spacing w:before="0" w:after="0"/>
              <w:jc w:val="center"/>
              <w:rPr>
                <w:sz w:val="20"/>
              </w:rPr>
            </w:pPr>
          </w:p>
        </w:tc>
      </w:tr>
    </w:tbl>
    <w:p w14:paraId="22417761" w14:textId="4102ACE1" w:rsidR="007A1E3E" w:rsidRPr="001D71C8" w:rsidRDefault="007A1E3E" w:rsidP="00DC7BC3">
      <w:pPr>
        <w:pStyle w:val="Cover1"/>
        <w:jc w:val="both"/>
        <w:rPr>
          <w:highlight w:val="yellow"/>
        </w:rPr>
        <w:sectPr w:rsidR="007A1E3E" w:rsidRPr="001D71C8" w:rsidSect="009E514A">
          <w:pgSz w:w="12240" w:h="15840" w:code="1"/>
          <w:pgMar w:top="606" w:right="720" w:bottom="720" w:left="720" w:header="360" w:footer="432" w:gutter="0"/>
          <w:pgNumType w:chapSep="period"/>
          <w:cols w:space="720"/>
          <w:docGrid w:linePitch="326"/>
        </w:sectPr>
      </w:pPr>
    </w:p>
    <w:p w14:paraId="768FC29D" w14:textId="0091E6FC" w:rsidR="00947857" w:rsidRPr="001D71C8" w:rsidRDefault="00FD6F4F">
      <w:pPr>
        <w:spacing w:after="0"/>
        <w:jc w:val="left"/>
        <w:rPr>
          <w:smallCaps/>
          <w:sz w:val="32"/>
        </w:rPr>
      </w:pPr>
      <w:r w:rsidRPr="001D71C8">
        <w:rPr>
          <w:noProof/>
        </w:rPr>
        <w:lastRenderedPageBreak/>
        <mc:AlternateContent>
          <mc:Choice Requires="wps">
            <w:drawing>
              <wp:anchor distT="0" distB="0" distL="114300" distR="114300" simplePos="0" relativeHeight="254016000" behindDoc="0" locked="0" layoutInCell="1" allowOverlap="1" wp14:anchorId="09F91608" wp14:editId="1A927F4B">
                <wp:simplePos x="0" y="0"/>
                <wp:positionH relativeFrom="column">
                  <wp:posOffset>5261293</wp:posOffset>
                </wp:positionH>
                <wp:positionV relativeFrom="paragraph">
                  <wp:posOffset>3178343</wp:posOffset>
                </wp:positionV>
                <wp:extent cx="1276670" cy="344805"/>
                <wp:effectExtent l="0" t="0" r="0" b="0"/>
                <wp:wrapNone/>
                <wp:docPr id="529" name="Text Box 529"/>
                <wp:cNvGraphicFramePr/>
                <a:graphic xmlns:a="http://schemas.openxmlformats.org/drawingml/2006/main">
                  <a:graphicData uri="http://schemas.microsoft.com/office/word/2010/wordprocessingShape">
                    <wps:wsp>
                      <wps:cNvSpPr txBox="1"/>
                      <wps:spPr>
                        <a:xfrm rot="5400000">
                          <a:off x="0" y="0"/>
                          <a:ext cx="1276670" cy="344805"/>
                        </a:xfrm>
                        <a:prstGeom prst="rect">
                          <a:avLst/>
                        </a:prstGeom>
                        <a:noFill/>
                        <a:ln w="6350">
                          <a:noFill/>
                        </a:ln>
                      </wps:spPr>
                      <wps:txbx>
                        <w:txbxContent>
                          <w:p w14:paraId="56E79DC1" w14:textId="6B19106A" w:rsidR="00880D5B" w:rsidRPr="00880D5B" w:rsidRDefault="00880D5B">
                            <w:pPr>
                              <w:rPr>
                                <w:b/>
                                <w:bCs/>
                                <w:color w:val="FFFFFF" w:themeColor="background1"/>
                                <w:sz w:val="28"/>
                                <w:szCs w:val="28"/>
                              </w:rPr>
                            </w:pPr>
                            <w:r w:rsidRPr="00880D5B">
                              <w:rPr>
                                <w:b/>
                                <w:bCs/>
                                <w:color w:val="FFFFFF" w:themeColor="background1"/>
                                <w:sz w:val="28"/>
                                <w:szCs w:val="28"/>
                              </w:rPr>
                              <w:t>Circ. Weld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F91608" id="_x0000_t202" coordsize="21600,21600" o:spt="202" path="m,l,21600r21600,l21600,xe">
                <v:stroke joinstyle="miter"/>
                <v:path gradientshapeok="t" o:connecttype="rect"/>
              </v:shapetype>
              <v:shape id="Text Box 529" o:spid="_x0000_s1026" type="#_x0000_t202" style="position:absolute;margin-left:414.3pt;margin-top:250.25pt;width:100.55pt;height:27.15pt;rotation:90;z-index:2540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" filled="f" stroked="f" strokeweight=".5pt">
                <v:textbox>
                  <w:txbxContent>
                    <w:p w14:paraId="56E79DC1" w14:textId="6B19106A" w:rsidR="00880D5B" w:rsidRPr="00880D5B" w:rsidRDefault="00880D5B">
                      <w:pPr>
                        <w:rPr>
                          <w:b/>
                          <w:bCs/>
                          <w:color w:val="FFFFFF" w:themeColor="background1"/>
                          <w:sz w:val="28"/>
                          <w:szCs w:val="28"/>
                        </w:rPr>
                      </w:pPr>
                      <w:r w:rsidRPr="00880D5B">
                        <w:rPr>
                          <w:b/>
                          <w:bCs/>
                          <w:color w:val="FFFFFF" w:themeColor="background1"/>
                          <w:sz w:val="28"/>
                          <w:szCs w:val="28"/>
                        </w:rPr>
                        <w:t>Circ. Weld 5</w:t>
                      </w:r>
                    </w:p>
                  </w:txbxContent>
                </v:textbox>
              </v:shape>
            </w:pict>
          </mc:Fallback>
        </mc:AlternateContent>
      </w:r>
    </w:p>
    <w:p w14:paraId="56A5E555" w14:textId="77777777" w:rsidR="007D6F96" w:rsidRPr="001D71C8" w:rsidRDefault="007D6F96" w:rsidP="00006303">
      <w:pPr>
        <w:spacing w:before="120"/>
        <w:ind w:left="-270"/>
        <w:jc w:val="center"/>
        <w:outlineLvl w:val="0"/>
        <w:rPr>
          <w:smallCaps/>
          <w:sz w:val="32"/>
        </w:rPr>
      </w:pPr>
    </w:p>
    <w:p w14:paraId="733E6CB6" w14:textId="7BF69104" w:rsidR="00F3629D" w:rsidRPr="001D71C8" w:rsidRDefault="00F3629D" w:rsidP="00006303">
      <w:pPr>
        <w:spacing w:before="120"/>
        <w:ind w:left="-270"/>
        <w:jc w:val="center"/>
        <w:outlineLvl w:val="0"/>
        <w:rPr>
          <w:smallCaps/>
          <w:sz w:val="32"/>
        </w:rPr>
      </w:pPr>
      <w:r w:rsidRPr="001D71C8">
        <w:rPr>
          <w:smallCaps/>
          <w:sz w:val="32"/>
        </w:rPr>
        <w:t>Contents</w:t>
      </w:r>
    </w:p>
    <w:p w14:paraId="3CDD7A9A" w14:textId="77777777" w:rsidR="00F3629D" w:rsidRPr="001D71C8" w:rsidRDefault="00F3629D" w:rsidP="00F3629D">
      <w:pPr>
        <w:pStyle w:val="Cover1"/>
      </w:pPr>
    </w:p>
    <w:p w14:paraId="1DE6FE2C" w14:textId="28EDA1F8" w:rsidR="00C94BD2" w:rsidRPr="001D71C8" w:rsidRDefault="006C0785">
      <w:pPr>
        <w:pStyle w:val="TOC1"/>
        <w:tabs>
          <w:tab w:val="left" w:pos="480"/>
          <w:tab w:val="right" w:leader="dot" w:pos="10700"/>
        </w:tabs>
        <w:rPr>
          <w:rFonts w:eastAsiaTheme="minorEastAsia"/>
          <w:bCs w:val="0"/>
          <w:caps w:val="0"/>
          <w:noProof/>
          <w:kern w:val="2"/>
          <w:szCs w:val="24"/>
          <w14:ligatures w14:val="standardContextual"/>
        </w:rPr>
      </w:pPr>
      <w:r w:rsidRPr="001D71C8">
        <w:rPr>
          <w:b/>
          <w:bCs w:val="0"/>
          <w:caps w:val="0"/>
          <w:noProof/>
          <w:szCs w:val="24"/>
        </w:rPr>
        <w:fldChar w:fldCharType="begin"/>
      </w:r>
      <w:r w:rsidRPr="001D71C8">
        <w:rPr>
          <w:b/>
          <w:bCs w:val="0"/>
          <w:caps w:val="0"/>
          <w:noProof/>
          <w:szCs w:val="24"/>
        </w:rPr>
        <w:instrText xml:space="preserve"> TOC \o "1-2" </w:instrText>
      </w:r>
      <w:r w:rsidRPr="001D71C8">
        <w:rPr>
          <w:b/>
          <w:bCs w:val="0"/>
          <w:caps w:val="0"/>
          <w:noProof/>
          <w:szCs w:val="24"/>
        </w:rPr>
        <w:fldChar w:fldCharType="separate"/>
      </w:r>
      <w:r w:rsidR="00C94BD2" w:rsidRPr="001D71C8">
        <w:rPr>
          <w:noProof/>
        </w:rPr>
        <w:t>1.</w:t>
      </w:r>
      <w:r w:rsidR="00C94BD2" w:rsidRPr="001D71C8">
        <w:rPr>
          <w:rFonts w:eastAsiaTheme="minorEastAsia"/>
          <w:bCs w:val="0"/>
          <w:caps w:val="0"/>
          <w:noProof/>
          <w:kern w:val="2"/>
          <w:szCs w:val="24"/>
          <w14:ligatures w14:val="standardContextual"/>
        </w:rPr>
        <w:tab/>
      </w:r>
      <w:r w:rsidR="00C94BD2" w:rsidRPr="001D71C8">
        <w:rPr>
          <w:noProof/>
        </w:rPr>
        <w:t>INTRODUCTION</w:t>
      </w:r>
      <w:r w:rsidR="00C94BD2" w:rsidRPr="001D71C8">
        <w:rPr>
          <w:noProof/>
        </w:rPr>
        <w:tab/>
      </w:r>
      <w:r w:rsidR="00C94BD2" w:rsidRPr="001D71C8">
        <w:rPr>
          <w:noProof/>
        </w:rPr>
        <w:fldChar w:fldCharType="begin"/>
      </w:r>
      <w:r w:rsidR="00C94BD2" w:rsidRPr="001D71C8">
        <w:rPr>
          <w:noProof/>
        </w:rPr>
        <w:instrText xml:space="preserve"> PAGEREF _Toc157005992 \h </w:instrText>
      </w:r>
      <w:r w:rsidR="00C94BD2" w:rsidRPr="001D71C8">
        <w:rPr>
          <w:noProof/>
        </w:rPr>
      </w:r>
      <w:r w:rsidR="00C94BD2" w:rsidRPr="001D71C8">
        <w:rPr>
          <w:noProof/>
        </w:rPr>
        <w:fldChar w:fldCharType="separate"/>
      </w:r>
      <w:r w:rsidR="007D1408" w:rsidRPr="001D71C8">
        <w:rPr>
          <w:noProof/>
        </w:rPr>
        <w:t>4</w:t>
      </w:r>
      <w:r w:rsidR="00C94BD2" w:rsidRPr="001D71C8">
        <w:rPr>
          <w:noProof/>
        </w:rPr>
        <w:fldChar w:fldCharType="end"/>
      </w:r>
    </w:p>
    <w:p w14:paraId="41B193EF" w14:textId="166CCE78"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2.</w:t>
      </w:r>
      <w:r w:rsidRPr="001D71C8">
        <w:rPr>
          <w:rFonts w:eastAsiaTheme="minorEastAsia"/>
          <w:bCs w:val="0"/>
          <w:caps w:val="0"/>
          <w:noProof/>
          <w:kern w:val="2"/>
          <w:szCs w:val="24"/>
          <w14:ligatures w14:val="standardContextual"/>
        </w:rPr>
        <w:tab/>
      </w:r>
      <w:r w:rsidRPr="001D71C8">
        <w:rPr>
          <w:noProof/>
        </w:rPr>
        <w:t>DISCUSSION</w:t>
      </w:r>
      <w:r w:rsidRPr="001D71C8">
        <w:rPr>
          <w:noProof/>
        </w:rPr>
        <w:tab/>
      </w:r>
      <w:r w:rsidRPr="001D71C8">
        <w:rPr>
          <w:noProof/>
        </w:rPr>
        <w:fldChar w:fldCharType="begin"/>
      </w:r>
      <w:r w:rsidRPr="001D71C8">
        <w:rPr>
          <w:noProof/>
        </w:rPr>
        <w:instrText xml:space="preserve"> PAGEREF _Toc157005993 \h </w:instrText>
      </w:r>
      <w:r w:rsidRPr="001D71C8">
        <w:rPr>
          <w:noProof/>
        </w:rPr>
      </w:r>
      <w:r w:rsidRPr="001D71C8">
        <w:rPr>
          <w:noProof/>
        </w:rPr>
        <w:fldChar w:fldCharType="separate"/>
      </w:r>
      <w:r w:rsidR="007D1408" w:rsidRPr="001D71C8">
        <w:rPr>
          <w:noProof/>
        </w:rPr>
        <w:t>4</w:t>
      </w:r>
      <w:r w:rsidRPr="001D71C8">
        <w:rPr>
          <w:noProof/>
        </w:rPr>
        <w:fldChar w:fldCharType="end"/>
      </w:r>
    </w:p>
    <w:p w14:paraId="54850945" w14:textId="27A3F354"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3.</w:t>
      </w:r>
      <w:r w:rsidRPr="001D71C8">
        <w:rPr>
          <w:rFonts w:eastAsiaTheme="minorEastAsia"/>
          <w:bCs w:val="0"/>
          <w:caps w:val="0"/>
          <w:noProof/>
          <w:kern w:val="2"/>
          <w:szCs w:val="24"/>
          <w14:ligatures w14:val="standardContextual"/>
        </w:rPr>
        <w:tab/>
      </w:r>
      <w:r w:rsidRPr="001D71C8">
        <w:rPr>
          <w:noProof/>
        </w:rPr>
        <w:t>drawing</w:t>
      </w:r>
      <w:r w:rsidRPr="001D71C8">
        <w:rPr>
          <w:noProof/>
        </w:rPr>
        <w:tab/>
      </w:r>
      <w:r w:rsidRPr="001D71C8">
        <w:rPr>
          <w:noProof/>
        </w:rPr>
        <w:fldChar w:fldCharType="begin"/>
      </w:r>
      <w:r w:rsidRPr="001D71C8">
        <w:rPr>
          <w:noProof/>
        </w:rPr>
        <w:instrText xml:space="preserve"> PAGEREF _Toc157005994 \h </w:instrText>
      </w:r>
      <w:r w:rsidRPr="001D71C8">
        <w:rPr>
          <w:noProof/>
        </w:rPr>
      </w:r>
      <w:r w:rsidRPr="001D71C8">
        <w:rPr>
          <w:noProof/>
        </w:rPr>
        <w:fldChar w:fldCharType="separate"/>
      </w:r>
      <w:r w:rsidR="007D1408" w:rsidRPr="001D71C8">
        <w:rPr>
          <w:noProof/>
        </w:rPr>
        <w:t>5</w:t>
      </w:r>
      <w:r w:rsidRPr="001D71C8">
        <w:rPr>
          <w:noProof/>
        </w:rPr>
        <w:fldChar w:fldCharType="end"/>
      </w:r>
    </w:p>
    <w:p w14:paraId="0EC186EB" w14:textId="3032FA14"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4.</w:t>
      </w:r>
      <w:r w:rsidRPr="001D71C8">
        <w:rPr>
          <w:rFonts w:eastAsiaTheme="minorEastAsia"/>
          <w:bCs w:val="0"/>
          <w:caps w:val="0"/>
          <w:noProof/>
          <w:kern w:val="2"/>
          <w:szCs w:val="24"/>
          <w14:ligatures w14:val="standardContextual"/>
        </w:rPr>
        <w:tab/>
      </w:r>
      <w:r w:rsidRPr="001D71C8">
        <w:rPr>
          <w:noProof/>
        </w:rPr>
        <w:t>Calibrations</w:t>
      </w:r>
      <w:r w:rsidRPr="001D71C8">
        <w:rPr>
          <w:noProof/>
        </w:rPr>
        <w:tab/>
      </w:r>
      <w:r w:rsidRPr="001D71C8">
        <w:rPr>
          <w:noProof/>
        </w:rPr>
        <w:fldChar w:fldCharType="begin"/>
      </w:r>
      <w:r w:rsidRPr="001D71C8">
        <w:rPr>
          <w:noProof/>
        </w:rPr>
        <w:instrText xml:space="preserve"> PAGEREF _Toc157005995 \h </w:instrText>
      </w:r>
      <w:r w:rsidRPr="001D71C8">
        <w:rPr>
          <w:noProof/>
        </w:rPr>
      </w:r>
      <w:r w:rsidRPr="001D71C8">
        <w:rPr>
          <w:noProof/>
        </w:rPr>
        <w:fldChar w:fldCharType="separate"/>
      </w:r>
      <w:r w:rsidR="007D1408" w:rsidRPr="001D71C8">
        <w:rPr>
          <w:noProof/>
        </w:rPr>
        <w:t>6</w:t>
      </w:r>
      <w:r w:rsidRPr="001D71C8">
        <w:rPr>
          <w:noProof/>
        </w:rPr>
        <w:fldChar w:fldCharType="end"/>
      </w:r>
    </w:p>
    <w:p w14:paraId="31619999" w14:textId="4839D828" w:rsidR="00C94BD2" w:rsidRPr="001D71C8" w:rsidRDefault="00C94BD2">
      <w:pPr>
        <w:pStyle w:val="TOC2"/>
        <w:tabs>
          <w:tab w:val="left" w:pos="960"/>
          <w:tab w:val="right" w:leader="dot" w:pos="10700"/>
        </w:tabs>
        <w:rPr>
          <w:rFonts w:eastAsiaTheme="minorEastAsia"/>
          <w:smallCaps w:val="0"/>
          <w:noProof/>
          <w:kern w:val="2"/>
          <w:szCs w:val="24"/>
          <w14:ligatures w14:val="standardContextual"/>
        </w:rPr>
      </w:pPr>
      <w:r w:rsidRPr="001D71C8">
        <w:rPr>
          <w:noProof/>
        </w:rPr>
        <w:t>4.1</w:t>
      </w:r>
      <w:r w:rsidRPr="001D71C8">
        <w:rPr>
          <w:rFonts w:eastAsiaTheme="minorEastAsia"/>
          <w:smallCaps w:val="0"/>
          <w:noProof/>
          <w:kern w:val="2"/>
          <w:szCs w:val="24"/>
          <w14:ligatures w14:val="standardContextual"/>
        </w:rPr>
        <w:tab/>
      </w:r>
      <w:r w:rsidRPr="001D71C8">
        <w:rPr>
          <w:noProof/>
        </w:rPr>
        <w:t>Equipment Details: HydroFORM</w:t>
      </w:r>
      <w:r w:rsidRPr="001D71C8">
        <w:rPr>
          <w:noProof/>
        </w:rPr>
        <w:tab/>
      </w:r>
      <w:r w:rsidRPr="001D71C8">
        <w:rPr>
          <w:noProof/>
        </w:rPr>
        <w:fldChar w:fldCharType="begin"/>
      </w:r>
      <w:r w:rsidRPr="001D71C8">
        <w:rPr>
          <w:noProof/>
        </w:rPr>
        <w:instrText xml:space="preserve"> PAGEREF _Toc157005996 \h </w:instrText>
      </w:r>
      <w:r w:rsidRPr="001D71C8">
        <w:rPr>
          <w:noProof/>
        </w:rPr>
      </w:r>
      <w:r w:rsidRPr="001D71C8">
        <w:rPr>
          <w:noProof/>
        </w:rPr>
        <w:fldChar w:fldCharType="separate"/>
      </w:r>
      <w:r w:rsidR="007D1408" w:rsidRPr="001D71C8">
        <w:rPr>
          <w:noProof/>
        </w:rPr>
        <w:t>6</w:t>
      </w:r>
      <w:r w:rsidRPr="001D71C8">
        <w:rPr>
          <w:noProof/>
        </w:rPr>
        <w:fldChar w:fldCharType="end"/>
      </w:r>
    </w:p>
    <w:p w14:paraId="084E4D37" w14:textId="4EC39FBC"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5.</w:t>
      </w:r>
      <w:r w:rsidRPr="001D71C8">
        <w:rPr>
          <w:rFonts w:eastAsiaTheme="minorEastAsia"/>
          <w:bCs w:val="0"/>
          <w:caps w:val="0"/>
          <w:noProof/>
          <w:kern w:val="2"/>
          <w:szCs w:val="24"/>
          <w14:ligatures w14:val="standardContextual"/>
        </w:rPr>
        <w:tab/>
      </w:r>
      <w:r w:rsidRPr="001D71C8">
        <w:rPr>
          <w:noProof/>
        </w:rPr>
        <w:t>Results</w:t>
      </w:r>
      <w:r w:rsidRPr="001D71C8">
        <w:rPr>
          <w:noProof/>
        </w:rPr>
        <w:tab/>
      </w:r>
      <w:r w:rsidRPr="001D71C8">
        <w:rPr>
          <w:noProof/>
        </w:rPr>
        <w:fldChar w:fldCharType="begin"/>
      </w:r>
      <w:r w:rsidRPr="001D71C8">
        <w:rPr>
          <w:noProof/>
        </w:rPr>
        <w:instrText xml:space="preserve"> PAGEREF _Toc157005997 \h </w:instrText>
      </w:r>
      <w:r w:rsidRPr="001D71C8">
        <w:rPr>
          <w:noProof/>
        </w:rPr>
      </w:r>
      <w:r w:rsidRPr="001D71C8">
        <w:rPr>
          <w:noProof/>
        </w:rPr>
        <w:fldChar w:fldCharType="separate"/>
      </w:r>
      <w:r w:rsidR="007D1408" w:rsidRPr="001D71C8">
        <w:rPr>
          <w:noProof/>
        </w:rPr>
        <w:t>7</w:t>
      </w:r>
      <w:r w:rsidRPr="001D71C8">
        <w:rPr>
          <w:noProof/>
        </w:rPr>
        <w:fldChar w:fldCharType="end"/>
      </w:r>
    </w:p>
    <w:p w14:paraId="3EF4E729" w14:textId="767602C3" w:rsidR="00C94BD2" w:rsidRPr="001D71C8" w:rsidRDefault="00C94BD2">
      <w:pPr>
        <w:pStyle w:val="TOC1"/>
        <w:tabs>
          <w:tab w:val="left" w:pos="480"/>
          <w:tab w:val="right" w:leader="dot" w:pos="10700"/>
        </w:tabs>
        <w:rPr>
          <w:rFonts w:eastAsiaTheme="minorEastAsia"/>
          <w:bCs w:val="0"/>
          <w:caps w:val="0"/>
          <w:noProof/>
          <w:kern w:val="2"/>
          <w:szCs w:val="24"/>
          <w14:ligatures w14:val="standardContextual"/>
        </w:rPr>
      </w:pPr>
      <w:r w:rsidRPr="001D71C8">
        <w:rPr>
          <w:noProof/>
        </w:rPr>
        <w:t>6.</w:t>
      </w:r>
      <w:r w:rsidRPr="001D71C8">
        <w:rPr>
          <w:rFonts w:eastAsiaTheme="minorEastAsia"/>
          <w:bCs w:val="0"/>
          <w:caps w:val="0"/>
          <w:noProof/>
          <w:kern w:val="2"/>
          <w:szCs w:val="24"/>
          <w14:ligatures w14:val="standardContextual"/>
        </w:rPr>
        <w:tab/>
      </w:r>
      <w:r w:rsidRPr="001D71C8">
        <w:rPr>
          <w:noProof/>
        </w:rPr>
        <w:t>sCAN iMAGES</w:t>
      </w:r>
      <w:r w:rsidRPr="001D71C8">
        <w:rPr>
          <w:noProof/>
        </w:rPr>
        <w:tab/>
      </w:r>
      <w:r w:rsidRPr="001D71C8">
        <w:rPr>
          <w:noProof/>
        </w:rPr>
        <w:fldChar w:fldCharType="begin"/>
      </w:r>
      <w:r w:rsidRPr="001D71C8">
        <w:rPr>
          <w:noProof/>
        </w:rPr>
        <w:instrText xml:space="preserve"> PAGEREF _Toc157005998 \h </w:instrText>
      </w:r>
      <w:r w:rsidRPr="001D71C8">
        <w:rPr>
          <w:noProof/>
        </w:rPr>
      </w:r>
      <w:r w:rsidRPr="001D71C8">
        <w:rPr>
          <w:noProof/>
        </w:rPr>
        <w:fldChar w:fldCharType="separate"/>
      </w:r>
      <w:r w:rsidR="007D1408" w:rsidRPr="001D71C8">
        <w:rPr>
          <w:noProof/>
        </w:rPr>
        <w:t>8</w:t>
      </w:r>
      <w:r w:rsidRPr="001D71C8">
        <w:rPr>
          <w:noProof/>
        </w:rPr>
        <w:fldChar w:fldCharType="end"/>
      </w:r>
    </w:p>
    <w:p w14:paraId="371E0AF0" w14:textId="5454E1DD" w:rsidR="00F3629D" w:rsidRPr="001D71C8" w:rsidRDefault="006C0785" w:rsidP="00006303">
      <w:pPr>
        <w:tabs>
          <w:tab w:val="left" w:pos="9990"/>
        </w:tabs>
        <w:spacing w:before="120"/>
        <w:ind w:left="-270" w:right="-18"/>
      </w:pPr>
      <w:r w:rsidRPr="001D71C8">
        <w:rPr>
          <w:b/>
          <w:bCs/>
          <w:caps/>
          <w:noProof/>
          <w:szCs w:val="24"/>
        </w:rPr>
        <w:fldChar w:fldCharType="end"/>
      </w:r>
    </w:p>
    <w:p w14:paraId="2E9B9CAF" w14:textId="77777777" w:rsidR="00C621C1" w:rsidRPr="001D71C8" w:rsidRDefault="00C621C1" w:rsidP="00F3629D">
      <w:pPr>
        <w:pStyle w:val="Summary5"/>
        <w:tabs>
          <w:tab w:val="clear" w:pos="-720"/>
        </w:tabs>
        <w:suppressAutoHyphens w:val="0"/>
        <w:spacing w:before="0" w:after="120"/>
        <w:rPr>
          <w:spacing w:val="0"/>
        </w:rPr>
        <w:sectPr w:rsidR="00C621C1" w:rsidRPr="001D71C8" w:rsidSect="009E514A">
          <w:headerReference w:type="default" r:id="rId10"/>
          <w:footerReference w:type="default" r:id="rId11"/>
          <w:pgSz w:w="12240" w:h="15840" w:code="1"/>
          <w:pgMar w:top="1152" w:right="810" w:bottom="1152" w:left="720" w:header="720" w:footer="432" w:gutter="0"/>
          <w:pgNumType w:start="3" w:chapSep="period"/>
          <w:cols w:space="720"/>
        </w:sectPr>
      </w:pPr>
    </w:p>
    <w:p w14:paraId="34B0EFBD" w14:textId="7031397E" w:rsidR="00FD6138" w:rsidRPr="001D71C8" w:rsidRDefault="00FD6138" w:rsidP="00EE01A6">
      <w:pPr>
        <w:pStyle w:val="Heading1"/>
        <w:tabs>
          <w:tab w:val="clear" w:pos="720"/>
        </w:tabs>
        <w:ind w:left="432" w:right="90" w:hanging="432"/>
        <w:rPr>
          <w:sz w:val="22"/>
        </w:rPr>
      </w:pPr>
      <w:bookmarkStart w:id="1" w:name="_Toc479500103"/>
      <w:bookmarkStart w:id="2" w:name="_Toc479502803"/>
      <w:bookmarkStart w:id="3" w:name="_Toc157005992"/>
      <w:r w:rsidRPr="001D71C8">
        <w:lastRenderedPageBreak/>
        <w:t>INTRODUCTION</w:t>
      </w:r>
      <w:bookmarkEnd w:id="1"/>
      <w:bookmarkEnd w:id="2"/>
      <w:bookmarkEnd w:id="3"/>
    </w:p>
    <w:p w14:paraId="09FF3D8D" w14:textId="5D408FDA" w:rsidR="008F1AED" w:rsidRPr="001D71C8" w:rsidRDefault="003B251D" w:rsidP="00EE01A6">
      <w:pPr>
        <w:tabs>
          <w:tab w:val="left" w:pos="0"/>
          <w:tab w:val="left" w:pos="10170"/>
        </w:tabs>
        <w:ind w:right="90"/>
        <w:rPr>
          <w:sz w:val="22"/>
          <w:szCs w:val="22"/>
        </w:rPr>
      </w:pPr>
      <w:r w:rsidRPr="001D71C8">
        <w:rPr>
          <w:sz w:val="22"/>
          <w:szCs w:val="22"/>
        </w:rPr>
        <w:t>Access of the inspection area</w:t>
      </w:r>
      <w:r w:rsidR="00D7724B" w:rsidRPr="001D71C8">
        <w:rPr>
          <w:sz w:val="22"/>
          <w:szCs w:val="22"/>
        </w:rPr>
        <w:t>s</w:t>
      </w:r>
      <w:r w:rsidRPr="001D71C8">
        <w:rPr>
          <w:sz w:val="22"/>
          <w:szCs w:val="22"/>
        </w:rPr>
        <w:t xml:space="preserve"> </w:t>
      </w:r>
      <w:r w:rsidR="003E4AD1">
        <w:rPr>
          <w:sz w:val="22"/>
          <w:szCs w:val="22"/>
        </w:rPr>
        <w:t>{{EQUIPMENT_OVERVIEW}}</w:t>
      </w:r>
    </w:p>
    <w:p w14:paraId="4049BBC3" w14:textId="74D57CA5" w:rsidR="00E87F75" w:rsidRPr="001D71C8" w:rsidRDefault="00E87F75" w:rsidP="00EE01A6">
      <w:pPr>
        <w:tabs>
          <w:tab w:val="left" w:pos="0"/>
          <w:tab w:val="left" w:pos="10170"/>
        </w:tabs>
        <w:ind w:right="90"/>
        <w:rPr>
          <w:sz w:val="22"/>
          <w:szCs w:val="22"/>
        </w:rPr>
      </w:pPr>
      <w:r w:rsidRPr="001D71C8">
        <w:rPr>
          <w:sz w:val="22"/>
          <w:szCs w:val="22"/>
        </w:rPr>
        <w:t xml:space="preserve">The work scope for </w:t>
      </w:r>
      <w:r w:rsidR="00423860">
        <w:rPr>
          <w:sz w:val="22"/>
          <w:szCs w:val="22"/>
        </w:rPr>
        <w:t>{{WORK_SCOPE}}</w:t>
      </w:r>
    </w:p>
    <w:p w14:paraId="35AF77C4" w14:textId="48E5C480" w:rsidR="00921840" w:rsidRPr="001D71C8" w:rsidRDefault="00921840" w:rsidP="00EE01A6">
      <w:pPr>
        <w:tabs>
          <w:tab w:val="left" w:pos="0"/>
          <w:tab w:val="left" w:pos="10170"/>
        </w:tabs>
        <w:spacing w:after="0"/>
        <w:ind w:right="90"/>
        <w:rPr>
          <w:b/>
          <w:bCs/>
          <w:szCs w:val="24"/>
        </w:rPr>
      </w:pPr>
      <w:r w:rsidRPr="001D71C8">
        <w:rPr>
          <w:b/>
          <w:bCs/>
          <w:szCs w:val="24"/>
        </w:rPr>
        <w:t>Scan Directions:</w:t>
      </w:r>
    </w:p>
    <w:p w14:paraId="1343FF51" w14:textId="2952478D" w:rsidR="00921840" w:rsidRPr="001D71C8" w:rsidRDefault="002A0AB9" w:rsidP="00EE01A6">
      <w:pPr>
        <w:tabs>
          <w:tab w:val="left" w:pos="0"/>
          <w:tab w:val="left" w:pos="10170"/>
        </w:tabs>
        <w:spacing w:after="0"/>
        <w:ind w:right="90"/>
        <w:rPr>
          <w:sz w:val="22"/>
          <w:szCs w:val="22"/>
        </w:rPr>
      </w:pPr>
      <w:r w:rsidRPr="001D71C8">
        <w:rPr>
          <w:sz w:val="22"/>
          <w:szCs w:val="22"/>
        </w:rPr>
        <w:t>T</w:t>
      </w:r>
      <w:r w:rsidR="00921840" w:rsidRPr="001D71C8">
        <w:rPr>
          <w:sz w:val="22"/>
          <w:szCs w:val="22"/>
        </w:rPr>
        <w:t>he</w:t>
      </w:r>
      <w:r w:rsidR="00E87F75" w:rsidRPr="001D71C8">
        <w:rPr>
          <w:sz w:val="22"/>
          <w:szCs w:val="22"/>
        </w:rPr>
        <w:t xml:space="preserve"> X-axis (</w:t>
      </w:r>
      <w:r w:rsidR="002B1C3D" w:rsidRPr="001D71C8">
        <w:rPr>
          <w:sz w:val="22"/>
          <w:szCs w:val="22"/>
        </w:rPr>
        <w:t>Circumferential</w:t>
      </w:r>
      <w:r w:rsidR="00E87F75" w:rsidRPr="001D71C8">
        <w:rPr>
          <w:sz w:val="22"/>
          <w:szCs w:val="22"/>
        </w:rPr>
        <w:t xml:space="preserve"> axis) 0"</w:t>
      </w:r>
      <w:r w:rsidRPr="001D71C8">
        <w:rPr>
          <w:sz w:val="22"/>
          <w:szCs w:val="22"/>
        </w:rPr>
        <w:t xml:space="preserve"> reference location</w:t>
      </w:r>
      <w:r w:rsidR="00921840" w:rsidRPr="001D71C8">
        <w:rPr>
          <w:sz w:val="22"/>
          <w:szCs w:val="22"/>
        </w:rPr>
        <w:t xml:space="preserve"> was </w:t>
      </w:r>
      <w:r w:rsidR="00165F4E">
        <w:rPr>
          <w:sz w:val="22"/>
          <w:szCs w:val="22"/>
        </w:rPr>
        <w:t>{{X-AXIS_REFERENCE}}</w:t>
      </w:r>
    </w:p>
    <w:p w14:paraId="233FA237" w14:textId="1BE9E7DE" w:rsidR="00E87F75" w:rsidRPr="001D71C8" w:rsidRDefault="002A0AB9" w:rsidP="00EE01A6">
      <w:pPr>
        <w:tabs>
          <w:tab w:val="left" w:pos="0"/>
          <w:tab w:val="left" w:pos="10170"/>
        </w:tabs>
        <w:ind w:right="90"/>
        <w:rPr>
          <w:sz w:val="22"/>
          <w:szCs w:val="22"/>
        </w:rPr>
      </w:pPr>
      <w:r w:rsidRPr="001D71C8">
        <w:rPr>
          <w:sz w:val="22"/>
          <w:szCs w:val="22"/>
        </w:rPr>
        <w:t>The Y-axis (A</w:t>
      </w:r>
      <w:r w:rsidR="00921840" w:rsidRPr="001D71C8">
        <w:rPr>
          <w:sz w:val="22"/>
          <w:szCs w:val="22"/>
        </w:rPr>
        <w:t xml:space="preserve">xial </w:t>
      </w:r>
      <w:r w:rsidRPr="001D71C8">
        <w:rPr>
          <w:sz w:val="22"/>
          <w:szCs w:val="22"/>
        </w:rPr>
        <w:t>axis) 0” reference location was</w:t>
      </w:r>
      <w:r w:rsidR="00C0107C" w:rsidRPr="001D71C8">
        <w:rPr>
          <w:sz w:val="22"/>
          <w:szCs w:val="22"/>
        </w:rPr>
        <w:t xml:space="preserve"> </w:t>
      </w:r>
      <w:r w:rsidR="00165F4E">
        <w:rPr>
          <w:sz w:val="22"/>
          <w:szCs w:val="22"/>
        </w:rPr>
        <w:t>{{Y-AXIS_REFERENCE}}</w:t>
      </w:r>
    </w:p>
    <w:p w14:paraId="65152BCC" w14:textId="783E2758" w:rsidR="00F56647" w:rsidRPr="001D71C8" w:rsidRDefault="007D6EF5" w:rsidP="00F56647">
      <w:pPr>
        <w:tabs>
          <w:tab w:val="left" w:pos="0"/>
          <w:tab w:val="left" w:pos="10170"/>
        </w:tabs>
        <w:ind w:right="90"/>
        <w:rPr>
          <w:b/>
          <w:bCs/>
          <w:szCs w:val="24"/>
        </w:rPr>
      </w:pPr>
      <w:r w:rsidRPr="001D71C8">
        <w:rPr>
          <w:b/>
          <w:bCs/>
          <w:szCs w:val="24"/>
        </w:rPr>
        <w:t>Severity of corrosion was classified as follows:</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923"/>
      </w:tblGrid>
      <w:tr w:rsidR="00D947EB" w:rsidRPr="001D71C8" w14:paraId="63A899E3" w14:textId="77777777" w:rsidTr="00F56647">
        <w:trPr>
          <w:trHeight w:val="189"/>
        </w:trPr>
        <w:tc>
          <w:tcPr>
            <w:tcW w:w="2127" w:type="dxa"/>
            <w:tcBorders>
              <w:bottom w:val="single" w:sz="4" w:space="0" w:color="000000" w:themeColor="text1"/>
            </w:tcBorders>
          </w:tcPr>
          <w:p w14:paraId="09311E79" w14:textId="1A9261BB" w:rsidR="00D947EB" w:rsidRPr="001D71C8" w:rsidRDefault="00D947EB" w:rsidP="003955FC">
            <w:pPr>
              <w:pStyle w:val="ListParagraph"/>
              <w:tabs>
                <w:tab w:val="left" w:pos="0"/>
                <w:tab w:val="left" w:pos="10170"/>
              </w:tabs>
              <w:spacing w:after="60"/>
              <w:ind w:left="0" w:right="86"/>
              <w:jc w:val="center"/>
              <w:rPr>
                <w:b/>
                <w:bCs/>
                <w:sz w:val="22"/>
                <w:szCs w:val="22"/>
              </w:rPr>
            </w:pPr>
            <w:r w:rsidRPr="001D71C8">
              <w:rPr>
                <w:b/>
                <w:bCs/>
                <w:sz w:val="22"/>
                <w:szCs w:val="22"/>
              </w:rPr>
              <w:t>Severity</w:t>
            </w:r>
          </w:p>
        </w:tc>
        <w:tc>
          <w:tcPr>
            <w:tcW w:w="1923" w:type="dxa"/>
            <w:tcBorders>
              <w:bottom w:val="single" w:sz="4" w:space="0" w:color="000000" w:themeColor="text1"/>
            </w:tcBorders>
          </w:tcPr>
          <w:p w14:paraId="3C6AAE2C" w14:textId="2CA626DA" w:rsidR="00D947EB" w:rsidRPr="001D71C8" w:rsidRDefault="00D947EB" w:rsidP="003955FC">
            <w:pPr>
              <w:pStyle w:val="ListParagraph"/>
              <w:tabs>
                <w:tab w:val="left" w:pos="0"/>
                <w:tab w:val="left" w:pos="10170"/>
              </w:tabs>
              <w:spacing w:after="60"/>
              <w:ind w:left="0" w:right="86"/>
              <w:jc w:val="left"/>
              <w:rPr>
                <w:b/>
                <w:bCs/>
                <w:sz w:val="22"/>
                <w:szCs w:val="22"/>
              </w:rPr>
            </w:pPr>
            <w:r w:rsidRPr="001D71C8">
              <w:rPr>
                <w:b/>
                <w:bCs/>
                <w:sz w:val="22"/>
                <w:szCs w:val="22"/>
              </w:rPr>
              <w:t>Material Loss</w:t>
            </w:r>
          </w:p>
        </w:tc>
      </w:tr>
      <w:tr w:rsidR="00D947EB" w:rsidRPr="001D71C8" w14:paraId="225140B0" w14:textId="77777777" w:rsidTr="00F56647">
        <w:tc>
          <w:tcPr>
            <w:tcW w:w="2127" w:type="dxa"/>
            <w:tcBorders>
              <w:top w:val="single" w:sz="4" w:space="0" w:color="000000" w:themeColor="text1"/>
            </w:tcBorders>
          </w:tcPr>
          <w:p w14:paraId="20556865" w14:textId="0D833D6F" w:rsidR="00D947EB" w:rsidRPr="001D71C8" w:rsidRDefault="00D947EB" w:rsidP="00BA4D82">
            <w:pPr>
              <w:pStyle w:val="ListParagraph"/>
              <w:numPr>
                <w:ilvl w:val="0"/>
                <w:numId w:val="28"/>
              </w:numPr>
              <w:tabs>
                <w:tab w:val="left" w:pos="0"/>
                <w:tab w:val="left" w:pos="10170"/>
              </w:tabs>
              <w:spacing w:before="60" w:after="60"/>
              <w:ind w:right="86"/>
              <w:jc w:val="left"/>
              <w:rPr>
                <w:sz w:val="22"/>
                <w:szCs w:val="22"/>
              </w:rPr>
            </w:pPr>
            <w:r w:rsidRPr="001D71C8">
              <w:rPr>
                <w:sz w:val="22"/>
                <w:szCs w:val="22"/>
              </w:rPr>
              <w:t>Light</w:t>
            </w:r>
          </w:p>
        </w:tc>
        <w:tc>
          <w:tcPr>
            <w:tcW w:w="1923" w:type="dxa"/>
            <w:tcBorders>
              <w:top w:val="single" w:sz="4" w:space="0" w:color="000000" w:themeColor="text1"/>
            </w:tcBorders>
          </w:tcPr>
          <w:p w14:paraId="0792B5B3" w14:textId="4E41B3CC" w:rsidR="00D947EB" w:rsidRPr="001D71C8" w:rsidRDefault="00D947EB" w:rsidP="00BA4D82">
            <w:pPr>
              <w:tabs>
                <w:tab w:val="left" w:pos="0"/>
                <w:tab w:val="left" w:pos="10170"/>
              </w:tabs>
              <w:spacing w:before="60" w:after="60"/>
              <w:ind w:right="86"/>
              <w:jc w:val="left"/>
              <w:rPr>
                <w:sz w:val="22"/>
                <w:szCs w:val="22"/>
              </w:rPr>
            </w:pPr>
            <w:r w:rsidRPr="001D71C8">
              <w:rPr>
                <w:sz w:val="22"/>
                <w:szCs w:val="22"/>
              </w:rPr>
              <w:t>0.000 – 0.050 in</w:t>
            </w:r>
          </w:p>
        </w:tc>
      </w:tr>
      <w:tr w:rsidR="00D947EB" w:rsidRPr="001D71C8" w14:paraId="6D0B9CE0" w14:textId="77777777" w:rsidTr="00357AC6">
        <w:trPr>
          <w:trHeight w:val="252"/>
        </w:trPr>
        <w:tc>
          <w:tcPr>
            <w:tcW w:w="2127" w:type="dxa"/>
          </w:tcPr>
          <w:p w14:paraId="230C172C" w14:textId="17139E2F"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sidRPr="001D71C8">
              <w:rPr>
                <w:sz w:val="22"/>
                <w:szCs w:val="22"/>
              </w:rPr>
              <w:t>Moderate</w:t>
            </w:r>
          </w:p>
        </w:tc>
        <w:tc>
          <w:tcPr>
            <w:tcW w:w="1923" w:type="dxa"/>
          </w:tcPr>
          <w:p w14:paraId="21E1C33C" w14:textId="25543194" w:rsidR="00D947EB" w:rsidRPr="001D71C8" w:rsidRDefault="00D947EB" w:rsidP="00BA4D82">
            <w:pPr>
              <w:pStyle w:val="ListParagraph"/>
              <w:tabs>
                <w:tab w:val="left" w:pos="0"/>
                <w:tab w:val="left" w:pos="10170"/>
              </w:tabs>
              <w:spacing w:after="60"/>
              <w:ind w:left="0" w:right="90"/>
              <w:jc w:val="left"/>
              <w:rPr>
                <w:sz w:val="22"/>
                <w:szCs w:val="22"/>
              </w:rPr>
            </w:pPr>
            <w:r w:rsidRPr="001D71C8">
              <w:rPr>
                <w:sz w:val="22"/>
                <w:szCs w:val="22"/>
              </w:rPr>
              <w:t>&gt;0.050 – 0.100 in</w:t>
            </w:r>
          </w:p>
        </w:tc>
      </w:tr>
      <w:tr w:rsidR="00D947EB" w:rsidRPr="001D71C8" w14:paraId="50D2E6AB" w14:textId="77777777" w:rsidTr="00F56647">
        <w:tc>
          <w:tcPr>
            <w:tcW w:w="2127" w:type="dxa"/>
          </w:tcPr>
          <w:p w14:paraId="222B5D4E" w14:textId="3CD2364F"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sidRPr="001D71C8">
              <w:rPr>
                <w:sz w:val="22"/>
                <w:szCs w:val="22"/>
              </w:rPr>
              <w:t>Heavy</w:t>
            </w:r>
          </w:p>
        </w:tc>
        <w:tc>
          <w:tcPr>
            <w:tcW w:w="1923" w:type="dxa"/>
          </w:tcPr>
          <w:p w14:paraId="74A74A1B" w14:textId="74E4D28D" w:rsidR="00D947EB" w:rsidRPr="001D71C8" w:rsidRDefault="00D947EB" w:rsidP="00BA4D82">
            <w:pPr>
              <w:pStyle w:val="ListParagraph"/>
              <w:tabs>
                <w:tab w:val="left" w:pos="0"/>
                <w:tab w:val="left" w:pos="10170"/>
              </w:tabs>
              <w:spacing w:after="60"/>
              <w:ind w:left="0" w:right="90"/>
              <w:jc w:val="left"/>
              <w:rPr>
                <w:sz w:val="22"/>
                <w:szCs w:val="22"/>
              </w:rPr>
            </w:pPr>
            <w:r w:rsidRPr="001D71C8">
              <w:rPr>
                <w:sz w:val="22"/>
                <w:szCs w:val="22"/>
              </w:rPr>
              <w:t>&gt;0.100 in</w:t>
            </w:r>
          </w:p>
        </w:tc>
      </w:tr>
    </w:tbl>
    <w:p w14:paraId="4C702567" w14:textId="77777777" w:rsidR="00006328" w:rsidRPr="001D71C8" w:rsidRDefault="00006328" w:rsidP="00EE01A6">
      <w:pPr>
        <w:tabs>
          <w:tab w:val="left" w:pos="0"/>
          <w:tab w:val="left" w:pos="10170"/>
        </w:tabs>
        <w:spacing w:after="0"/>
        <w:ind w:right="90"/>
        <w:rPr>
          <w:spacing w:val="-3"/>
          <w:szCs w:val="24"/>
        </w:rPr>
      </w:pPr>
    </w:p>
    <w:p w14:paraId="46EEC7FE" w14:textId="6C3508AE" w:rsidR="00FD6138" w:rsidRPr="001D71C8" w:rsidRDefault="003C5BBF" w:rsidP="00EE01A6">
      <w:pPr>
        <w:tabs>
          <w:tab w:val="left" w:pos="0"/>
          <w:tab w:val="left" w:pos="10170"/>
        </w:tabs>
        <w:spacing w:after="0"/>
        <w:ind w:right="90"/>
        <w:rPr>
          <w:szCs w:val="24"/>
        </w:rPr>
      </w:pPr>
      <w:r w:rsidRPr="001D71C8">
        <w:rPr>
          <w:spacing w:val="-3"/>
          <w:szCs w:val="24"/>
        </w:rPr>
        <w:t>Ultrasonic</w:t>
      </w:r>
      <w:r w:rsidR="00FD6138" w:rsidRPr="001D71C8">
        <w:rPr>
          <w:spacing w:val="-3"/>
          <w:szCs w:val="24"/>
        </w:rPr>
        <w:t xml:space="preserve"> techniques performed on</w:t>
      </w:r>
      <w:r w:rsidR="00FD6138" w:rsidRPr="001D71C8">
        <w:rPr>
          <w:color w:val="000000"/>
          <w:spacing w:val="-2"/>
          <w:szCs w:val="24"/>
        </w:rPr>
        <w:t xml:space="preserve"> </w:t>
      </w:r>
      <w:r w:rsidR="00586C49">
        <w:rPr>
          <w:color w:val="000000"/>
          <w:spacing w:val="-2"/>
          <w:szCs w:val="24"/>
        </w:rPr>
        <w:t>{{EQUIPMENT_ID}}</w:t>
      </w:r>
      <w:r w:rsidRPr="001D71C8">
        <w:rPr>
          <w:color w:val="000000"/>
          <w:spacing w:val="-2"/>
          <w:szCs w:val="24"/>
        </w:rPr>
        <w:t xml:space="preserve"> in this examination</w:t>
      </w:r>
      <w:r w:rsidR="00FD6138" w:rsidRPr="001D71C8">
        <w:rPr>
          <w:color w:val="000000"/>
          <w:spacing w:val="-2"/>
          <w:szCs w:val="24"/>
        </w:rPr>
        <w:t xml:space="preserve"> </w:t>
      </w:r>
      <w:r w:rsidR="00FD6138" w:rsidRPr="001D71C8">
        <w:rPr>
          <w:spacing w:val="-3"/>
          <w:szCs w:val="24"/>
        </w:rPr>
        <w:t>included the following:</w:t>
      </w:r>
    </w:p>
    <w:p w14:paraId="56B4DE0D" w14:textId="006AAA49" w:rsidR="00C0107C" w:rsidRPr="001D71C8" w:rsidRDefault="00956472" w:rsidP="00006328">
      <w:pPr>
        <w:pStyle w:val="Bullets"/>
        <w:numPr>
          <w:ilvl w:val="0"/>
          <w:numId w:val="15"/>
        </w:numPr>
        <w:tabs>
          <w:tab w:val="left" w:pos="10080"/>
        </w:tabs>
        <w:ind w:left="720" w:right="810"/>
      </w:pPr>
      <w:r w:rsidRPr="001D71C8">
        <w:rPr>
          <w:b/>
          <w:bCs/>
        </w:rPr>
        <w:t xml:space="preserve">ENCODED HydroFORM </w:t>
      </w:r>
      <w:r w:rsidR="00E01FEC" w:rsidRPr="001D71C8">
        <w:rPr>
          <w:b/>
          <w:bCs/>
        </w:rPr>
        <w:t>0-degree</w:t>
      </w:r>
      <w:r w:rsidRPr="001D71C8">
        <w:rPr>
          <w:b/>
          <w:bCs/>
        </w:rPr>
        <w:t xml:space="preserve"> PAUT</w:t>
      </w:r>
      <w:r w:rsidR="006F1B7F" w:rsidRPr="001D71C8">
        <w:t xml:space="preserve"> – </w:t>
      </w:r>
      <w:r w:rsidRPr="001D71C8">
        <w:rPr>
          <w:sz w:val="21"/>
          <w:szCs w:val="21"/>
        </w:rPr>
        <w:t xml:space="preserve">Performed on the 2.5” of base metal adjacent to the girth </w:t>
      </w:r>
      <w:r w:rsidR="009F12B5" w:rsidRPr="001D71C8">
        <w:rPr>
          <w:sz w:val="21"/>
          <w:szCs w:val="21"/>
        </w:rPr>
        <w:t xml:space="preserve">and long </w:t>
      </w:r>
      <w:r w:rsidRPr="001D71C8">
        <w:rPr>
          <w:sz w:val="21"/>
          <w:szCs w:val="21"/>
        </w:rPr>
        <w:t xml:space="preserve">seams. A 12”x12” box was inspected on </w:t>
      </w:r>
      <w:r w:rsidR="007C1237" w:rsidRPr="001D71C8">
        <w:rPr>
          <w:sz w:val="21"/>
          <w:szCs w:val="21"/>
        </w:rPr>
        <w:t>each shell course</w:t>
      </w:r>
      <w:r w:rsidRPr="001D71C8">
        <w:rPr>
          <w:sz w:val="21"/>
          <w:szCs w:val="21"/>
        </w:rPr>
        <w:t>.</w:t>
      </w:r>
      <w:r w:rsidR="00FE6263" w:rsidRPr="001D71C8">
        <w:rPr>
          <w:sz w:val="21"/>
          <w:szCs w:val="21"/>
        </w:rPr>
        <w:t xml:space="preserve"> HydroFORM utilizes a PAUT transducer with a water-column and consumable gasket to allow for a PAUT immersion inspection with a low-flow water supply. Synchronized gates in the software and no need for contact wedges allows for better coupling, near surface resolution, and more precise measurements as compared to traditional contact UT scanning.</w:t>
      </w:r>
    </w:p>
    <w:p w14:paraId="0A66C84B" w14:textId="77777777" w:rsidR="00FD6138" w:rsidRPr="001D71C8" w:rsidRDefault="00FD6138" w:rsidP="00EE01A6">
      <w:pPr>
        <w:pStyle w:val="Heading1"/>
        <w:tabs>
          <w:tab w:val="left" w:pos="10170"/>
        </w:tabs>
        <w:spacing w:before="240" w:after="0"/>
        <w:ind w:right="90"/>
      </w:pPr>
      <w:bookmarkStart w:id="4" w:name="_Toc479500104"/>
      <w:bookmarkStart w:id="5" w:name="_Toc479502804"/>
      <w:bookmarkStart w:id="6" w:name="_Toc157005993"/>
      <w:r w:rsidRPr="001D71C8">
        <w:t>DISCUSSION</w:t>
      </w:r>
      <w:bookmarkEnd w:id="4"/>
      <w:bookmarkEnd w:id="5"/>
      <w:bookmarkEnd w:id="6"/>
    </w:p>
    <w:p w14:paraId="1D87F3A3" w14:textId="17266387" w:rsidR="00F10888" w:rsidRPr="001D71C8" w:rsidRDefault="00E87F75" w:rsidP="00EE01A6">
      <w:pPr>
        <w:pStyle w:val="BodyTextIndent"/>
        <w:tabs>
          <w:tab w:val="left" w:pos="10170"/>
        </w:tabs>
        <w:spacing w:after="0"/>
        <w:ind w:left="0" w:right="90"/>
        <w:rPr>
          <w:sz w:val="22"/>
          <w:szCs w:val="22"/>
        </w:rPr>
      </w:pPr>
      <w:r w:rsidRPr="001D71C8">
        <w:rPr>
          <w:sz w:val="22"/>
          <w:szCs w:val="22"/>
        </w:rPr>
        <w:t xml:space="preserve">In the Summary of Results section, a table has been constructed to generalize the analysis of each scan location. Images will also be included for the analysis, which includes the detection corrosion or cracking, if any, along with a comment column used for explaining trends or making general comments. Each scan image provides a C-scan (top view), B-scan (side view), D-scan (end view) and A-scan (reflected sound amplitude vs time). The crosshairs are placed on the minimum </w:t>
      </w:r>
      <w:r w:rsidR="00E01FEC" w:rsidRPr="001D71C8">
        <w:rPr>
          <w:sz w:val="22"/>
          <w:szCs w:val="22"/>
        </w:rPr>
        <w:t>thickness,</w:t>
      </w:r>
      <w:r w:rsidRPr="001D71C8">
        <w:rPr>
          <w:sz w:val="22"/>
          <w:szCs w:val="22"/>
        </w:rPr>
        <w:t xml:space="preserve"> or the largest indication observed in the scan area.</w:t>
      </w:r>
      <w:r w:rsidR="00F10888" w:rsidRPr="001D71C8">
        <w:rPr>
          <w:sz w:val="22"/>
          <w:szCs w:val="22"/>
        </w:rPr>
        <w:br w:type="page"/>
      </w:r>
    </w:p>
    <w:p w14:paraId="0EDF2C24" w14:textId="602D1EDB" w:rsidR="0015452C" w:rsidRPr="001D71C8" w:rsidRDefault="00F10888" w:rsidP="00F10888">
      <w:pPr>
        <w:pStyle w:val="Heading1"/>
      </w:pPr>
      <w:bookmarkStart w:id="7" w:name="_Toc157005994"/>
      <w:r w:rsidRPr="001D71C8">
        <w:lastRenderedPageBreak/>
        <w:t>drawing</w:t>
      </w:r>
      <w:bookmarkEnd w:id="7"/>
    </w:p>
    <w:p w14:paraId="370D6F38" w14:textId="0A96264A" w:rsidR="00B40DBB" w:rsidRPr="001D71C8" w:rsidRDefault="00E943DF" w:rsidP="00F10888">
      <w:pPr>
        <w:pStyle w:val="BodyText"/>
        <w:rPr>
          <w:lang w:val="en-GB"/>
        </w:rPr>
      </w:pPr>
      <w:r w:rsidRPr="001D71C8">
        <w:rPr>
          <w:noProof/>
        </w:rPr>
        <mc:AlternateContent>
          <mc:Choice Requires="wps">
            <w:drawing>
              <wp:anchor distT="0" distB="0" distL="114300" distR="114300" simplePos="0" relativeHeight="253599232" behindDoc="0" locked="0" layoutInCell="1" allowOverlap="1" wp14:anchorId="5BFB7E31" wp14:editId="3D478EB1">
                <wp:simplePos x="0" y="0"/>
                <wp:positionH relativeFrom="column">
                  <wp:posOffset>3897934</wp:posOffset>
                </wp:positionH>
                <wp:positionV relativeFrom="paragraph">
                  <wp:posOffset>7671104</wp:posOffset>
                </wp:positionV>
                <wp:extent cx="174625" cy="127000"/>
                <wp:effectExtent l="0" t="0" r="0" b="635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25" cy="127000"/>
                        </a:xfrm>
                        <a:prstGeom prst="rect">
                          <a:avLst/>
                        </a:prstGeom>
                        <a:solidFill>
                          <a:schemeClr val="accent1">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A64D3" id="Rectangle 36" o:spid="_x0000_s1026" style="position:absolute;margin-left:306.9pt;margin-top:604pt;width:13.75pt;height:10pt;z-index:2535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" fillcolor="#5b9bd5 [3204]" stroked="f" strokeweight="1pt">
                <v:fill opacity="40092f"/>
              </v:rect>
            </w:pict>
          </mc:Fallback>
        </mc:AlternateContent>
      </w:r>
      <w:r w:rsidRPr="001D71C8">
        <w:rPr>
          <w:noProof/>
        </w:rPr>
        <mc:AlternateContent>
          <mc:Choice Requires="wps">
            <w:drawing>
              <wp:anchor distT="0" distB="0" distL="114300" distR="114300" simplePos="0" relativeHeight="253602304" behindDoc="0" locked="0" layoutInCell="1" allowOverlap="1" wp14:anchorId="19F6ECEB" wp14:editId="7D3A03C6">
                <wp:simplePos x="0" y="0"/>
                <wp:positionH relativeFrom="column">
                  <wp:posOffset>4002902</wp:posOffset>
                </wp:positionH>
                <wp:positionV relativeFrom="paragraph">
                  <wp:posOffset>7588388</wp:posOffset>
                </wp:positionV>
                <wp:extent cx="2623930" cy="445273"/>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3930" cy="445273"/>
                        </a:xfrm>
                        <a:prstGeom prst="rect">
                          <a:avLst/>
                        </a:prstGeom>
                        <a:noFill/>
                        <a:ln w="6350">
                          <a:noFill/>
                        </a:ln>
                      </wps:spPr>
                      <wps:txbx>
                        <w:txbxContent>
                          <w:p w14:paraId="26222E85" w14:textId="1B87DB40" w:rsidR="003F223E" w:rsidRPr="00CF626D" w:rsidRDefault="003F223E" w:rsidP="00C24AA8">
                            <w:pPr>
                              <w:jc w:val="left"/>
                              <w:rPr>
                                <w:sz w:val="20"/>
                              </w:rPr>
                            </w:pPr>
                            <w:r w:rsidRPr="00CF626D">
                              <w:rPr>
                                <w:sz w:val="20"/>
                              </w:rPr>
                              <w:t>= Encoded HydroFORM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6ECEB" id="Text Box 39" o:spid="_x0000_s1027" type="#_x0000_t202" style="position:absolute;left:0;text-align:left;margin-left:315.2pt;margin-top:597.5pt;width:206.6pt;height:35.05pt;z-index:2536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" filled="f" stroked="f" strokeweight=".5pt">
                <v:textbox>
                  <w:txbxContent>
                    <w:p w14:paraId="26222E85" w14:textId="1B87DB40" w:rsidR="003F223E" w:rsidRPr="00CF626D" w:rsidRDefault="003F223E" w:rsidP="00C24AA8">
                      <w:pPr>
                        <w:jc w:val="left"/>
                        <w:rPr>
                          <w:sz w:val="20"/>
                        </w:rPr>
                      </w:pPr>
                      <w:r w:rsidRPr="00CF626D">
                        <w:rPr>
                          <w:sz w:val="20"/>
                        </w:rPr>
                        <w:t>= Encoded HydroFORM</w:t>
                      </w:r>
                    </w:p>
                  </w:txbxContent>
                </v:textbox>
              </v:shape>
            </w:pict>
          </mc:Fallback>
        </mc:AlternateContent>
      </w:r>
      <w:r w:rsidR="009434E4" w:rsidRPr="001D71C8">
        <w:rPr>
          <w:noProof/>
        </w:rPr>
        <mc:AlternateContent>
          <mc:Choice Requires="wps">
            <w:drawing>
              <wp:anchor distT="0" distB="0" distL="114300" distR="114300" simplePos="0" relativeHeight="253831680" behindDoc="0" locked="0" layoutInCell="1" allowOverlap="1" wp14:anchorId="08CCB9EE" wp14:editId="35AFBD37">
                <wp:simplePos x="0" y="0"/>
                <wp:positionH relativeFrom="column">
                  <wp:posOffset>496377</wp:posOffset>
                </wp:positionH>
                <wp:positionV relativeFrom="paragraph">
                  <wp:posOffset>7469119</wp:posOffset>
                </wp:positionV>
                <wp:extent cx="1689100" cy="596348"/>
                <wp:effectExtent l="0" t="0" r="0" b="0"/>
                <wp:wrapNone/>
                <wp:docPr id="505" name="Text 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0" cy="596348"/>
                        </a:xfrm>
                        <a:prstGeom prst="rect">
                          <a:avLst/>
                        </a:prstGeom>
                        <a:noFill/>
                        <a:ln w="6350">
                          <a:noFill/>
                        </a:ln>
                      </wps:spPr>
                      <wps:txbx>
                        <w:txbxContent>
                          <w:p w14:paraId="28A8C67C" w14:textId="45F2D561" w:rsidR="00285C23" w:rsidRDefault="00285C23" w:rsidP="00E943DF">
                            <w:pPr>
                              <w:spacing w:after="0"/>
                              <w:rPr>
                                <w:color w:val="FF0000"/>
                                <w:sz w:val="20"/>
                              </w:rPr>
                            </w:pPr>
                            <w:r w:rsidRPr="00C24AA8">
                              <w:rPr>
                                <w:color w:val="FF0000"/>
                                <w:sz w:val="20"/>
                              </w:rPr>
                              <w:t>C = Circumferential Weld</w:t>
                            </w:r>
                          </w:p>
                          <w:p w14:paraId="0637EEA4" w14:textId="0FF0CDBF" w:rsidR="009434E4" w:rsidRPr="00C24AA8" w:rsidRDefault="009434E4" w:rsidP="00E943DF">
                            <w:pPr>
                              <w:spacing w:after="0"/>
                              <w:rPr>
                                <w:color w:val="FF0000"/>
                                <w:sz w:val="20"/>
                              </w:rPr>
                            </w:pPr>
                            <w:r w:rsidRPr="00C24AA8">
                              <w:rPr>
                                <w:color w:val="FF0000"/>
                                <w:sz w:val="20"/>
                              </w:rPr>
                              <w:t>L = Long Seam Weld</w:t>
                            </w:r>
                          </w:p>
                          <w:p w14:paraId="536596F0" w14:textId="5B08A079" w:rsidR="009434E4" w:rsidRPr="00C24AA8" w:rsidRDefault="00E943DF" w:rsidP="00E943DF">
                            <w:pPr>
                              <w:spacing w:after="0"/>
                              <w:rPr>
                                <w:color w:val="FF0000"/>
                                <w:sz w:val="20"/>
                              </w:rPr>
                            </w:pPr>
                            <w:r>
                              <w:rPr>
                                <w:color w:val="FF0000"/>
                                <w:sz w:val="20"/>
                              </w:rPr>
                              <w:t>S</w:t>
                            </w:r>
                            <w:r w:rsidR="00B42D0D">
                              <w:rPr>
                                <w:color w:val="FF0000"/>
                                <w:sz w:val="20"/>
                              </w:rPr>
                              <w:t>C</w:t>
                            </w:r>
                            <w:r w:rsidRPr="00C24AA8">
                              <w:rPr>
                                <w:color w:val="FF0000"/>
                                <w:sz w:val="20"/>
                              </w:rPr>
                              <w:t xml:space="preserve"> = </w:t>
                            </w:r>
                            <w:r>
                              <w:rPr>
                                <w:color w:val="FF0000"/>
                                <w:sz w:val="20"/>
                              </w:rPr>
                              <w:t>Shell 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CB9EE" id="Text Box 505" o:spid="_x0000_s1028" type="#_x0000_t202" style="position:absolute;left:0;text-align:left;margin-left:39.1pt;margin-top:588.1pt;width:133pt;height:46.95pt;z-index:2538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" filled="f" stroked="f" strokeweight=".5pt">
                <v:textbox>
                  <w:txbxContent>
                    <w:p w14:paraId="28A8C67C" w14:textId="45F2D561" w:rsidR="00285C23" w:rsidRDefault="00285C23" w:rsidP="00E943DF">
                      <w:pPr>
                        <w:spacing w:after="0"/>
                        <w:rPr>
                          <w:color w:val="FF0000"/>
                          <w:sz w:val="20"/>
                        </w:rPr>
                      </w:pPr>
                      <w:r w:rsidRPr="00C24AA8">
                        <w:rPr>
                          <w:color w:val="FF0000"/>
                          <w:sz w:val="20"/>
                        </w:rPr>
                        <w:t>C = Circumferential Weld</w:t>
                      </w:r>
                    </w:p>
                    <w:p w14:paraId="0637EEA4" w14:textId="0FF0CDBF" w:rsidR="009434E4" w:rsidRPr="00C24AA8" w:rsidRDefault="009434E4" w:rsidP="00E943DF">
                      <w:pPr>
                        <w:spacing w:after="0"/>
                        <w:rPr>
                          <w:color w:val="FF0000"/>
                          <w:sz w:val="20"/>
                        </w:rPr>
                      </w:pPr>
                      <w:r w:rsidRPr="00C24AA8">
                        <w:rPr>
                          <w:color w:val="FF0000"/>
                          <w:sz w:val="20"/>
                        </w:rPr>
                        <w:t>L = Long Seam Weld</w:t>
                      </w:r>
                    </w:p>
                    <w:p w14:paraId="536596F0" w14:textId="5B08A079" w:rsidR="009434E4" w:rsidRPr="00C24AA8" w:rsidRDefault="00E943DF" w:rsidP="00E943DF">
                      <w:pPr>
                        <w:spacing w:after="0"/>
                        <w:rPr>
                          <w:color w:val="FF0000"/>
                          <w:sz w:val="20"/>
                        </w:rPr>
                      </w:pPr>
                      <w:r>
                        <w:rPr>
                          <w:color w:val="FF0000"/>
                          <w:sz w:val="20"/>
                        </w:rPr>
                        <w:t>S</w:t>
                      </w:r>
                      <w:r w:rsidR="00B42D0D">
                        <w:rPr>
                          <w:color w:val="FF0000"/>
                          <w:sz w:val="20"/>
                        </w:rPr>
                        <w:t>C</w:t>
                      </w:r>
                      <w:r w:rsidRPr="00C24AA8">
                        <w:rPr>
                          <w:color w:val="FF0000"/>
                          <w:sz w:val="20"/>
                        </w:rPr>
                        <w:t xml:space="preserve"> = </w:t>
                      </w:r>
                      <w:r>
                        <w:rPr>
                          <w:color w:val="FF0000"/>
                          <w:sz w:val="20"/>
                        </w:rPr>
                        <w:t>Shell Course</w:t>
                      </w:r>
                    </w:p>
                  </w:txbxContent>
                </v:textbox>
              </v:shape>
            </w:pict>
          </mc:Fallback>
        </mc:AlternateContent>
      </w:r>
      <w:r w:rsidR="00CB075E" w:rsidRPr="001D71C8">
        <w:rPr>
          <w:noProof/>
        </w:rPr>
        <w:t xml:space="preserve"> </w:t>
      </w:r>
      <w:r w:rsidR="00B40DBB" w:rsidRPr="001D71C8">
        <w:rPr>
          <w:lang w:val="en-GB"/>
        </w:rPr>
        <w:br w:type="page"/>
      </w:r>
    </w:p>
    <w:p w14:paraId="1389A54F" w14:textId="6C2A57D2" w:rsidR="0025269F" w:rsidRPr="001D71C8" w:rsidRDefault="00564DB8" w:rsidP="00564DB8">
      <w:pPr>
        <w:pStyle w:val="Heading1"/>
      </w:pPr>
      <w:bookmarkStart w:id="8" w:name="_Toc157005995"/>
      <w:r w:rsidRPr="001D71C8">
        <w:lastRenderedPageBreak/>
        <w:t>Calibrations</w:t>
      </w:r>
      <w:bookmarkEnd w:id="8"/>
    </w:p>
    <w:p w14:paraId="3420BE10" w14:textId="11C73337" w:rsidR="001006CB" w:rsidRPr="001D71C8" w:rsidRDefault="0025269F" w:rsidP="001006CB">
      <w:pPr>
        <w:pStyle w:val="Heading2"/>
      </w:pPr>
      <w:bookmarkStart w:id="9" w:name="_Toc157005996"/>
      <w:r w:rsidRPr="001D71C8">
        <w:t>Equipment</w:t>
      </w:r>
      <w:r w:rsidR="00115333" w:rsidRPr="001D71C8">
        <w:t xml:space="preserve"> Details: </w:t>
      </w:r>
      <w:r w:rsidR="00564DB8" w:rsidRPr="001D71C8">
        <w:t>HydroFORM</w:t>
      </w:r>
      <w:bookmarkEnd w:id="9"/>
    </w:p>
    <w:tbl>
      <w:tblPr>
        <w:tblW w:w="10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5"/>
        <w:gridCol w:w="1005"/>
        <w:gridCol w:w="990"/>
        <w:gridCol w:w="1350"/>
        <w:gridCol w:w="1245"/>
        <w:gridCol w:w="540"/>
        <w:gridCol w:w="659"/>
        <w:gridCol w:w="649"/>
        <w:gridCol w:w="777"/>
        <w:gridCol w:w="446"/>
        <w:gridCol w:w="755"/>
      </w:tblGrid>
      <w:tr w:rsidR="00564DB8" w:rsidRPr="001D71C8" w14:paraId="1EBC76B9" w14:textId="77777777" w:rsidTr="00EA3FAE">
        <w:trPr>
          <w:jc w:val="center"/>
        </w:trPr>
        <w:tc>
          <w:tcPr>
            <w:tcW w:w="1965" w:type="dxa"/>
            <w:tcBorders>
              <w:top w:val="double" w:sz="4" w:space="0" w:color="auto"/>
              <w:left w:val="double" w:sz="4" w:space="0" w:color="auto"/>
            </w:tcBorders>
            <w:vAlign w:val="center"/>
          </w:tcPr>
          <w:p w14:paraId="0EB1F95C" w14:textId="77777777" w:rsidR="00564DB8" w:rsidRPr="001D71C8" w:rsidRDefault="00564DB8" w:rsidP="00EA3FAE">
            <w:pPr>
              <w:spacing w:before="40" w:after="40"/>
              <w:jc w:val="left"/>
              <w:rPr>
                <w:b/>
                <w:sz w:val="20"/>
              </w:rPr>
            </w:pPr>
            <w:bookmarkStart w:id="10" w:name="_Hlk63690910"/>
            <w:r w:rsidRPr="001D71C8">
              <w:rPr>
                <w:b/>
                <w:sz w:val="20"/>
              </w:rPr>
              <w:t>Equipment Type:</w:t>
            </w:r>
          </w:p>
        </w:tc>
        <w:tc>
          <w:tcPr>
            <w:tcW w:w="1005" w:type="dxa"/>
            <w:tcBorders>
              <w:top w:val="double" w:sz="4" w:space="0" w:color="auto"/>
            </w:tcBorders>
            <w:shd w:val="clear" w:color="auto" w:fill="E6E6E6"/>
            <w:vAlign w:val="center"/>
          </w:tcPr>
          <w:p w14:paraId="5CB7E515" w14:textId="6DDC0150" w:rsidR="00564DB8" w:rsidRPr="001D71C8" w:rsidRDefault="00564DB8" w:rsidP="00EA3FAE">
            <w:pPr>
              <w:spacing w:before="40" w:after="40"/>
              <w:jc w:val="left"/>
              <w:rPr>
                <w:sz w:val="20"/>
              </w:rPr>
            </w:pPr>
            <w:r w:rsidRPr="001D71C8">
              <w:rPr>
                <w:spacing w:val="-3"/>
                <w:sz w:val="20"/>
              </w:rPr>
              <w:t>O</w:t>
            </w:r>
            <w:r w:rsidR="00343B54" w:rsidRPr="001D71C8">
              <w:rPr>
                <w:spacing w:val="-3"/>
                <w:sz w:val="20"/>
              </w:rPr>
              <w:t>mniscan</w:t>
            </w:r>
          </w:p>
        </w:tc>
        <w:tc>
          <w:tcPr>
            <w:tcW w:w="990" w:type="dxa"/>
            <w:tcBorders>
              <w:top w:val="double" w:sz="4" w:space="0" w:color="auto"/>
            </w:tcBorders>
            <w:vAlign w:val="center"/>
          </w:tcPr>
          <w:p w14:paraId="15DC4C58" w14:textId="640CB218" w:rsidR="00564DB8" w:rsidRPr="001D71C8" w:rsidRDefault="00564DB8" w:rsidP="00EA3FAE">
            <w:pPr>
              <w:spacing w:before="40" w:after="40"/>
              <w:jc w:val="left"/>
              <w:rPr>
                <w:sz w:val="20"/>
              </w:rPr>
            </w:pPr>
            <w:r w:rsidRPr="001D71C8">
              <w:rPr>
                <w:sz w:val="20"/>
              </w:rPr>
              <w:t>Model:</w:t>
            </w:r>
          </w:p>
        </w:tc>
        <w:tc>
          <w:tcPr>
            <w:tcW w:w="1350" w:type="dxa"/>
            <w:tcBorders>
              <w:top w:val="double" w:sz="4" w:space="0" w:color="auto"/>
            </w:tcBorders>
            <w:shd w:val="clear" w:color="auto" w:fill="E6E6E6"/>
            <w:vAlign w:val="center"/>
          </w:tcPr>
          <w:p w14:paraId="3F698D28" w14:textId="79BC2568" w:rsidR="00564DB8" w:rsidRPr="001D71C8" w:rsidRDefault="00564DB8" w:rsidP="00EA3FAE">
            <w:pPr>
              <w:spacing w:before="40" w:after="40"/>
              <w:jc w:val="left"/>
              <w:rPr>
                <w:sz w:val="20"/>
              </w:rPr>
            </w:pPr>
            <w:r w:rsidRPr="001D71C8">
              <w:rPr>
                <w:sz w:val="20"/>
              </w:rPr>
              <w:t>X</w:t>
            </w:r>
            <w:r w:rsidR="005A0B5D" w:rsidRPr="001D71C8">
              <w:rPr>
                <w:sz w:val="20"/>
              </w:rPr>
              <w:t>3</w:t>
            </w:r>
          </w:p>
        </w:tc>
        <w:tc>
          <w:tcPr>
            <w:tcW w:w="2444" w:type="dxa"/>
            <w:gridSpan w:val="3"/>
            <w:tcBorders>
              <w:top w:val="double" w:sz="4" w:space="0" w:color="auto"/>
            </w:tcBorders>
            <w:vAlign w:val="center"/>
          </w:tcPr>
          <w:p w14:paraId="4F59126B" w14:textId="50580D09" w:rsidR="00564DB8" w:rsidRPr="001D71C8" w:rsidRDefault="00564DB8" w:rsidP="00EA3FAE">
            <w:pPr>
              <w:spacing w:before="40" w:after="40"/>
              <w:jc w:val="left"/>
              <w:rPr>
                <w:b/>
                <w:sz w:val="20"/>
              </w:rPr>
            </w:pPr>
            <w:r w:rsidRPr="001D71C8">
              <w:rPr>
                <w:b/>
                <w:sz w:val="20"/>
              </w:rPr>
              <w:t>Resolution:</w:t>
            </w:r>
          </w:p>
        </w:tc>
        <w:tc>
          <w:tcPr>
            <w:tcW w:w="649" w:type="dxa"/>
            <w:tcBorders>
              <w:top w:val="double" w:sz="4" w:space="0" w:color="auto"/>
              <w:bottom w:val="single" w:sz="4" w:space="0" w:color="auto"/>
            </w:tcBorders>
            <w:vAlign w:val="center"/>
          </w:tcPr>
          <w:p w14:paraId="27247960" w14:textId="77777777" w:rsidR="00564DB8" w:rsidRPr="001D71C8" w:rsidRDefault="00564DB8" w:rsidP="00EA3FAE">
            <w:pPr>
              <w:spacing w:before="40" w:after="40"/>
              <w:jc w:val="left"/>
              <w:rPr>
                <w:b/>
                <w:sz w:val="20"/>
              </w:rPr>
            </w:pPr>
            <w:r w:rsidRPr="001D71C8">
              <w:rPr>
                <w:b/>
                <w:sz w:val="20"/>
              </w:rPr>
              <w:t>X:</w:t>
            </w:r>
          </w:p>
        </w:tc>
        <w:tc>
          <w:tcPr>
            <w:tcW w:w="777" w:type="dxa"/>
            <w:tcBorders>
              <w:top w:val="double" w:sz="4" w:space="0" w:color="auto"/>
              <w:bottom w:val="single" w:sz="4" w:space="0" w:color="auto"/>
            </w:tcBorders>
            <w:shd w:val="clear" w:color="auto" w:fill="E6E6E6"/>
            <w:vAlign w:val="center"/>
          </w:tcPr>
          <w:p w14:paraId="3D511DEF" w14:textId="77777777" w:rsidR="00564DB8" w:rsidRPr="001D71C8" w:rsidRDefault="00564DB8" w:rsidP="00EA3FAE">
            <w:pPr>
              <w:spacing w:before="40" w:after="40"/>
              <w:jc w:val="left"/>
              <w:rPr>
                <w:sz w:val="20"/>
              </w:rPr>
            </w:pPr>
            <w:r w:rsidRPr="001D71C8">
              <w:rPr>
                <w:sz w:val="20"/>
              </w:rPr>
              <w:t>0.039</w:t>
            </w:r>
            <w:r w:rsidRPr="001D71C8">
              <w:rPr>
                <w:color w:val="000000"/>
                <w:spacing w:val="-3"/>
                <w:sz w:val="22"/>
              </w:rPr>
              <w:t>"</w:t>
            </w:r>
          </w:p>
        </w:tc>
        <w:tc>
          <w:tcPr>
            <w:tcW w:w="446" w:type="dxa"/>
            <w:tcBorders>
              <w:top w:val="double" w:sz="4" w:space="0" w:color="auto"/>
              <w:bottom w:val="single" w:sz="4" w:space="0" w:color="auto"/>
            </w:tcBorders>
            <w:vAlign w:val="center"/>
          </w:tcPr>
          <w:p w14:paraId="6BF62D4B" w14:textId="77777777" w:rsidR="00564DB8" w:rsidRPr="001D71C8" w:rsidRDefault="00564DB8" w:rsidP="00EA3FAE">
            <w:pPr>
              <w:spacing w:before="40" w:after="40"/>
              <w:jc w:val="left"/>
              <w:rPr>
                <w:b/>
                <w:sz w:val="20"/>
              </w:rPr>
            </w:pPr>
            <w:r w:rsidRPr="001D71C8">
              <w:rPr>
                <w:b/>
                <w:sz w:val="20"/>
              </w:rPr>
              <w:t>Y:</w:t>
            </w:r>
          </w:p>
        </w:tc>
        <w:tc>
          <w:tcPr>
            <w:tcW w:w="755" w:type="dxa"/>
            <w:tcBorders>
              <w:top w:val="double" w:sz="4" w:space="0" w:color="auto"/>
              <w:bottom w:val="single" w:sz="4" w:space="0" w:color="auto"/>
              <w:right w:val="double" w:sz="4" w:space="0" w:color="auto"/>
            </w:tcBorders>
            <w:shd w:val="clear" w:color="auto" w:fill="E6E6E6"/>
            <w:vAlign w:val="center"/>
          </w:tcPr>
          <w:p w14:paraId="5E347D6C" w14:textId="77777777" w:rsidR="00564DB8" w:rsidRPr="001D71C8" w:rsidRDefault="00564DB8" w:rsidP="00EA3FAE">
            <w:pPr>
              <w:spacing w:before="40" w:after="40"/>
              <w:jc w:val="left"/>
              <w:rPr>
                <w:sz w:val="20"/>
              </w:rPr>
            </w:pPr>
            <w:r w:rsidRPr="001D71C8">
              <w:rPr>
                <w:sz w:val="20"/>
              </w:rPr>
              <w:t>0.039</w:t>
            </w:r>
            <w:r w:rsidRPr="001D71C8">
              <w:rPr>
                <w:color w:val="000000"/>
                <w:spacing w:val="-3"/>
                <w:sz w:val="22"/>
              </w:rPr>
              <w:t>"</w:t>
            </w:r>
          </w:p>
        </w:tc>
      </w:tr>
      <w:tr w:rsidR="00564DB8" w:rsidRPr="001D71C8" w14:paraId="1A45B8CC" w14:textId="77777777" w:rsidTr="00EA3FAE">
        <w:trPr>
          <w:trHeight w:val="324"/>
          <w:jc w:val="center"/>
        </w:trPr>
        <w:tc>
          <w:tcPr>
            <w:tcW w:w="1965" w:type="dxa"/>
            <w:tcBorders>
              <w:left w:val="double" w:sz="4" w:space="0" w:color="auto"/>
            </w:tcBorders>
            <w:vAlign w:val="center"/>
          </w:tcPr>
          <w:p w14:paraId="3F234C8E" w14:textId="77777777" w:rsidR="00564DB8" w:rsidRPr="001D71C8" w:rsidRDefault="00564DB8" w:rsidP="00EA3FAE">
            <w:pPr>
              <w:spacing w:before="40" w:after="40"/>
              <w:jc w:val="left"/>
              <w:rPr>
                <w:b/>
                <w:sz w:val="20"/>
              </w:rPr>
            </w:pPr>
            <w:r w:rsidRPr="001D71C8">
              <w:rPr>
                <w:b/>
                <w:sz w:val="20"/>
              </w:rPr>
              <w:t>Probe Type:</w:t>
            </w:r>
          </w:p>
        </w:tc>
        <w:tc>
          <w:tcPr>
            <w:tcW w:w="3345" w:type="dxa"/>
            <w:gridSpan w:val="3"/>
            <w:shd w:val="clear" w:color="auto" w:fill="E6E6E6"/>
            <w:vAlign w:val="center"/>
          </w:tcPr>
          <w:p w14:paraId="1D68FAF3" w14:textId="1E0472ED" w:rsidR="00DA58C8" w:rsidRPr="001D71C8" w:rsidRDefault="00564DB8" w:rsidP="00EA3FAE">
            <w:pPr>
              <w:spacing w:before="40" w:after="40"/>
              <w:jc w:val="left"/>
              <w:rPr>
                <w:sz w:val="20"/>
              </w:rPr>
            </w:pPr>
            <w:r w:rsidRPr="001D71C8">
              <w:rPr>
                <w:sz w:val="20"/>
              </w:rPr>
              <w:t xml:space="preserve">7.5L64 I4 </w:t>
            </w:r>
          </w:p>
          <w:p w14:paraId="483CCA03" w14:textId="0A59FA3C" w:rsidR="00564DB8" w:rsidRPr="001D71C8" w:rsidRDefault="00564DB8" w:rsidP="00EA3FAE">
            <w:pPr>
              <w:spacing w:before="40" w:after="40"/>
              <w:jc w:val="left"/>
              <w:rPr>
                <w:sz w:val="20"/>
              </w:rPr>
            </w:pPr>
            <w:r w:rsidRPr="001D71C8">
              <w:rPr>
                <w:sz w:val="20"/>
              </w:rPr>
              <w:t xml:space="preserve">S/N: </w:t>
            </w:r>
            <w:r w:rsidR="00F87764" w:rsidRPr="001D71C8">
              <w:rPr>
                <w:sz w:val="20"/>
              </w:rPr>
              <w:t>U1490</w:t>
            </w:r>
          </w:p>
        </w:tc>
        <w:tc>
          <w:tcPr>
            <w:tcW w:w="2444" w:type="dxa"/>
            <w:gridSpan w:val="3"/>
            <w:vAlign w:val="center"/>
          </w:tcPr>
          <w:p w14:paraId="5F1EBA8B" w14:textId="38728DFD" w:rsidR="00564DB8" w:rsidRPr="001D71C8" w:rsidRDefault="00564DB8" w:rsidP="00EA3FAE">
            <w:pPr>
              <w:spacing w:before="40" w:after="40"/>
              <w:jc w:val="left"/>
              <w:rPr>
                <w:b/>
                <w:sz w:val="20"/>
              </w:rPr>
            </w:pPr>
            <w:r w:rsidRPr="001D71C8">
              <w:rPr>
                <w:b/>
                <w:sz w:val="20"/>
              </w:rPr>
              <w:t>Transducer Focal Length:</w:t>
            </w:r>
          </w:p>
        </w:tc>
        <w:tc>
          <w:tcPr>
            <w:tcW w:w="2627" w:type="dxa"/>
            <w:gridSpan w:val="4"/>
            <w:tcBorders>
              <w:right w:val="double" w:sz="4" w:space="0" w:color="auto"/>
            </w:tcBorders>
            <w:shd w:val="clear" w:color="auto" w:fill="E0E0E0"/>
            <w:vAlign w:val="center"/>
          </w:tcPr>
          <w:p w14:paraId="38E73E17" w14:textId="15A168D5" w:rsidR="00564DB8" w:rsidRPr="001D71C8" w:rsidRDefault="005A0B5D" w:rsidP="00EA3FAE">
            <w:pPr>
              <w:spacing w:before="40" w:after="40"/>
              <w:jc w:val="left"/>
              <w:rPr>
                <w:sz w:val="20"/>
              </w:rPr>
            </w:pPr>
            <w:r w:rsidRPr="001D71C8">
              <w:rPr>
                <w:sz w:val="20"/>
              </w:rPr>
              <w:t>0.</w:t>
            </w:r>
            <w:r w:rsidR="00EA7E8B" w:rsidRPr="001D71C8">
              <w:rPr>
                <w:sz w:val="20"/>
              </w:rPr>
              <w:t>5</w:t>
            </w:r>
            <w:r w:rsidR="00F87764" w:rsidRPr="001D71C8">
              <w:rPr>
                <w:sz w:val="20"/>
              </w:rPr>
              <w:t>0</w:t>
            </w:r>
            <w:r w:rsidR="00CF22D0" w:rsidRPr="001D71C8">
              <w:rPr>
                <w:sz w:val="20"/>
              </w:rPr>
              <w:t>0</w:t>
            </w:r>
            <w:r w:rsidR="00564DB8" w:rsidRPr="001D71C8">
              <w:rPr>
                <w:sz w:val="20"/>
              </w:rPr>
              <w:t>”</w:t>
            </w:r>
          </w:p>
        </w:tc>
      </w:tr>
      <w:tr w:rsidR="00564DB8" w:rsidRPr="001D71C8" w14:paraId="3ABEC81C" w14:textId="77777777" w:rsidTr="00EA3FAE">
        <w:trPr>
          <w:jc w:val="center"/>
        </w:trPr>
        <w:tc>
          <w:tcPr>
            <w:tcW w:w="1965" w:type="dxa"/>
            <w:tcBorders>
              <w:left w:val="double" w:sz="4" w:space="0" w:color="auto"/>
            </w:tcBorders>
            <w:vAlign w:val="center"/>
          </w:tcPr>
          <w:p w14:paraId="7FCF25AC" w14:textId="77777777" w:rsidR="00564DB8" w:rsidRPr="001D71C8" w:rsidRDefault="00564DB8" w:rsidP="00EA3FAE">
            <w:pPr>
              <w:spacing w:before="40" w:after="40"/>
              <w:jc w:val="left"/>
              <w:rPr>
                <w:b/>
                <w:sz w:val="20"/>
              </w:rPr>
            </w:pPr>
            <w:r w:rsidRPr="001D71C8">
              <w:rPr>
                <w:b/>
                <w:sz w:val="20"/>
              </w:rPr>
              <w:t>Shear/Longitudinal</w:t>
            </w:r>
          </w:p>
        </w:tc>
        <w:tc>
          <w:tcPr>
            <w:tcW w:w="3345" w:type="dxa"/>
            <w:gridSpan w:val="3"/>
            <w:shd w:val="clear" w:color="auto" w:fill="E6E6E6"/>
            <w:vAlign w:val="center"/>
          </w:tcPr>
          <w:p w14:paraId="48E54732" w14:textId="06F2BD60" w:rsidR="00564DB8" w:rsidRPr="001D71C8" w:rsidRDefault="00564DB8" w:rsidP="00EA3FAE">
            <w:pPr>
              <w:spacing w:before="40" w:after="40"/>
              <w:jc w:val="left"/>
              <w:rPr>
                <w:sz w:val="20"/>
              </w:rPr>
            </w:pPr>
            <w:r w:rsidRPr="001D71C8">
              <w:rPr>
                <w:sz w:val="20"/>
              </w:rPr>
              <w:t>Longitudinal Wave</w:t>
            </w:r>
          </w:p>
        </w:tc>
        <w:tc>
          <w:tcPr>
            <w:tcW w:w="1245" w:type="dxa"/>
            <w:vAlign w:val="center"/>
          </w:tcPr>
          <w:p w14:paraId="1EE931FE" w14:textId="05BB6D09" w:rsidR="00564DB8" w:rsidRPr="001D71C8" w:rsidRDefault="00564DB8" w:rsidP="00EA3FAE">
            <w:pPr>
              <w:spacing w:before="40" w:after="40"/>
              <w:jc w:val="left"/>
              <w:rPr>
                <w:b/>
                <w:sz w:val="20"/>
              </w:rPr>
            </w:pPr>
            <w:r w:rsidRPr="001D71C8">
              <w:rPr>
                <w:b/>
                <w:sz w:val="20"/>
              </w:rPr>
              <w:t>Frequency:</w:t>
            </w:r>
          </w:p>
        </w:tc>
        <w:tc>
          <w:tcPr>
            <w:tcW w:w="540" w:type="dxa"/>
            <w:shd w:val="clear" w:color="auto" w:fill="E0E0E0"/>
            <w:vAlign w:val="center"/>
          </w:tcPr>
          <w:p w14:paraId="732F952B" w14:textId="77777777" w:rsidR="00564DB8" w:rsidRPr="001D71C8" w:rsidRDefault="00564DB8" w:rsidP="00EA3FAE">
            <w:pPr>
              <w:spacing w:before="40" w:after="40"/>
              <w:jc w:val="left"/>
              <w:rPr>
                <w:sz w:val="20"/>
              </w:rPr>
            </w:pPr>
            <w:r w:rsidRPr="001D71C8">
              <w:rPr>
                <w:sz w:val="20"/>
              </w:rPr>
              <w:t>7.5</w:t>
            </w:r>
          </w:p>
        </w:tc>
        <w:tc>
          <w:tcPr>
            <w:tcW w:w="659" w:type="dxa"/>
            <w:vAlign w:val="center"/>
          </w:tcPr>
          <w:p w14:paraId="037A7FCC" w14:textId="5D336FAC" w:rsidR="00564DB8" w:rsidRPr="001D71C8" w:rsidRDefault="00564DB8" w:rsidP="00EA3FAE">
            <w:pPr>
              <w:spacing w:before="40" w:after="40"/>
              <w:jc w:val="left"/>
              <w:rPr>
                <w:b/>
                <w:sz w:val="20"/>
              </w:rPr>
            </w:pPr>
            <w:r w:rsidRPr="001D71C8">
              <w:rPr>
                <w:b/>
                <w:sz w:val="20"/>
              </w:rPr>
              <w:t>MHz</w:t>
            </w:r>
          </w:p>
        </w:tc>
        <w:tc>
          <w:tcPr>
            <w:tcW w:w="1426" w:type="dxa"/>
            <w:gridSpan w:val="2"/>
            <w:vAlign w:val="center"/>
          </w:tcPr>
          <w:p w14:paraId="0D855B40" w14:textId="77777777" w:rsidR="00564DB8" w:rsidRPr="001D71C8" w:rsidRDefault="00564DB8" w:rsidP="00EA3FAE">
            <w:pPr>
              <w:spacing w:before="40" w:after="40"/>
              <w:jc w:val="left"/>
              <w:rPr>
                <w:b/>
                <w:sz w:val="20"/>
              </w:rPr>
            </w:pPr>
            <w:r w:rsidRPr="001D71C8">
              <w:rPr>
                <w:b/>
                <w:sz w:val="20"/>
              </w:rPr>
              <w:t>Elements:</w:t>
            </w:r>
          </w:p>
        </w:tc>
        <w:tc>
          <w:tcPr>
            <w:tcW w:w="1201" w:type="dxa"/>
            <w:gridSpan w:val="2"/>
            <w:tcBorders>
              <w:right w:val="double" w:sz="4" w:space="0" w:color="auto"/>
            </w:tcBorders>
            <w:shd w:val="clear" w:color="auto" w:fill="E0E0E0"/>
            <w:vAlign w:val="center"/>
          </w:tcPr>
          <w:p w14:paraId="500A6B2F" w14:textId="77777777" w:rsidR="00564DB8" w:rsidRPr="001D71C8" w:rsidRDefault="00564DB8" w:rsidP="00EA3FAE">
            <w:pPr>
              <w:spacing w:before="40" w:after="40"/>
              <w:jc w:val="left"/>
              <w:rPr>
                <w:sz w:val="20"/>
              </w:rPr>
            </w:pPr>
            <w:r w:rsidRPr="001D71C8">
              <w:rPr>
                <w:sz w:val="20"/>
              </w:rPr>
              <w:t>64</w:t>
            </w:r>
          </w:p>
        </w:tc>
      </w:tr>
      <w:tr w:rsidR="00564DB8" w:rsidRPr="001D71C8" w14:paraId="1BFDAF45" w14:textId="77777777" w:rsidTr="00EA3FAE">
        <w:trPr>
          <w:jc w:val="center"/>
        </w:trPr>
        <w:tc>
          <w:tcPr>
            <w:tcW w:w="1965" w:type="dxa"/>
            <w:tcBorders>
              <w:left w:val="double" w:sz="4" w:space="0" w:color="auto"/>
            </w:tcBorders>
            <w:vAlign w:val="center"/>
          </w:tcPr>
          <w:p w14:paraId="440FB270" w14:textId="77777777" w:rsidR="00564DB8" w:rsidRPr="001D71C8" w:rsidRDefault="00564DB8" w:rsidP="00EA3FAE">
            <w:pPr>
              <w:spacing w:before="40" w:after="40"/>
              <w:jc w:val="left"/>
              <w:rPr>
                <w:b/>
                <w:sz w:val="20"/>
              </w:rPr>
            </w:pPr>
            <w:r w:rsidRPr="001D71C8">
              <w:rPr>
                <w:b/>
                <w:sz w:val="20"/>
              </w:rPr>
              <w:t>Material Spec:</w:t>
            </w:r>
          </w:p>
        </w:tc>
        <w:tc>
          <w:tcPr>
            <w:tcW w:w="3345" w:type="dxa"/>
            <w:gridSpan w:val="3"/>
            <w:shd w:val="clear" w:color="auto" w:fill="E6E6E6"/>
            <w:vAlign w:val="center"/>
          </w:tcPr>
          <w:p w14:paraId="293D4B7B" w14:textId="1DD7F252" w:rsidR="00564DB8" w:rsidRPr="001D71C8" w:rsidRDefault="00564DB8" w:rsidP="00EA3FAE">
            <w:pPr>
              <w:spacing w:before="40" w:after="40"/>
              <w:jc w:val="left"/>
              <w:rPr>
                <w:sz w:val="20"/>
              </w:rPr>
            </w:pPr>
            <w:r w:rsidRPr="001D71C8">
              <w:rPr>
                <w:sz w:val="20"/>
              </w:rPr>
              <w:t>Carbon Steel</w:t>
            </w:r>
          </w:p>
        </w:tc>
        <w:tc>
          <w:tcPr>
            <w:tcW w:w="2444" w:type="dxa"/>
            <w:gridSpan w:val="3"/>
            <w:vMerge w:val="restart"/>
            <w:vAlign w:val="center"/>
          </w:tcPr>
          <w:p w14:paraId="2F856A87" w14:textId="4E096BD9" w:rsidR="00564DB8" w:rsidRPr="001D71C8" w:rsidRDefault="00564DB8" w:rsidP="00EA3FAE">
            <w:pPr>
              <w:spacing w:before="40" w:after="40"/>
              <w:jc w:val="left"/>
              <w:rPr>
                <w:b/>
                <w:sz w:val="16"/>
                <w:szCs w:val="16"/>
              </w:rPr>
            </w:pPr>
            <w:r w:rsidRPr="001D71C8">
              <w:rPr>
                <w:b/>
                <w:sz w:val="20"/>
              </w:rPr>
              <w:t>PAUT Equip.</w:t>
            </w:r>
          </w:p>
          <w:p w14:paraId="2C548367" w14:textId="77777777" w:rsidR="00564DB8" w:rsidRPr="001D71C8" w:rsidRDefault="00564DB8" w:rsidP="00EA3FAE">
            <w:pPr>
              <w:spacing w:before="40" w:after="40"/>
              <w:jc w:val="left"/>
              <w:rPr>
                <w:b/>
                <w:sz w:val="20"/>
              </w:rPr>
            </w:pPr>
            <w:r w:rsidRPr="001D71C8">
              <w:rPr>
                <w:b/>
                <w:sz w:val="20"/>
              </w:rPr>
              <w:t>Serial Number:</w:t>
            </w:r>
          </w:p>
        </w:tc>
        <w:tc>
          <w:tcPr>
            <w:tcW w:w="2627" w:type="dxa"/>
            <w:gridSpan w:val="4"/>
            <w:vMerge w:val="restart"/>
            <w:tcBorders>
              <w:right w:val="double" w:sz="4" w:space="0" w:color="auto"/>
            </w:tcBorders>
            <w:shd w:val="clear" w:color="auto" w:fill="D9D9D9" w:themeFill="background1" w:themeFillShade="D9"/>
            <w:vAlign w:val="center"/>
          </w:tcPr>
          <w:p w14:paraId="7026402D" w14:textId="367C6E4F" w:rsidR="005A0B5D" w:rsidRPr="001D71C8" w:rsidRDefault="005A0B5D" w:rsidP="005A0B5D">
            <w:pPr>
              <w:spacing w:before="40" w:after="40"/>
              <w:jc w:val="left"/>
              <w:rPr>
                <w:sz w:val="20"/>
              </w:rPr>
            </w:pPr>
            <w:r w:rsidRPr="001D71C8">
              <w:rPr>
                <w:sz w:val="20"/>
              </w:rPr>
              <w:t>QC-00</w:t>
            </w:r>
            <w:r w:rsidR="00505F52" w:rsidRPr="001D71C8">
              <w:rPr>
                <w:sz w:val="20"/>
              </w:rPr>
              <w:t>3</w:t>
            </w:r>
            <w:r w:rsidR="003B7591" w:rsidRPr="001D71C8">
              <w:rPr>
                <w:sz w:val="20"/>
              </w:rPr>
              <w:t>0383</w:t>
            </w:r>
          </w:p>
          <w:p w14:paraId="6479494B" w14:textId="77777777" w:rsidR="00564DB8" w:rsidRPr="001D71C8" w:rsidRDefault="00564DB8" w:rsidP="00EA3FAE">
            <w:pPr>
              <w:spacing w:before="40" w:after="40"/>
              <w:jc w:val="left"/>
              <w:rPr>
                <w:sz w:val="20"/>
              </w:rPr>
            </w:pPr>
          </w:p>
        </w:tc>
      </w:tr>
      <w:tr w:rsidR="00564DB8" w:rsidRPr="001D71C8" w14:paraId="0742EF51" w14:textId="77777777" w:rsidTr="00EA3FAE">
        <w:trPr>
          <w:trHeight w:val="350"/>
          <w:jc w:val="center"/>
        </w:trPr>
        <w:tc>
          <w:tcPr>
            <w:tcW w:w="1965" w:type="dxa"/>
            <w:tcBorders>
              <w:left w:val="double" w:sz="4" w:space="0" w:color="auto"/>
            </w:tcBorders>
            <w:vAlign w:val="center"/>
          </w:tcPr>
          <w:p w14:paraId="6E39A88E" w14:textId="0653623F" w:rsidR="00564DB8" w:rsidRPr="001D71C8" w:rsidRDefault="00564DB8" w:rsidP="00EA3FAE">
            <w:pPr>
              <w:spacing w:before="40" w:after="40"/>
              <w:jc w:val="left"/>
              <w:rPr>
                <w:b/>
                <w:sz w:val="20"/>
              </w:rPr>
            </w:pPr>
            <w:r w:rsidRPr="001D71C8">
              <w:rPr>
                <w:b/>
                <w:sz w:val="20"/>
              </w:rPr>
              <w:t>Material Temp:</w:t>
            </w:r>
          </w:p>
        </w:tc>
        <w:tc>
          <w:tcPr>
            <w:tcW w:w="3345" w:type="dxa"/>
            <w:gridSpan w:val="3"/>
            <w:shd w:val="clear" w:color="auto" w:fill="E6E6E6"/>
            <w:vAlign w:val="center"/>
          </w:tcPr>
          <w:p w14:paraId="35043C28" w14:textId="1D00211F" w:rsidR="00564DB8" w:rsidRPr="001D71C8" w:rsidRDefault="00B50D19" w:rsidP="00EA3FAE">
            <w:pPr>
              <w:spacing w:before="40" w:after="40"/>
              <w:jc w:val="left"/>
              <w:rPr>
                <w:sz w:val="20"/>
              </w:rPr>
            </w:pPr>
            <w:r w:rsidRPr="001D71C8">
              <w:rPr>
                <w:sz w:val="20"/>
              </w:rPr>
              <w:t>75</w:t>
            </w:r>
            <w:r w:rsidR="00564DB8" w:rsidRPr="001D71C8">
              <w:rPr>
                <w:sz w:val="20"/>
              </w:rPr>
              <w:t>°F</w:t>
            </w:r>
          </w:p>
        </w:tc>
        <w:tc>
          <w:tcPr>
            <w:tcW w:w="2444" w:type="dxa"/>
            <w:gridSpan w:val="3"/>
            <w:vMerge/>
            <w:vAlign w:val="center"/>
          </w:tcPr>
          <w:p w14:paraId="7E84AC02" w14:textId="77777777" w:rsidR="00564DB8" w:rsidRPr="001D71C8" w:rsidRDefault="00564DB8" w:rsidP="00EA3FAE">
            <w:pPr>
              <w:spacing w:before="40" w:after="40"/>
              <w:jc w:val="left"/>
              <w:rPr>
                <w:sz w:val="20"/>
              </w:rPr>
            </w:pPr>
          </w:p>
        </w:tc>
        <w:tc>
          <w:tcPr>
            <w:tcW w:w="2627" w:type="dxa"/>
            <w:gridSpan w:val="4"/>
            <w:vMerge/>
            <w:tcBorders>
              <w:right w:val="double" w:sz="4" w:space="0" w:color="auto"/>
            </w:tcBorders>
            <w:shd w:val="clear" w:color="auto" w:fill="D9D9D9" w:themeFill="background1" w:themeFillShade="D9"/>
            <w:vAlign w:val="center"/>
          </w:tcPr>
          <w:p w14:paraId="42C7D4FE" w14:textId="77777777" w:rsidR="00564DB8" w:rsidRPr="001D71C8" w:rsidRDefault="00564DB8" w:rsidP="00EA3FAE">
            <w:pPr>
              <w:spacing w:before="40" w:after="40"/>
              <w:jc w:val="left"/>
              <w:rPr>
                <w:sz w:val="20"/>
              </w:rPr>
            </w:pPr>
          </w:p>
        </w:tc>
      </w:tr>
      <w:tr w:rsidR="00564DB8" w:rsidRPr="001D71C8" w14:paraId="7849E05A" w14:textId="77777777" w:rsidTr="00EA3FAE">
        <w:trPr>
          <w:trHeight w:val="413"/>
          <w:jc w:val="center"/>
        </w:trPr>
        <w:tc>
          <w:tcPr>
            <w:tcW w:w="1965" w:type="dxa"/>
            <w:tcBorders>
              <w:left w:val="double" w:sz="4" w:space="0" w:color="auto"/>
            </w:tcBorders>
            <w:vAlign w:val="center"/>
          </w:tcPr>
          <w:p w14:paraId="2DE39E24" w14:textId="1200CDD6" w:rsidR="00564DB8" w:rsidRPr="001D71C8" w:rsidRDefault="00564DB8" w:rsidP="00EA3FAE">
            <w:pPr>
              <w:spacing w:before="40" w:after="40"/>
              <w:jc w:val="left"/>
              <w:rPr>
                <w:b/>
                <w:sz w:val="20"/>
              </w:rPr>
            </w:pPr>
            <w:r w:rsidRPr="001D71C8">
              <w:rPr>
                <w:b/>
                <w:sz w:val="20"/>
              </w:rPr>
              <w:t>Calibration Block: Material/Serial Number</w:t>
            </w:r>
          </w:p>
        </w:tc>
        <w:tc>
          <w:tcPr>
            <w:tcW w:w="3345" w:type="dxa"/>
            <w:gridSpan w:val="3"/>
            <w:shd w:val="clear" w:color="auto" w:fill="E6E6E6"/>
            <w:vAlign w:val="center"/>
          </w:tcPr>
          <w:p w14:paraId="103688E6" w14:textId="31BF4F3C" w:rsidR="00564DB8" w:rsidRPr="001D71C8" w:rsidRDefault="00564DB8" w:rsidP="00EA3FAE">
            <w:pPr>
              <w:spacing w:before="40" w:after="40"/>
              <w:jc w:val="left"/>
              <w:rPr>
                <w:sz w:val="20"/>
              </w:rPr>
            </w:pPr>
            <w:r w:rsidRPr="001D71C8">
              <w:rPr>
                <w:sz w:val="20"/>
              </w:rPr>
              <w:t>AUT solutions 1.5” Universal Ultrasonic Calibration Block S/N:5161</w:t>
            </w:r>
          </w:p>
        </w:tc>
        <w:tc>
          <w:tcPr>
            <w:tcW w:w="2444" w:type="dxa"/>
            <w:gridSpan w:val="3"/>
            <w:vAlign w:val="center"/>
          </w:tcPr>
          <w:p w14:paraId="172E8D6A" w14:textId="0B8D7E2F" w:rsidR="00564DB8" w:rsidRPr="001D71C8" w:rsidRDefault="00564DB8" w:rsidP="00EA3FAE">
            <w:pPr>
              <w:spacing w:before="40" w:after="40"/>
              <w:jc w:val="left"/>
              <w:rPr>
                <w:b/>
                <w:sz w:val="20"/>
              </w:rPr>
            </w:pPr>
            <w:r w:rsidRPr="001D71C8">
              <w:rPr>
                <w:b/>
                <w:sz w:val="20"/>
              </w:rPr>
              <w:t>Surface Preparation:</w:t>
            </w:r>
          </w:p>
        </w:tc>
        <w:tc>
          <w:tcPr>
            <w:tcW w:w="2627" w:type="dxa"/>
            <w:gridSpan w:val="4"/>
            <w:tcBorders>
              <w:right w:val="double" w:sz="4" w:space="0" w:color="auto"/>
            </w:tcBorders>
            <w:shd w:val="clear" w:color="auto" w:fill="E6E6E6"/>
            <w:vAlign w:val="center"/>
          </w:tcPr>
          <w:p w14:paraId="6FF3D546" w14:textId="6E2F36D8" w:rsidR="00564DB8" w:rsidRPr="001D71C8" w:rsidRDefault="007D1408" w:rsidP="00EA3FAE">
            <w:pPr>
              <w:spacing w:before="40" w:after="40"/>
              <w:jc w:val="left"/>
              <w:rPr>
                <w:sz w:val="20"/>
              </w:rPr>
            </w:pPr>
            <w:r w:rsidRPr="001D71C8">
              <w:rPr>
                <w:sz w:val="20"/>
              </w:rPr>
              <w:t>None</w:t>
            </w:r>
          </w:p>
        </w:tc>
      </w:tr>
      <w:tr w:rsidR="00564DB8" w:rsidRPr="001D71C8" w14:paraId="4A4A1B5D" w14:textId="77777777" w:rsidTr="00EA3FAE">
        <w:trPr>
          <w:jc w:val="center"/>
        </w:trPr>
        <w:tc>
          <w:tcPr>
            <w:tcW w:w="1965" w:type="dxa"/>
            <w:tcBorders>
              <w:left w:val="double" w:sz="4" w:space="0" w:color="auto"/>
              <w:bottom w:val="double" w:sz="4" w:space="0" w:color="auto"/>
            </w:tcBorders>
            <w:vAlign w:val="center"/>
          </w:tcPr>
          <w:p w14:paraId="4530DBB3" w14:textId="77777777" w:rsidR="00564DB8" w:rsidRPr="001D71C8" w:rsidRDefault="00564DB8" w:rsidP="00EA3FAE">
            <w:pPr>
              <w:spacing w:before="40" w:after="40"/>
              <w:jc w:val="left"/>
              <w:rPr>
                <w:b/>
                <w:sz w:val="20"/>
              </w:rPr>
            </w:pPr>
            <w:r w:rsidRPr="001D71C8">
              <w:rPr>
                <w:b/>
                <w:sz w:val="20"/>
              </w:rPr>
              <w:t>Thickness Range:</w:t>
            </w:r>
          </w:p>
        </w:tc>
        <w:tc>
          <w:tcPr>
            <w:tcW w:w="1005" w:type="dxa"/>
            <w:tcBorders>
              <w:bottom w:val="double" w:sz="4" w:space="0" w:color="auto"/>
            </w:tcBorders>
            <w:shd w:val="clear" w:color="auto" w:fill="E6E6E6"/>
            <w:vAlign w:val="center"/>
          </w:tcPr>
          <w:p w14:paraId="7E69375E" w14:textId="14065608" w:rsidR="00564DB8" w:rsidRPr="001D71C8" w:rsidRDefault="00564DB8" w:rsidP="00EA3FAE">
            <w:pPr>
              <w:spacing w:before="40" w:after="40"/>
              <w:jc w:val="left"/>
              <w:rPr>
                <w:sz w:val="20"/>
              </w:rPr>
            </w:pPr>
            <w:r w:rsidRPr="001D71C8">
              <w:rPr>
                <w:color w:val="000000"/>
                <w:spacing w:val="-3"/>
                <w:sz w:val="22"/>
              </w:rPr>
              <w:t>0.100</w:t>
            </w:r>
            <w:r w:rsidR="007D1408" w:rsidRPr="001D71C8">
              <w:rPr>
                <w:color w:val="000000"/>
                <w:spacing w:val="-3"/>
                <w:sz w:val="22"/>
              </w:rPr>
              <w:t>”</w:t>
            </w:r>
          </w:p>
        </w:tc>
        <w:tc>
          <w:tcPr>
            <w:tcW w:w="990" w:type="dxa"/>
            <w:tcBorders>
              <w:bottom w:val="double" w:sz="4" w:space="0" w:color="auto"/>
            </w:tcBorders>
            <w:vAlign w:val="center"/>
          </w:tcPr>
          <w:p w14:paraId="257E0D15" w14:textId="3186ED2E" w:rsidR="00564DB8" w:rsidRPr="001D71C8" w:rsidRDefault="00564DB8" w:rsidP="00EA3FAE">
            <w:pPr>
              <w:spacing w:before="40" w:after="40"/>
              <w:jc w:val="left"/>
              <w:rPr>
                <w:b/>
                <w:sz w:val="20"/>
              </w:rPr>
            </w:pPr>
            <w:r w:rsidRPr="001D71C8">
              <w:rPr>
                <w:b/>
                <w:sz w:val="20"/>
              </w:rPr>
              <w:t>To</w:t>
            </w:r>
          </w:p>
        </w:tc>
        <w:tc>
          <w:tcPr>
            <w:tcW w:w="1350" w:type="dxa"/>
            <w:tcBorders>
              <w:bottom w:val="double" w:sz="4" w:space="0" w:color="auto"/>
            </w:tcBorders>
            <w:shd w:val="clear" w:color="auto" w:fill="E6E6E6"/>
            <w:vAlign w:val="center"/>
          </w:tcPr>
          <w:p w14:paraId="6FC8A2E3" w14:textId="47232439" w:rsidR="00564DB8" w:rsidRPr="001D71C8" w:rsidRDefault="00F87764" w:rsidP="00EA3FAE">
            <w:pPr>
              <w:spacing w:before="40" w:after="40"/>
              <w:jc w:val="left"/>
              <w:rPr>
                <w:sz w:val="20"/>
              </w:rPr>
            </w:pPr>
            <w:r w:rsidRPr="001D71C8">
              <w:rPr>
                <w:sz w:val="20"/>
              </w:rPr>
              <w:t>1</w:t>
            </w:r>
            <w:r w:rsidR="00EB18A4" w:rsidRPr="001D71C8">
              <w:rPr>
                <w:sz w:val="20"/>
              </w:rPr>
              <w:t>.</w:t>
            </w:r>
            <w:r w:rsidR="00284891" w:rsidRPr="001D71C8">
              <w:rPr>
                <w:sz w:val="20"/>
              </w:rPr>
              <w:t>5</w:t>
            </w:r>
            <w:r w:rsidRPr="001D71C8">
              <w:rPr>
                <w:sz w:val="20"/>
              </w:rPr>
              <w:t>0</w:t>
            </w:r>
            <w:r w:rsidR="00DE14A2" w:rsidRPr="001D71C8">
              <w:rPr>
                <w:sz w:val="20"/>
              </w:rPr>
              <w:t>0</w:t>
            </w:r>
            <w:r w:rsidR="00564DB8" w:rsidRPr="001D71C8">
              <w:rPr>
                <w:color w:val="000000"/>
                <w:spacing w:val="-3"/>
                <w:sz w:val="22"/>
              </w:rPr>
              <w:t>"</w:t>
            </w:r>
          </w:p>
        </w:tc>
        <w:tc>
          <w:tcPr>
            <w:tcW w:w="2444" w:type="dxa"/>
            <w:gridSpan w:val="3"/>
            <w:tcBorders>
              <w:bottom w:val="double" w:sz="4" w:space="0" w:color="auto"/>
            </w:tcBorders>
            <w:vAlign w:val="center"/>
          </w:tcPr>
          <w:p w14:paraId="7F1DCA82" w14:textId="12BA33EE" w:rsidR="00564DB8" w:rsidRPr="001D71C8" w:rsidRDefault="00564DB8" w:rsidP="00EA3FAE">
            <w:pPr>
              <w:spacing w:before="40" w:after="40"/>
              <w:jc w:val="left"/>
              <w:rPr>
                <w:b/>
                <w:sz w:val="20"/>
              </w:rPr>
            </w:pPr>
            <w:r w:rsidRPr="001D71C8">
              <w:rPr>
                <w:b/>
                <w:sz w:val="20"/>
              </w:rPr>
              <w:t>Procedure:</w:t>
            </w:r>
          </w:p>
        </w:tc>
        <w:tc>
          <w:tcPr>
            <w:tcW w:w="2627" w:type="dxa"/>
            <w:gridSpan w:val="4"/>
            <w:tcBorders>
              <w:bottom w:val="double" w:sz="4" w:space="0" w:color="auto"/>
              <w:right w:val="double" w:sz="4" w:space="0" w:color="auto"/>
            </w:tcBorders>
            <w:shd w:val="clear" w:color="auto" w:fill="E6E6E6"/>
            <w:vAlign w:val="center"/>
          </w:tcPr>
          <w:p w14:paraId="34EEDABC" w14:textId="11DE7288" w:rsidR="00564DB8" w:rsidRPr="001D71C8" w:rsidRDefault="00564DB8" w:rsidP="00EA3FAE">
            <w:pPr>
              <w:spacing w:before="40" w:after="40"/>
              <w:jc w:val="left"/>
              <w:rPr>
                <w:sz w:val="20"/>
              </w:rPr>
            </w:pPr>
            <w:r w:rsidRPr="001D71C8">
              <w:rPr>
                <w:sz w:val="20"/>
              </w:rPr>
              <w:t xml:space="preserve">100-UT-031 Rev. </w:t>
            </w:r>
            <w:r w:rsidR="00EA5B5E" w:rsidRPr="001D71C8">
              <w:rPr>
                <w:sz w:val="20"/>
              </w:rPr>
              <w:t>1</w:t>
            </w:r>
          </w:p>
        </w:tc>
      </w:tr>
    </w:tbl>
    <w:bookmarkEnd w:id="10"/>
    <w:p w14:paraId="584918A9" w14:textId="38F17A49" w:rsidR="00A86F84" w:rsidRPr="001D71C8" w:rsidRDefault="002F3535" w:rsidP="007D397F">
      <w:pPr>
        <w:tabs>
          <w:tab w:val="left" w:pos="2257"/>
        </w:tabs>
      </w:pPr>
      <w:r w:rsidRPr="001D71C8">
        <w:rPr>
          <w:noProof/>
        </w:rPr>
        <mc:AlternateContent>
          <mc:Choice Requires="wps">
            <w:drawing>
              <wp:anchor distT="0" distB="0" distL="114300" distR="114300" simplePos="0" relativeHeight="253977088" behindDoc="0" locked="0" layoutInCell="1" allowOverlap="1" wp14:anchorId="21A2811D" wp14:editId="22ED1B29">
                <wp:simplePos x="0" y="0"/>
                <wp:positionH relativeFrom="column">
                  <wp:posOffset>2126615</wp:posOffset>
                </wp:positionH>
                <wp:positionV relativeFrom="paragraph">
                  <wp:posOffset>132080</wp:posOffset>
                </wp:positionV>
                <wp:extent cx="3269615" cy="782320"/>
                <wp:effectExtent l="0" t="0" r="26035" b="17780"/>
                <wp:wrapNone/>
                <wp:docPr id="12" name="Rectangle 12"/>
                <wp:cNvGraphicFramePr/>
                <a:graphic xmlns:a="http://schemas.openxmlformats.org/drawingml/2006/main">
                  <a:graphicData uri="http://schemas.microsoft.com/office/word/2010/wordprocessingShape">
                    <wps:wsp>
                      <wps:cNvSpPr/>
                      <wps:spPr>
                        <a:xfrm>
                          <a:off x="0" y="0"/>
                          <a:ext cx="3269615" cy="782320"/>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E1AEC6" id="Rectangle 12" o:spid="_x0000_s1026" style="position:absolute;margin-left:167.45pt;margin-top:10.4pt;width:257.45pt;height:61.6pt;z-index:25397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" filled="f" strokecolor="#2e74b5 [2404]" strokeweight="1.5pt"/>
            </w:pict>
          </mc:Fallback>
        </mc:AlternateContent>
      </w:r>
      <w:r w:rsidR="00F87764" w:rsidRPr="001D71C8">
        <w:rPr>
          <w:noProof/>
        </w:rPr>
        <w:t xml:space="preserve"> </w:t>
      </w:r>
    </w:p>
    <w:p w14:paraId="0E84E780" w14:textId="7D37C929" w:rsidR="00A86F84" w:rsidRPr="001D71C8" w:rsidRDefault="00A3070C" w:rsidP="003068F1">
      <w:pPr>
        <w:tabs>
          <w:tab w:val="left" w:pos="2257"/>
        </w:tabs>
      </w:pPr>
      <w:r w:rsidRPr="001D71C8">
        <w:t xml:space="preserve"> </w:t>
      </w:r>
      <w:r w:rsidR="00304D76" w:rsidRPr="001D71C8">
        <w:br w:type="page"/>
      </w:r>
    </w:p>
    <w:p w14:paraId="34EB4842" w14:textId="74C89B8B" w:rsidR="00FD6138" w:rsidRPr="001D71C8" w:rsidRDefault="00A47BD0" w:rsidP="00FD6138">
      <w:pPr>
        <w:pStyle w:val="Heading1"/>
        <w:tabs>
          <w:tab w:val="clear" w:pos="720"/>
        </w:tabs>
        <w:spacing w:before="120"/>
        <w:ind w:left="432" w:hanging="432"/>
      </w:pPr>
      <w:bookmarkStart w:id="11" w:name="_Toc157005997"/>
      <w:r w:rsidRPr="001D71C8">
        <w:lastRenderedPageBreak/>
        <w:t>Results</w:t>
      </w:r>
      <w:bookmarkEnd w:id="11"/>
    </w:p>
    <w:p w14:paraId="151ABEC8" w14:textId="4498FED4" w:rsidR="00A47BD0" w:rsidRPr="001D71C8" w:rsidRDefault="00A47BD0" w:rsidP="00A47BD0">
      <w:pPr>
        <w:pStyle w:val="BodyText"/>
        <w:spacing w:after="120"/>
        <w:ind w:left="432" w:right="720"/>
        <w:rPr>
          <w:szCs w:val="24"/>
        </w:rPr>
      </w:pPr>
      <w:r w:rsidRPr="001D71C8">
        <w:rPr>
          <w:szCs w:val="24"/>
        </w:rPr>
        <w:t xml:space="preserve">The following table has been constructed to summarize the results of the </w:t>
      </w:r>
      <w:r w:rsidR="00834464" w:rsidRPr="001D71C8">
        <w:rPr>
          <w:szCs w:val="24"/>
        </w:rPr>
        <w:t>ultrasonic</w:t>
      </w:r>
      <w:r w:rsidRPr="001D71C8">
        <w:rPr>
          <w:szCs w:val="24"/>
        </w:rPr>
        <w:t xml:space="preserve"> examinations conducted </w:t>
      </w:r>
      <w:r w:rsidRPr="00EC54FD">
        <w:rPr>
          <w:szCs w:val="24"/>
        </w:rPr>
        <w:t xml:space="preserve">on </w:t>
      </w:r>
      <w:r w:rsidR="00EC54FD" w:rsidRPr="00EC54FD">
        <w:rPr>
          <w:b/>
        </w:rPr>
        <w:t>{{EQUIPMENT_ID}}</w:t>
      </w:r>
      <w:r w:rsidR="002F134F" w:rsidRPr="00EC54FD">
        <w:rPr>
          <w:szCs w:val="24"/>
        </w:rPr>
        <w:t xml:space="preserve"> </w:t>
      </w:r>
      <w:r w:rsidRPr="00EC54FD">
        <w:rPr>
          <w:szCs w:val="24"/>
        </w:rPr>
        <w:t>Generalized</w:t>
      </w:r>
      <w:r w:rsidRPr="001D71C8">
        <w:rPr>
          <w:szCs w:val="24"/>
        </w:rPr>
        <w:t xml:space="preserve"> comments will be included for each scanned area.</w:t>
      </w:r>
    </w:p>
    <w:p w14:paraId="6311C735" w14:textId="49044220" w:rsidR="00495F04" w:rsidRPr="001D71C8" w:rsidRDefault="00495F04" w:rsidP="00E70B0B">
      <w:pPr>
        <w:pStyle w:val="BodyText"/>
        <w:spacing w:after="0"/>
        <w:ind w:left="432" w:right="720"/>
        <w:rPr>
          <w:szCs w:val="24"/>
        </w:rPr>
      </w:pPr>
      <w:r w:rsidRPr="001D71C8">
        <w:rPr>
          <w:szCs w:val="24"/>
        </w:rPr>
        <w:t>Following the tables below will be color images for specific areas of interest. The cross-section markers will typically be in the area of the most significant corrosion or in an area of interest such as largest indication.</w:t>
      </w:r>
    </w:p>
    <w:p w14:paraId="4369AA54" w14:textId="202234B1" w:rsidR="00CD4993" w:rsidRPr="001D71C8" w:rsidRDefault="00CD4993" w:rsidP="00495F04">
      <w:pPr>
        <w:pStyle w:val="BodyText"/>
        <w:spacing w:after="0"/>
        <w:ind w:left="432" w:right="720"/>
        <w:rPr>
          <w:szCs w:val="24"/>
        </w:rPr>
      </w:pPr>
      <w:r w:rsidRPr="001D71C8">
        <w:rPr>
          <w:szCs w:val="24"/>
        </w:rPr>
        <w:t xml:space="preserve">The minimum detected thickness is highlighted in </w:t>
      </w:r>
      <w:r w:rsidRPr="001D71C8">
        <w:rPr>
          <w:szCs w:val="24"/>
          <w:highlight w:val="yellow"/>
        </w:rPr>
        <w:t>yellow</w:t>
      </w:r>
      <w:r w:rsidRPr="001D71C8">
        <w:rPr>
          <w:szCs w:val="24"/>
        </w:rPr>
        <w:t>.</w:t>
      </w:r>
    </w:p>
    <w:p w14:paraId="4A18A357" w14:textId="16B8EAD4" w:rsidR="00FD6138" w:rsidRPr="001D71C8" w:rsidRDefault="00FD6138" w:rsidP="00E70B0B">
      <w:pPr>
        <w:pStyle w:val="Caption"/>
        <w:spacing w:before="0" w:after="0"/>
      </w:pPr>
      <w:r w:rsidRPr="001D71C8">
        <w:t xml:space="preserve">Table </w:t>
      </w:r>
      <w:r w:rsidR="00025F7E" w:rsidRPr="001D71C8">
        <w:rPr>
          <w:noProof/>
        </w:rPr>
        <w:fldChar w:fldCharType="begin"/>
      </w:r>
      <w:r w:rsidR="00025F7E" w:rsidRPr="001D71C8">
        <w:rPr>
          <w:noProof/>
        </w:rPr>
        <w:instrText xml:space="preserve"> SEQ Table \* ARABIC </w:instrText>
      </w:r>
      <w:r w:rsidR="00025F7E" w:rsidRPr="001D71C8">
        <w:rPr>
          <w:noProof/>
        </w:rPr>
        <w:fldChar w:fldCharType="separate"/>
      </w:r>
      <w:r w:rsidR="007D1408" w:rsidRPr="001D71C8">
        <w:rPr>
          <w:noProof/>
        </w:rPr>
        <w:t>1</w:t>
      </w:r>
      <w:r w:rsidR="00025F7E" w:rsidRPr="001D71C8">
        <w:rPr>
          <w:noProof/>
        </w:rPr>
        <w:fldChar w:fldCharType="end"/>
      </w:r>
    </w:p>
    <w:tbl>
      <w:tblPr>
        <w:tblpPr w:leftFromText="180" w:rightFromText="180" w:vertAnchor="text" w:tblpY="1"/>
        <w:tblOverlap w:val="never"/>
        <w:tblW w:w="1096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1065"/>
        <w:gridCol w:w="810"/>
        <w:gridCol w:w="1080"/>
        <w:gridCol w:w="1080"/>
        <w:gridCol w:w="900"/>
        <w:gridCol w:w="630"/>
        <w:gridCol w:w="5400"/>
      </w:tblGrid>
      <w:tr w:rsidR="0026144A" w:rsidRPr="001D71C8" w14:paraId="267BA8C1" w14:textId="77777777" w:rsidTr="00347B24">
        <w:trPr>
          <w:cantSplit/>
          <w:trHeight w:val="432"/>
          <w:tblHeader/>
        </w:trPr>
        <w:tc>
          <w:tcPr>
            <w:tcW w:w="10965" w:type="dxa"/>
            <w:gridSpan w:val="7"/>
            <w:tcBorders>
              <w:top w:val="double" w:sz="4" w:space="0" w:color="auto"/>
              <w:left w:val="double" w:sz="4" w:space="0" w:color="auto"/>
              <w:bottom w:val="nil"/>
              <w:right w:val="double" w:sz="4" w:space="0" w:color="auto"/>
            </w:tcBorders>
            <w:shd w:val="clear" w:color="auto" w:fill="D9D9D9" w:themeFill="background1" w:themeFillShade="D9"/>
          </w:tcPr>
          <w:p w14:paraId="7F6A745A" w14:textId="77867B7B" w:rsidR="0026144A" w:rsidRPr="001D71C8" w:rsidRDefault="0026144A" w:rsidP="00636D13">
            <w:pPr>
              <w:pStyle w:val="TableTextCentered"/>
              <w:spacing w:before="60"/>
              <w:rPr>
                <w:b/>
              </w:rPr>
            </w:pPr>
            <w:r w:rsidRPr="001D71C8">
              <w:rPr>
                <w:b/>
              </w:rPr>
              <w:t>PAUT HydroFORM Work Scope</w:t>
            </w:r>
          </w:p>
          <w:p w14:paraId="6043DCD4" w14:textId="49022A77" w:rsidR="0026144A" w:rsidRPr="001D71C8" w:rsidRDefault="00EC54FD" w:rsidP="00636D13">
            <w:pPr>
              <w:pStyle w:val="TableTextCentered"/>
              <w:spacing w:before="60"/>
              <w:rPr>
                <w:b/>
                <w:sz w:val="32"/>
                <w:szCs w:val="32"/>
              </w:rPr>
            </w:pPr>
            <w:r>
              <w:rPr>
                <w:b/>
              </w:rPr>
              <w:t>{{EQUIPMENT_ID}}</w:t>
            </w:r>
          </w:p>
        </w:tc>
      </w:tr>
      <w:tr w:rsidR="004C70B5" w:rsidRPr="001D71C8" w14:paraId="1AA387F1" w14:textId="77777777" w:rsidTr="00347B24">
        <w:trPr>
          <w:trHeight w:val="693"/>
          <w:tblHeader/>
        </w:trPr>
        <w:tc>
          <w:tcPr>
            <w:tcW w:w="1065" w:type="dxa"/>
            <w:tcBorders>
              <w:top w:val="double" w:sz="6" w:space="0" w:color="000000"/>
              <w:left w:val="double" w:sz="4" w:space="0" w:color="auto"/>
              <w:bottom w:val="double" w:sz="4" w:space="0" w:color="auto"/>
              <w:right w:val="single" w:sz="4" w:space="0" w:color="auto"/>
            </w:tcBorders>
            <w:shd w:val="clear" w:color="auto" w:fill="D9D9D9" w:themeFill="background1" w:themeFillShade="D9"/>
            <w:vAlign w:val="center"/>
          </w:tcPr>
          <w:p w14:paraId="7105B1A0" w14:textId="0C348AED" w:rsidR="004C70B5" w:rsidRPr="001D71C8" w:rsidRDefault="004C70B5" w:rsidP="00636D13">
            <w:pPr>
              <w:pStyle w:val="TableTextCentered"/>
              <w:rPr>
                <w:b/>
                <w:sz w:val="18"/>
                <w:szCs w:val="18"/>
              </w:rPr>
            </w:pPr>
            <w:bookmarkStart w:id="12" w:name="_Hlk50443687"/>
            <w:bookmarkStart w:id="13" w:name="_Hlk56406643"/>
            <w:r w:rsidRPr="001D71C8">
              <w:rPr>
                <w:b/>
                <w:sz w:val="18"/>
                <w:szCs w:val="18"/>
              </w:rPr>
              <w:t>Scan ID</w:t>
            </w:r>
          </w:p>
        </w:tc>
        <w:tc>
          <w:tcPr>
            <w:tcW w:w="81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12032944" w14:textId="7B1D6C1E" w:rsidR="004C70B5" w:rsidRPr="001D71C8" w:rsidRDefault="004C70B5" w:rsidP="00636D13">
            <w:pPr>
              <w:pStyle w:val="NoSpacing"/>
              <w:jc w:val="center"/>
              <w:rPr>
                <w:b/>
                <w:sz w:val="18"/>
                <w:szCs w:val="18"/>
              </w:rPr>
            </w:pPr>
            <w:r w:rsidRPr="001D71C8">
              <w:rPr>
                <w:b/>
                <w:sz w:val="18"/>
                <w:szCs w:val="18"/>
              </w:rPr>
              <w:t>Scan Orient.</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29646E92" w14:textId="02B5A9B1" w:rsidR="004C70B5" w:rsidRPr="001D71C8" w:rsidRDefault="004C70B5" w:rsidP="00636D13">
            <w:pPr>
              <w:pStyle w:val="NoSpacing"/>
              <w:jc w:val="center"/>
              <w:rPr>
                <w:b/>
                <w:sz w:val="18"/>
                <w:szCs w:val="18"/>
              </w:rPr>
            </w:pPr>
            <w:r w:rsidRPr="001D71C8">
              <w:rPr>
                <w:b/>
                <w:sz w:val="18"/>
                <w:szCs w:val="18"/>
              </w:rPr>
              <w:t>X Axis (Circ.) Start/Stop (In.)</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553AD325" w14:textId="77777777" w:rsidR="004C70B5" w:rsidRPr="001D71C8" w:rsidRDefault="004C70B5" w:rsidP="00636D13">
            <w:pPr>
              <w:pStyle w:val="NoSpacing"/>
              <w:jc w:val="center"/>
              <w:rPr>
                <w:b/>
                <w:sz w:val="18"/>
                <w:szCs w:val="18"/>
              </w:rPr>
            </w:pPr>
            <w:r w:rsidRPr="001D71C8">
              <w:rPr>
                <w:b/>
                <w:sz w:val="18"/>
                <w:szCs w:val="18"/>
              </w:rPr>
              <w:t>Y Axis</w:t>
            </w:r>
          </w:p>
          <w:p w14:paraId="2EF1B215" w14:textId="4CC3272E" w:rsidR="004C70B5" w:rsidRPr="001D71C8" w:rsidRDefault="004C70B5" w:rsidP="00636D13">
            <w:pPr>
              <w:pStyle w:val="NoSpacing"/>
              <w:jc w:val="center"/>
              <w:rPr>
                <w:b/>
                <w:sz w:val="18"/>
                <w:szCs w:val="18"/>
              </w:rPr>
            </w:pPr>
            <w:r w:rsidRPr="001D71C8">
              <w:rPr>
                <w:b/>
                <w:sz w:val="18"/>
                <w:szCs w:val="18"/>
              </w:rPr>
              <w:t>(Axial) Start/Stop (In.)</w:t>
            </w:r>
          </w:p>
        </w:tc>
        <w:tc>
          <w:tcPr>
            <w:tcW w:w="90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2A96A6A5" w14:textId="5075DC86" w:rsidR="004C70B5" w:rsidRPr="001D71C8" w:rsidRDefault="004C70B5" w:rsidP="00636D13">
            <w:pPr>
              <w:pStyle w:val="NoSpacing"/>
              <w:jc w:val="center"/>
              <w:rPr>
                <w:b/>
                <w:sz w:val="18"/>
                <w:szCs w:val="18"/>
              </w:rPr>
            </w:pPr>
            <w:r w:rsidRPr="001D71C8">
              <w:rPr>
                <w:b/>
                <w:sz w:val="18"/>
                <w:szCs w:val="18"/>
              </w:rPr>
              <w:t>Average Thk (in.)</w:t>
            </w:r>
          </w:p>
        </w:tc>
        <w:tc>
          <w:tcPr>
            <w:tcW w:w="63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1676959F" w14:textId="0273ABE8" w:rsidR="004C70B5" w:rsidRPr="001D71C8" w:rsidRDefault="004C70B5" w:rsidP="00636D13">
            <w:pPr>
              <w:pStyle w:val="NoSpacing"/>
              <w:jc w:val="center"/>
              <w:rPr>
                <w:b/>
                <w:sz w:val="18"/>
                <w:szCs w:val="18"/>
              </w:rPr>
            </w:pPr>
            <w:r w:rsidRPr="001D71C8">
              <w:rPr>
                <w:b/>
                <w:sz w:val="18"/>
                <w:szCs w:val="18"/>
              </w:rPr>
              <w:t>Min. Thk (in.)</w:t>
            </w:r>
          </w:p>
        </w:tc>
        <w:tc>
          <w:tcPr>
            <w:tcW w:w="5400" w:type="dxa"/>
            <w:tcBorders>
              <w:top w:val="double" w:sz="6" w:space="0" w:color="000000"/>
              <w:left w:val="single" w:sz="4" w:space="0" w:color="auto"/>
              <w:bottom w:val="double" w:sz="4" w:space="0" w:color="auto"/>
              <w:right w:val="double" w:sz="4" w:space="0" w:color="auto"/>
            </w:tcBorders>
            <w:shd w:val="clear" w:color="auto" w:fill="D9D9D9" w:themeFill="background1" w:themeFillShade="D9"/>
            <w:vAlign w:val="center"/>
          </w:tcPr>
          <w:p w14:paraId="4C921103" w14:textId="3B0DAB6F" w:rsidR="004C70B5" w:rsidRPr="001D71C8" w:rsidRDefault="004C70B5" w:rsidP="00636D13">
            <w:pPr>
              <w:pStyle w:val="NoSpacing"/>
              <w:jc w:val="center"/>
              <w:rPr>
                <w:b/>
                <w:sz w:val="18"/>
                <w:szCs w:val="18"/>
              </w:rPr>
            </w:pPr>
            <w:r w:rsidRPr="001D71C8">
              <w:rPr>
                <w:b/>
                <w:sz w:val="18"/>
                <w:szCs w:val="18"/>
              </w:rPr>
              <w:t>Results</w:t>
            </w:r>
          </w:p>
        </w:tc>
      </w:tr>
      <w:bookmarkEnd w:id="12"/>
      <w:bookmarkEnd w:id="13"/>
      <w:tr w:rsidR="0026144A" w:rsidRPr="001D71C8" w14:paraId="39FBF58B" w14:textId="77777777" w:rsidTr="00D5341F">
        <w:trPr>
          <w:trHeight w:val="647"/>
        </w:trPr>
        <w:tc>
          <w:tcPr>
            <w:tcW w:w="1065" w:type="dxa"/>
            <w:tcBorders>
              <w:top w:val="single" w:sz="4" w:space="0" w:color="auto"/>
              <w:left w:val="double" w:sz="4" w:space="0" w:color="auto"/>
              <w:bottom w:val="single" w:sz="4" w:space="0" w:color="auto"/>
              <w:right w:val="single" w:sz="4" w:space="0" w:color="auto"/>
            </w:tcBorders>
            <w:vAlign w:val="center"/>
          </w:tcPr>
          <w:p w14:paraId="244EFEAF" w14:textId="018388F7" w:rsidR="0026144A" w:rsidRPr="001D71C8" w:rsidRDefault="0026144A" w:rsidP="0026144A">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058D35FA" w14:textId="5B770EE7"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55C665B" w14:textId="56E2F252"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4CF5CD2" w14:textId="4AC73256" w:rsidR="0026144A" w:rsidRPr="001D71C8" w:rsidRDefault="0026144A"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240A6F98" w14:textId="13CA1653" w:rsidR="0026144A" w:rsidRPr="001D71C8" w:rsidRDefault="0026144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72289AC2" w14:textId="0DD086A5" w:rsidR="0026144A" w:rsidRPr="001D71C8" w:rsidRDefault="0026144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1AC606B4" w14:textId="74020D98" w:rsidR="0026144A" w:rsidRPr="001D71C8" w:rsidRDefault="0026144A" w:rsidP="00384B1D">
            <w:pPr>
              <w:tabs>
                <w:tab w:val="left" w:pos="-720"/>
              </w:tabs>
              <w:suppressAutoHyphens/>
              <w:spacing w:after="0"/>
              <w:jc w:val="left"/>
              <w:rPr>
                <w:sz w:val="16"/>
                <w:szCs w:val="16"/>
              </w:rPr>
            </w:pPr>
          </w:p>
        </w:tc>
      </w:tr>
      <w:tr w:rsidR="0026144A" w:rsidRPr="001D71C8" w14:paraId="3DF1AE41" w14:textId="77777777" w:rsidTr="00D5341F">
        <w:trPr>
          <w:trHeight w:val="288"/>
        </w:trPr>
        <w:tc>
          <w:tcPr>
            <w:tcW w:w="1065" w:type="dxa"/>
            <w:tcBorders>
              <w:top w:val="single" w:sz="4" w:space="0" w:color="auto"/>
              <w:left w:val="double" w:sz="4" w:space="0" w:color="auto"/>
              <w:bottom w:val="single" w:sz="4" w:space="0" w:color="auto"/>
              <w:right w:val="single" w:sz="4" w:space="0" w:color="auto"/>
            </w:tcBorders>
            <w:vAlign w:val="center"/>
          </w:tcPr>
          <w:p w14:paraId="06C77BE1" w14:textId="7222C954" w:rsidR="0026144A" w:rsidRPr="001D71C8" w:rsidRDefault="0026144A" w:rsidP="0026144A">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25E7ACC5" w14:textId="67B6FD5D"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6EE55B7" w14:textId="01C46DDA" w:rsidR="0026144A" w:rsidRPr="001D71C8" w:rsidRDefault="0026144A"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5640D7DB" w14:textId="6D877C9C" w:rsidR="0026144A" w:rsidRPr="001D71C8" w:rsidRDefault="0026144A"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110DC081" w14:textId="40508EEA" w:rsidR="0026144A" w:rsidRPr="001D71C8" w:rsidRDefault="0026144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6E66EBAA" w14:textId="21EA9B32" w:rsidR="0026144A" w:rsidRPr="001D71C8" w:rsidRDefault="0026144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2DE82574" w14:textId="2E2A256D" w:rsidR="0026144A" w:rsidRPr="001D71C8" w:rsidRDefault="0026144A" w:rsidP="00384B1D">
            <w:pPr>
              <w:tabs>
                <w:tab w:val="left" w:pos="-720"/>
              </w:tabs>
              <w:suppressAutoHyphens/>
              <w:spacing w:after="0"/>
              <w:jc w:val="left"/>
              <w:rPr>
                <w:bCs/>
                <w:color w:val="000000"/>
                <w:spacing w:val="-2"/>
                <w:sz w:val="16"/>
                <w:szCs w:val="16"/>
              </w:rPr>
            </w:pPr>
          </w:p>
        </w:tc>
      </w:tr>
      <w:tr w:rsidR="008972FB" w:rsidRPr="001D71C8" w14:paraId="2A12B291" w14:textId="77777777" w:rsidTr="00D5341F">
        <w:trPr>
          <w:trHeight w:val="288"/>
        </w:trPr>
        <w:tc>
          <w:tcPr>
            <w:tcW w:w="1065" w:type="dxa"/>
            <w:tcBorders>
              <w:top w:val="single" w:sz="4" w:space="0" w:color="auto"/>
              <w:left w:val="double" w:sz="4" w:space="0" w:color="auto"/>
              <w:bottom w:val="single" w:sz="4" w:space="0" w:color="auto"/>
              <w:right w:val="single" w:sz="4" w:space="0" w:color="auto"/>
            </w:tcBorders>
            <w:vAlign w:val="center"/>
          </w:tcPr>
          <w:p w14:paraId="69FC0819" w14:textId="53F0F00E" w:rsidR="008972FB" w:rsidRPr="001D71C8" w:rsidRDefault="008972FB" w:rsidP="008972FB">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5FBFED07" w14:textId="2C36F8BB"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37E5B9BC" w14:textId="2F5A09CE"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46F1D81A" w14:textId="35699A87" w:rsidR="008972FB" w:rsidRPr="001D71C8" w:rsidRDefault="008972FB" w:rsidP="008972FB">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402260E" w14:textId="0C0BA29A" w:rsidR="008972FB" w:rsidRPr="001D71C8" w:rsidRDefault="008972FB"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2A028590" w14:textId="7F1CB9AA" w:rsidR="008972FB" w:rsidRPr="001D71C8" w:rsidRDefault="008972FB"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04CF91A2" w14:textId="3B92859D" w:rsidR="008972FB" w:rsidRPr="001D71C8" w:rsidRDefault="008972FB" w:rsidP="008972FB">
            <w:pPr>
              <w:tabs>
                <w:tab w:val="left" w:pos="-720"/>
              </w:tabs>
              <w:suppressAutoHyphens/>
              <w:spacing w:after="0"/>
              <w:jc w:val="left"/>
              <w:rPr>
                <w:bCs/>
                <w:color w:val="000000"/>
                <w:spacing w:val="-2"/>
                <w:sz w:val="16"/>
                <w:szCs w:val="16"/>
              </w:rPr>
            </w:pPr>
          </w:p>
        </w:tc>
      </w:tr>
      <w:tr w:rsidR="008972FB" w:rsidRPr="001D71C8" w14:paraId="5A849187" w14:textId="77777777" w:rsidTr="00D5341F">
        <w:trPr>
          <w:trHeight w:val="288"/>
        </w:trPr>
        <w:tc>
          <w:tcPr>
            <w:tcW w:w="1065" w:type="dxa"/>
            <w:tcBorders>
              <w:top w:val="single" w:sz="4" w:space="0" w:color="auto"/>
              <w:left w:val="double" w:sz="4" w:space="0" w:color="auto"/>
              <w:bottom w:val="single" w:sz="4" w:space="0" w:color="auto"/>
              <w:right w:val="single" w:sz="4" w:space="0" w:color="auto"/>
            </w:tcBorders>
            <w:vAlign w:val="center"/>
          </w:tcPr>
          <w:p w14:paraId="1EB7C97B" w14:textId="66F150D6" w:rsidR="008972FB" w:rsidRPr="001D71C8" w:rsidRDefault="008972FB" w:rsidP="008972FB">
            <w:pPr>
              <w:spacing w:after="0"/>
              <w:jc w:val="center"/>
              <w:rPr>
                <w:sz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33CD8F11" w14:textId="25E896E3"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4409A59" w14:textId="16D5DF6A" w:rsidR="008972FB" w:rsidRPr="001D71C8" w:rsidRDefault="008972FB" w:rsidP="008972FB">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529197D5" w14:textId="5CC89A57" w:rsidR="008972FB" w:rsidRPr="001D71C8" w:rsidRDefault="008972FB" w:rsidP="008972FB">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35DEEB20" w14:textId="67F27D95" w:rsidR="008972FB" w:rsidRPr="001D71C8" w:rsidRDefault="008972FB"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245960C2" w14:textId="0159AA9A" w:rsidR="008972FB" w:rsidRPr="001D71C8" w:rsidRDefault="008972FB"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0BB93074" w14:textId="5D3625EC" w:rsidR="008972FB" w:rsidRPr="001D71C8" w:rsidRDefault="008972FB" w:rsidP="008972FB">
            <w:pPr>
              <w:tabs>
                <w:tab w:val="left" w:pos="-720"/>
              </w:tabs>
              <w:suppressAutoHyphens/>
              <w:spacing w:after="0"/>
              <w:rPr>
                <w:bCs/>
                <w:color w:val="000000"/>
                <w:spacing w:val="-2"/>
                <w:sz w:val="16"/>
                <w:szCs w:val="16"/>
              </w:rPr>
            </w:pPr>
          </w:p>
        </w:tc>
      </w:tr>
    </w:tbl>
    <w:p w14:paraId="59CC503C" w14:textId="2CEEB5AF" w:rsidR="00292CD8" w:rsidRPr="001D71C8" w:rsidRDefault="00292CD8" w:rsidP="00B53434">
      <w:pPr>
        <w:pStyle w:val="BodyText"/>
        <w:ind w:left="0"/>
        <w:sectPr w:rsidR="00292CD8" w:rsidRPr="001D71C8" w:rsidSect="009E514A">
          <w:pgSz w:w="12240" w:h="15840" w:code="1"/>
          <w:pgMar w:top="720" w:right="630" w:bottom="720" w:left="720" w:header="720" w:footer="432" w:gutter="0"/>
          <w:pgNumType w:chapSep="period"/>
          <w:cols w:space="720"/>
          <w:docGrid w:linePitch="326"/>
        </w:sectPr>
      </w:pPr>
      <w:bookmarkStart w:id="14" w:name="_Toc331687325"/>
      <w:bookmarkStart w:id="15" w:name="_Toc479500109"/>
      <w:bookmarkStart w:id="16" w:name="_Toc479502809"/>
    </w:p>
    <w:p w14:paraId="253151E7" w14:textId="76AEBA6B" w:rsidR="0099758C" w:rsidRPr="001D71C8" w:rsidRDefault="00FD6138" w:rsidP="008D2583">
      <w:pPr>
        <w:pStyle w:val="Heading1"/>
      </w:pPr>
      <w:bookmarkStart w:id="17" w:name="_Toc479500112"/>
      <w:bookmarkStart w:id="18" w:name="_Toc479502812"/>
      <w:bookmarkStart w:id="19" w:name="_Toc157005998"/>
      <w:bookmarkEnd w:id="14"/>
      <w:bookmarkEnd w:id="15"/>
      <w:bookmarkEnd w:id="16"/>
      <w:r w:rsidRPr="001D71C8">
        <w:lastRenderedPageBreak/>
        <w:t>sCAN iMAGES</w:t>
      </w:r>
      <w:bookmarkEnd w:id="17"/>
      <w:bookmarkEnd w:id="18"/>
      <w:bookmarkEnd w:id="19"/>
    </w:p>
    <w:tbl>
      <w:tblPr>
        <w:tblStyle w:val="TableGrid1"/>
        <w:tblW w:w="11245" w:type="dxa"/>
        <w:jc w:val="center"/>
        <w:tblBorders>
          <w:top w:val="single" w:sz="4" w:space="0" w:color="7BA0CD"/>
          <w:left w:val="single" w:sz="4" w:space="0" w:color="7BA0CD"/>
          <w:bottom w:val="single" w:sz="4" w:space="0" w:color="7BA0CD"/>
          <w:right w:val="single" w:sz="4" w:space="0" w:color="7BA0CD"/>
          <w:insideH w:val="single" w:sz="4" w:space="0" w:color="7BA0CD"/>
          <w:insideV w:val="single" w:sz="4" w:space="0" w:color="7BA0CD"/>
        </w:tblBorders>
        <w:tblLook w:val="04A0" w:firstRow="1" w:lastRow="0" w:firstColumn="1" w:lastColumn="0" w:noHBand="0" w:noVBand="1"/>
      </w:tblPr>
      <w:tblGrid>
        <w:gridCol w:w="2156"/>
        <w:gridCol w:w="9089"/>
      </w:tblGrid>
      <w:tr w:rsidR="00142FD7" w:rsidRPr="001D71C8" w14:paraId="1385F9D3" w14:textId="77777777" w:rsidTr="00984829">
        <w:trPr>
          <w:trHeight w:val="4958"/>
          <w:jc w:val="center"/>
        </w:trPr>
        <w:tc>
          <w:tcPr>
            <w:tcW w:w="11245" w:type="dxa"/>
            <w:gridSpan w:val="2"/>
            <w:vAlign w:val="center"/>
          </w:tcPr>
          <w:p w14:paraId="71FD0A6D" w14:textId="168CD520" w:rsidR="00142FD7" w:rsidRPr="001D71C8" w:rsidRDefault="00142FD7" w:rsidP="004B1433">
            <w:pPr>
              <w:jc w:val="center"/>
              <w:rPr>
                <w:rFonts w:ascii="Times New Roman" w:hAnsi="Times New Roman" w:cs="Times New Roman"/>
              </w:rPr>
            </w:pPr>
          </w:p>
        </w:tc>
      </w:tr>
      <w:tr w:rsidR="0094610C" w:rsidRPr="001D71C8" w14:paraId="49166F6E" w14:textId="77777777" w:rsidTr="006A48F2">
        <w:trPr>
          <w:trHeight w:hRule="exact" w:val="1081"/>
          <w:jc w:val="center"/>
        </w:trPr>
        <w:tc>
          <w:tcPr>
            <w:tcW w:w="2156" w:type="dxa"/>
            <w:vAlign w:val="center"/>
          </w:tcPr>
          <w:p w14:paraId="15CDE1CE" w14:textId="6237ED05" w:rsidR="00142FD7" w:rsidRPr="001D71C8" w:rsidRDefault="00142FD7" w:rsidP="004B1433">
            <w:pPr>
              <w:jc w:val="center"/>
              <w:rPr>
                <w:rFonts w:ascii="Times New Roman" w:hAnsi="Times New Roman" w:cs="Times New Roman"/>
                <w:b/>
                <w:bCs/>
                <w:sz w:val="32"/>
                <w:szCs w:val="32"/>
              </w:rPr>
            </w:pPr>
          </w:p>
        </w:tc>
        <w:tc>
          <w:tcPr>
            <w:tcW w:w="9089" w:type="dxa"/>
          </w:tcPr>
          <w:p w14:paraId="165C609F" w14:textId="77777777" w:rsidR="00142FD7" w:rsidRPr="001D71C8" w:rsidRDefault="00142FD7" w:rsidP="00FD18EF">
            <w:pPr>
              <w:spacing w:after="0"/>
              <w:rPr>
                <w:rFonts w:ascii="Times New Roman" w:hAnsi="Times New Roman" w:cs="Times New Roman"/>
                <w:b/>
                <w:sz w:val="20"/>
                <w:szCs w:val="20"/>
              </w:rPr>
            </w:pPr>
            <w:r w:rsidRPr="001D71C8">
              <w:rPr>
                <w:rFonts w:ascii="Times New Roman" w:hAnsi="Times New Roman" w:cs="Times New Roman"/>
                <w:b/>
                <w:sz w:val="20"/>
                <w:szCs w:val="20"/>
              </w:rPr>
              <w:t>Comments</w:t>
            </w:r>
          </w:p>
          <w:p w14:paraId="70F383DB" w14:textId="33D8ED37" w:rsidR="00142FD7" w:rsidRPr="001D71C8" w:rsidRDefault="00142FD7" w:rsidP="008C0FA4">
            <w:pPr>
              <w:tabs>
                <w:tab w:val="left" w:pos="-720"/>
              </w:tabs>
              <w:suppressAutoHyphens/>
              <w:spacing w:after="0"/>
              <w:jc w:val="left"/>
              <w:rPr>
                <w:rFonts w:ascii="Times New Roman" w:hAnsi="Times New Roman" w:cs="Times New Roman"/>
                <w:sz w:val="18"/>
                <w:szCs w:val="18"/>
              </w:rPr>
            </w:pPr>
          </w:p>
        </w:tc>
      </w:tr>
    </w:tbl>
    <w:p w14:paraId="78ABC9A9" w14:textId="685F1375" w:rsidR="00245F8E" w:rsidRPr="001D71C8" w:rsidRDefault="00245F8E" w:rsidP="00A47795">
      <w:pPr>
        <w:spacing w:after="0"/>
        <w:jc w:val="left"/>
        <w:rPr>
          <w:noProof/>
          <w:sz w:val="28"/>
          <w:szCs w:val="28"/>
        </w:rPr>
      </w:pPr>
    </w:p>
    <w:tbl>
      <w:tblPr>
        <w:tblStyle w:val="TableGrid1"/>
        <w:tblW w:w="11245" w:type="dxa"/>
        <w:jc w:val="center"/>
        <w:tblBorders>
          <w:top w:val="single" w:sz="4" w:space="0" w:color="7BA0CD"/>
          <w:left w:val="single" w:sz="4" w:space="0" w:color="7BA0CD"/>
          <w:bottom w:val="single" w:sz="4" w:space="0" w:color="7BA0CD"/>
          <w:right w:val="single" w:sz="4" w:space="0" w:color="7BA0CD"/>
          <w:insideH w:val="single" w:sz="4" w:space="0" w:color="7BA0CD"/>
          <w:insideV w:val="single" w:sz="4" w:space="0" w:color="7BA0CD"/>
        </w:tblBorders>
        <w:tblLook w:val="04A0" w:firstRow="1" w:lastRow="0" w:firstColumn="1" w:lastColumn="0" w:noHBand="0" w:noVBand="1"/>
        <w:tblCaption w:val="Weld Number"/>
      </w:tblPr>
      <w:tblGrid>
        <w:gridCol w:w="2156"/>
        <w:gridCol w:w="9089"/>
      </w:tblGrid>
      <w:tr w:rsidR="00E90064" w:rsidRPr="001D71C8" w14:paraId="3BFE6E94" w14:textId="77777777" w:rsidTr="00BC38CC">
        <w:trPr>
          <w:trHeight w:val="4778"/>
          <w:jc w:val="center"/>
        </w:trPr>
        <w:tc>
          <w:tcPr>
            <w:tcW w:w="11245" w:type="dxa"/>
            <w:gridSpan w:val="2"/>
            <w:vAlign w:val="center"/>
          </w:tcPr>
          <w:p w14:paraId="742EA1B4" w14:textId="2411207D" w:rsidR="00E90064" w:rsidRPr="001D71C8" w:rsidRDefault="00E90064" w:rsidP="00BC38CC">
            <w:pPr>
              <w:jc w:val="center"/>
              <w:rPr>
                <w:rFonts w:ascii="Times New Roman" w:hAnsi="Times New Roman" w:cs="Times New Roman"/>
              </w:rPr>
            </w:pPr>
          </w:p>
        </w:tc>
      </w:tr>
      <w:tr w:rsidR="00E90064" w:rsidRPr="001D71C8" w14:paraId="16904450" w14:textId="77777777" w:rsidTr="006A48F2">
        <w:trPr>
          <w:trHeight w:hRule="exact" w:val="1080"/>
          <w:jc w:val="center"/>
        </w:trPr>
        <w:tc>
          <w:tcPr>
            <w:tcW w:w="2156" w:type="dxa"/>
            <w:vAlign w:val="center"/>
          </w:tcPr>
          <w:p w14:paraId="2AE4E4BB" w14:textId="396E9431" w:rsidR="00E90064" w:rsidRPr="001D71C8" w:rsidRDefault="00E90064" w:rsidP="00BC38CC">
            <w:pPr>
              <w:jc w:val="center"/>
              <w:rPr>
                <w:rFonts w:ascii="Times New Roman" w:hAnsi="Times New Roman" w:cs="Times New Roman"/>
                <w:b/>
                <w:bCs/>
                <w:sz w:val="32"/>
                <w:szCs w:val="32"/>
              </w:rPr>
            </w:pPr>
          </w:p>
        </w:tc>
        <w:tc>
          <w:tcPr>
            <w:tcW w:w="9089" w:type="dxa"/>
          </w:tcPr>
          <w:p w14:paraId="2A279FEB" w14:textId="77777777" w:rsidR="00E90064" w:rsidRPr="001D71C8" w:rsidRDefault="00E90064" w:rsidP="00BC38CC">
            <w:pPr>
              <w:spacing w:after="0"/>
              <w:rPr>
                <w:rFonts w:ascii="Times New Roman" w:hAnsi="Times New Roman" w:cs="Times New Roman"/>
                <w:b/>
                <w:sz w:val="20"/>
                <w:szCs w:val="20"/>
              </w:rPr>
            </w:pPr>
            <w:r w:rsidRPr="001D71C8">
              <w:rPr>
                <w:rFonts w:ascii="Times New Roman" w:hAnsi="Times New Roman" w:cs="Times New Roman"/>
                <w:b/>
                <w:sz w:val="20"/>
                <w:szCs w:val="20"/>
              </w:rPr>
              <w:t>Comments</w:t>
            </w:r>
          </w:p>
          <w:p w14:paraId="4D2EC6DF" w14:textId="5321DBD9" w:rsidR="00E90064" w:rsidRPr="001D71C8" w:rsidRDefault="00E90064" w:rsidP="00BC38CC">
            <w:pPr>
              <w:tabs>
                <w:tab w:val="left" w:pos="-720"/>
              </w:tabs>
              <w:suppressAutoHyphens/>
              <w:spacing w:after="0"/>
              <w:jc w:val="left"/>
              <w:rPr>
                <w:rFonts w:ascii="Times New Roman" w:hAnsi="Times New Roman" w:cs="Times New Roman"/>
                <w:sz w:val="18"/>
                <w:szCs w:val="18"/>
              </w:rPr>
            </w:pPr>
          </w:p>
        </w:tc>
      </w:tr>
    </w:tbl>
    <w:p w14:paraId="16B26858" w14:textId="38FAC1D6" w:rsidR="00D3649E" w:rsidRPr="001D71C8" w:rsidRDefault="00D3649E" w:rsidP="00A47795">
      <w:pPr>
        <w:spacing w:after="0"/>
        <w:jc w:val="left"/>
        <w:rPr>
          <w:noProof/>
          <w:sz w:val="28"/>
          <w:szCs w:val="28"/>
        </w:rPr>
      </w:pPr>
    </w:p>
    <w:sectPr w:rsidR="00D3649E" w:rsidRPr="001D71C8" w:rsidSect="009E514A">
      <w:headerReference w:type="default" r:id="rId12"/>
      <w:pgSz w:w="12240" w:h="15840" w:code="1"/>
      <w:pgMar w:top="576" w:right="806" w:bottom="864" w:left="1152" w:header="720" w:footer="432" w:gutter="0"/>
      <w:pgNumType w:chapSep="period"/>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ECDD1" w14:textId="77777777" w:rsidR="00D35BCD" w:rsidRDefault="00D35BCD">
      <w:r>
        <w:separator/>
      </w:r>
    </w:p>
  </w:endnote>
  <w:endnote w:type="continuationSeparator" w:id="0">
    <w:p w14:paraId="2E9B35B5" w14:textId="77777777" w:rsidR="00D35BCD" w:rsidRDefault="00D35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ill Sans">
    <w:altName w:val="Century Gothic"/>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D3FD" w14:textId="03CFE5C9" w:rsidR="00CE758D" w:rsidRDefault="00CE758D" w:rsidP="00B6529B">
    <w:pPr>
      <w:pStyle w:val="Footer"/>
      <w:pBdr>
        <w:top w:val="double" w:sz="4" w:space="1" w:color="auto"/>
      </w:pBdr>
      <w:tabs>
        <w:tab w:val="clear" w:pos="9360"/>
        <w:tab w:val="right" w:pos="10890"/>
      </w:tabs>
      <w:rPr>
        <w:i/>
      </w:rPr>
    </w:pPr>
    <w:r>
      <w:rPr>
        <w:i/>
      </w:rPr>
      <w:t>Mistras Group Inc. Service Division</w:t>
    </w:r>
    <w:r>
      <w:rPr>
        <w:i/>
      </w:rPr>
      <w:tab/>
    </w:r>
    <w:r>
      <w:rPr>
        <w:i/>
      </w:rPr>
      <w:tab/>
    </w:r>
    <w:r>
      <w:rPr>
        <w:i/>
      </w:rPr>
      <w:ptab w:relativeTo="margin" w:alignment="right" w:leader="none"/>
    </w:r>
    <w:r>
      <w:rPr>
        <w:i/>
      </w:rPr>
      <w:fldChar w:fldCharType="begin"/>
    </w:r>
    <w:r>
      <w:rPr>
        <w:i/>
      </w:rPr>
      <w:instrText xml:space="preserve"> SAVEDATE  \@ "d MMMM yyyy"  \* MERGEFORMAT </w:instrText>
    </w:r>
    <w:r>
      <w:rPr>
        <w:i/>
      </w:rPr>
      <w:fldChar w:fldCharType="separate"/>
    </w:r>
    <w:r w:rsidR="00B82D6F">
      <w:rPr>
        <w:i/>
        <w:noProof/>
      </w:rPr>
      <w:t>9 February 2026</w:t>
    </w:r>
    <w:r>
      <w:rPr>
        <w:i/>
      </w:rPr>
      <w:fldChar w:fldCharType="end"/>
    </w:r>
  </w:p>
  <w:p w14:paraId="3DA9EA6F" w14:textId="171F55B7" w:rsidR="00CE758D" w:rsidRDefault="00CE758D" w:rsidP="00B6529B">
    <w:pPr>
      <w:pStyle w:val="Footer"/>
      <w:tabs>
        <w:tab w:val="clear" w:pos="9360"/>
        <w:tab w:val="right" w:pos="9900"/>
      </w:tabs>
      <w:spacing w:before="0"/>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5F8F8" w14:textId="77777777" w:rsidR="00D35BCD" w:rsidRDefault="00D35BCD">
      <w:r>
        <w:separator/>
      </w:r>
    </w:p>
  </w:footnote>
  <w:footnote w:type="continuationSeparator" w:id="0">
    <w:p w14:paraId="562B26D5" w14:textId="77777777" w:rsidR="00D35BCD" w:rsidRDefault="00D35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6DCC" w14:textId="77777777" w:rsidR="00CE758D" w:rsidRDefault="00CE758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5D20FA" w14:textId="77777777" w:rsidR="00CE758D" w:rsidRDefault="00CE75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89C6" w14:textId="5819B171" w:rsidR="00CE758D" w:rsidRPr="00324306" w:rsidRDefault="00CE758D" w:rsidP="00D407B8">
    <w:pPr>
      <w:pStyle w:val="Header"/>
    </w:pPr>
    <w:r>
      <w:rPr>
        <w:noProof/>
      </w:rPr>
      <w:drawing>
        <wp:inline distT="0" distB="0" distL="0" distR="0" wp14:anchorId="0E763F7C" wp14:editId="696E4033">
          <wp:extent cx="6854190" cy="592455"/>
          <wp:effectExtent l="0" t="0" r="3810" b="0"/>
          <wp:docPr id="13" name="Picture 13" descr="Services Letterhead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rvices Letterhead 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190" cy="592455"/>
                  </a:xfrm>
                  <a:prstGeom prst="rect">
                    <a:avLst/>
                  </a:prstGeom>
                  <a:noFill/>
                  <a:ln>
                    <a:noFill/>
                  </a:ln>
                </pic:spPr>
              </pic:pic>
            </a:graphicData>
          </a:graphic>
        </wp:inline>
      </w:drawing>
    </w:r>
    <w:r w:rsidR="009D03EA">
      <w:rPr>
        <w:noProof/>
      </w:rPr>
      <mc:AlternateContent>
        <mc:Choice Requires="wps">
          <w:drawing>
            <wp:anchor distT="0" distB="0" distL="114300" distR="114300" simplePos="0" relativeHeight="251657728" behindDoc="0" locked="0" layoutInCell="1" allowOverlap="1" wp14:anchorId="1DEC68A8" wp14:editId="08B663A7">
              <wp:simplePos x="0" y="0"/>
              <wp:positionH relativeFrom="column">
                <wp:posOffset>3511550</wp:posOffset>
              </wp:positionH>
              <wp:positionV relativeFrom="paragraph">
                <wp:posOffset>539115</wp:posOffset>
              </wp:positionV>
              <wp:extent cx="3314700" cy="6635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63575"/>
                      </a:xfrm>
                      <a:prstGeom prst="rect">
                        <a:avLst/>
                      </a:prstGeom>
                      <a:solidFill>
                        <a:srgbClr val="FFFFFF"/>
                      </a:solidFill>
                      <a:ln>
                        <a:noFill/>
                      </a:ln>
                    </wps:spPr>
                    <wps:txbx>
                      <w:txbxContent>
                        <w:p w14:paraId="49D22FAF"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1F7C1D46" w14:textId="77777777" w:rsidR="00CE758D" w:rsidRDefault="00CE758D" w:rsidP="008A57F0">
                          <w:pPr>
                            <w:spacing w:after="0"/>
                            <w:jc w:val="right"/>
                            <w:rPr>
                              <w:rFonts w:ascii="Gill Sans" w:hAnsi="Gill Sans" w:cs="Arial"/>
                              <w:bCs/>
                              <w:sz w:val="16"/>
                              <w:szCs w:val="16"/>
                            </w:rPr>
                          </w:pPr>
                          <w:r>
                            <w:rPr>
                              <w:rFonts w:ascii="Gill Sans" w:hAnsi="Gill Sans" w:cs="Arial"/>
                              <w:bCs/>
                              <w:sz w:val="16"/>
                              <w:szCs w:val="16"/>
                            </w:rPr>
                            <w:t>3827 E 80</w:t>
                          </w:r>
                          <w:r w:rsidRPr="00AF396E">
                            <w:rPr>
                              <w:rFonts w:ascii="Gill Sans" w:hAnsi="Gill Sans" w:cs="Arial"/>
                              <w:bCs/>
                              <w:sz w:val="16"/>
                              <w:szCs w:val="16"/>
                              <w:vertAlign w:val="superscript"/>
                            </w:rPr>
                            <w:t>th</w:t>
                          </w:r>
                          <w:r>
                            <w:rPr>
                              <w:rFonts w:ascii="Gill Sans" w:hAnsi="Gill Sans" w:cs="Arial"/>
                              <w:bCs/>
                              <w:sz w:val="16"/>
                              <w:szCs w:val="16"/>
                            </w:rPr>
                            <w:t xml:space="preserve"> Place </w:t>
                          </w:r>
                          <w:r>
                            <w:rPr>
                              <w:rFonts w:ascii="Arial" w:hAnsi="Arial" w:cs="Arial"/>
                              <w:bCs/>
                              <w:color w:val="0E2B8D"/>
                              <w:sz w:val="16"/>
                              <w:szCs w:val="16"/>
                            </w:rPr>
                            <w:t xml:space="preserve">● </w:t>
                          </w:r>
                          <w:r>
                            <w:rPr>
                              <w:rFonts w:ascii="Gill Sans" w:hAnsi="Gill Sans" w:cs="Arial"/>
                              <w:bCs/>
                              <w:sz w:val="16"/>
                              <w:szCs w:val="16"/>
                            </w:rPr>
                            <w:t>Merrillville, IN  46410</w:t>
                          </w:r>
                        </w:p>
                        <w:p w14:paraId="777BD1F4"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0FE8C74E" w14:textId="4FAD6395" w:rsidR="00CE758D" w:rsidRPr="00540426" w:rsidRDefault="00CE758D" w:rsidP="00D407B8">
                          <w:pPr>
                            <w:spacing w:after="40"/>
                            <w:jc w:val="right"/>
                            <w:rPr>
                              <w:rFonts w:ascii="Gill Sans" w:hAnsi="Gill Sans" w:cs="Arial"/>
                              <w:bCs/>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DEC68A8" id="_x0000_t202" coordsize="21600,21600" o:spt="202" path="m,l,21600r21600,l21600,xe">
              <v:stroke joinstyle="miter"/>
              <v:path gradientshapeok="t" o:connecttype="rect"/>
            </v:shapetype>
            <v:shape id="Text Box 4" o:spid="_x0000_s1029" type="#_x0000_t202" style="position:absolute;left:0;text-align:left;margin-left:276.5pt;margin-top:42.45pt;width:261pt;height:52.25pt;z-index:2516577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" stroked="f">
              <v:textbox style="mso-fit-shape-to-text:t">
                <w:txbxContent>
                  <w:p w14:paraId="49D22FAF"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1F7C1D46" w14:textId="77777777" w:rsidR="00CE758D" w:rsidRDefault="00CE758D" w:rsidP="008A57F0">
                    <w:pPr>
                      <w:spacing w:after="0"/>
                      <w:jc w:val="right"/>
                      <w:rPr>
                        <w:rFonts w:ascii="Gill Sans" w:hAnsi="Gill Sans" w:cs="Arial"/>
                        <w:bCs/>
                        <w:sz w:val="16"/>
                        <w:szCs w:val="16"/>
                      </w:rPr>
                    </w:pPr>
                    <w:r>
                      <w:rPr>
                        <w:rFonts w:ascii="Gill Sans" w:hAnsi="Gill Sans" w:cs="Arial"/>
                        <w:bCs/>
                        <w:sz w:val="16"/>
                        <w:szCs w:val="16"/>
                      </w:rPr>
                      <w:t>3827 E 80</w:t>
                    </w:r>
                    <w:r w:rsidRPr="00AF396E">
                      <w:rPr>
                        <w:rFonts w:ascii="Gill Sans" w:hAnsi="Gill Sans" w:cs="Arial"/>
                        <w:bCs/>
                        <w:sz w:val="16"/>
                        <w:szCs w:val="16"/>
                        <w:vertAlign w:val="superscript"/>
                      </w:rPr>
                      <w:t>th</w:t>
                    </w:r>
                    <w:r>
                      <w:rPr>
                        <w:rFonts w:ascii="Gill Sans" w:hAnsi="Gill Sans" w:cs="Arial"/>
                        <w:bCs/>
                        <w:sz w:val="16"/>
                        <w:szCs w:val="16"/>
                      </w:rPr>
                      <w:t xml:space="preserve"> Place </w:t>
                    </w:r>
                    <w:r>
                      <w:rPr>
                        <w:rFonts w:ascii="Arial" w:hAnsi="Arial" w:cs="Arial"/>
                        <w:bCs/>
                        <w:color w:val="0E2B8D"/>
                        <w:sz w:val="16"/>
                        <w:szCs w:val="16"/>
                      </w:rPr>
                      <w:t xml:space="preserve">● </w:t>
                    </w:r>
                    <w:r>
                      <w:rPr>
                        <w:rFonts w:ascii="Gill Sans" w:hAnsi="Gill Sans" w:cs="Arial"/>
                        <w:bCs/>
                        <w:sz w:val="16"/>
                        <w:szCs w:val="16"/>
                      </w:rPr>
                      <w:t>Merrillville, IN  46410</w:t>
                    </w:r>
                  </w:p>
                  <w:p w14:paraId="777BD1F4"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0FE8C74E" w14:textId="4FAD6395" w:rsidR="00CE758D" w:rsidRPr="00540426" w:rsidRDefault="00CE758D" w:rsidP="00D407B8">
                    <w:pPr>
                      <w:spacing w:after="40"/>
                      <w:jc w:val="right"/>
                      <w:rPr>
                        <w:rFonts w:ascii="Gill Sans" w:hAnsi="Gill Sans" w:cs="Arial"/>
                        <w:bCs/>
                        <w:sz w:val="16"/>
                        <w:szCs w:val="16"/>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C23E" w14:textId="774F47E7" w:rsidR="00CE758D" w:rsidRDefault="00CE758D" w:rsidP="00B6529B">
    <w:pPr>
      <w:pStyle w:val="Header"/>
      <w:tabs>
        <w:tab w:val="clear" w:pos="9360"/>
        <w:tab w:val="center" w:pos="4680"/>
        <w:tab w:val="right" w:pos="10890"/>
      </w:tabs>
      <w:rPr>
        <w:rStyle w:val="PageNumber"/>
        <w:i/>
      </w:rPr>
    </w:pPr>
    <w:r w:rsidRPr="00425CED">
      <w:rPr>
        <w:i/>
        <w:highlight w:val="cyan"/>
      </w:rPr>
      <w:fldChar w:fldCharType="begin"/>
    </w:r>
    <w:r w:rsidRPr="00425CED">
      <w:rPr>
        <w:i/>
      </w:rPr>
      <w:instrText xml:space="preserve"> REF clientname \h </w:instrText>
    </w:r>
    <w:r w:rsidRPr="00425CED">
      <w:rPr>
        <w:i/>
        <w:highlight w:val="cyan"/>
      </w:rPr>
      <w:instrText xml:space="preserve"> \* MERGEFORMAT </w:instrText>
    </w:r>
    <w:r w:rsidRPr="00425CED">
      <w:rPr>
        <w:i/>
        <w:highlight w:val="cyan"/>
      </w:rPr>
    </w:r>
    <w:r w:rsidRPr="00425CED">
      <w:rPr>
        <w:i/>
        <w:highlight w:val="cyan"/>
      </w:rPr>
      <w:fldChar w:fldCharType="separate"/>
    </w:r>
    <w:r w:rsidR="007D1408" w:rsidRPr="007D1408">
      <w:rPr>
        <w:i/>
      </w:rPr>
      <w:t>Flint Hills Resources</w:t>
    </w:r>
    <w:r w:rsidRPr="00425CED">
      <w:rPr>
        <w:i/>
        <w:highlight w:val="cyan"/>
      </w:rPr>
      <w:fldChar w:fldCharType="end"/>
    </w:r>
    <w:r>
      <w:rPr>
        <w:i/>
      </w:rPr>
      <w:t>- Pine Bend</w:t>
    </w:r>
    <w:r>
      <w:rPr>
        <w:i/>
      </w:rPr>
      <w:tab/>
    </w:r>
    <w:r>
      <w:rPr>
        <w:i/>
      </w:rPr>
      <w:tab/>
    </w:r>
    <w:r>
      <w:rPr>
        <w:i/>
      </w:rPr>
      <w:ptab w:relativeTo="margin" w:alignment="right" w:leader="none"/>
    </w:r>
    <w:r>
      <w:rPr>
        <w:i/>
      </w:rPr>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3</w:t>
    </w:r>
    <w:r>
      <w:rPr>
        <w:rStyle w:val="PageNumber"/>
        <w:i/>
      </w:rPr>
      <w:fldChar w:fldCharType="end"/>
    </w:r>
  </w:p>
  <w:p w14:paraId="3DC2EC2A" w14:textId="77777777" w:rsidR="00D43F07" w:rsidRDefault="00D43F07" w:rsidP="00B6529B">
    <w:pPr>
      <w:pStyle w:val="Header"/>
      <w:tabs>
        <w:tab w:val="clear" w:pos="9360"/>
        <w:tab w:val="center" w:pos="4680"/>
        <w:tab w:val="right" w:pos="10890"/>
      </w:tabs>
      <w:rPr>
        <w:rStyle w:val="PageNumbe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9B90" w14:textId="1621870D" w:rsidR="00CE758D" w:rsidRDefault="00CE758D" w:rsidP="004D1200">
    <w:pPr>
      <w:pStyle w:val="Header"/>
      <w:tabs>
        <w:tab w:val="clear" w:pos="9360"/>
        <w:tab w:val="right" w:pos="14400"/>
      </w:tabs>
      <w:rPr>
        <w:rStyle w:val="PageNumber"/>
        <w:i/>
      </w:rPr>
    </w:pPr>
    <w:r w:rsidRPr="00E349E5">
      <w:rPr>
        <w:i/>
        <w:highlight w:val="cyan"/>
      </w:rPr>
      <w:fldChar w:fldCharType="begin"/>
    </w:r>
    <w:r w:rsidRPr="00E349E5">
      <w:rPr>
        <w:i/>
      </w:rPr>
      <w:instrText xml:space="preserve"> REF clientname \h </w:instrText>
    </w:r>
    <w:r w:rsidRPr="00E349E5">
      <w:rPr>
        <w:i/>
        <w:highlight w:val="cyan"/>
      </w:rPr>
      <w:instrText xml:space="preserve"> \* MERGEFORMAT </w:instrText>
    </w:r>
    <w:r w:rsidRPr="00E349E5">
      <w:rPr>
        <w:i/>
        <w:highlight w:val="cyan"/>
      </w:rPr>
    </w:r>
    <w:r w:rsidRPr="00E349E5">
      <w:rPr>
        <w:i/>
        <w:highlight w:val="cyan"/>
      </w:rPr>
      <w:fldChar w:fldCharType="separate"/>
    </w:r>
    <w:r w:rsidR="007D1408" w:rsidRPr="007D1408">
      <w:rPr>
        <w:i/>
      </w:rPr>
      <w:t>Flint Hills Resources</w:t>
    </w:r>
    <w:r w:rsidRPr="00E349E5">
      <w:rPr>
        <w:i/>
        <w:highlight w:val="cyan"/>
      </w:rPr>
      <w:fldChar w:fldCharType="end"/>
    </w:r>
    <w:r>
      <w:rPr>
        <w:i/>
      </w:rPr>
      <w:tab/>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16</w:t>
    </w:r>
    <w:r>
      <w:rPr>
        <w:rStyle w:val="PageNumber"/>
        <w:i/>
      </w:rPr>
      <w:fldChar w:fldCharType="end"/>
    </w:r>
  </w:p>
  <w:p w14:paraId="25C46B46" w14:textId="77777777" w:rsidR="00D43F07" w:rsidRDefault="00D43F07" w:rsidP="004D1200">
    <w:pPr>
      <w:pStyle w:val="Header"/>
      <w:tabs>
        <w:tab w:val="clear" w:pos="9360"/>
        <w:tab w:val="right" w:pos="14400"/>
      </w:tabs>
      <w:rPr>
        <w:rStyle w:val="PageNumbe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1.35pt;height:366.8pt;visibility:visible" o:bullet="t">
        <v:imagedata r:id="rId1" o:title=""/>
      </v:shape>
    </w:pict>
  </w:numPicBullet>
  <w:abstractNum w:abstractNumId="0" w15:restartNumberingAfterBreak="0">
    <w:nsid w:val="0AB86DFE"/>
    <w:multiLevelType w:val="singleLevel"/>
    <w:tmpl w:val="4F4EFD30"/>
    <w:lvl w:ilvl="0">
      <w:start w:val="1"/>
      <w:numFmt w:val="bullet"/>
      <w:pStyle w:val="Bullets"/>
      <w:lvlText w:val=""/>
      <w:lvlJc w:val="left"/>
      <w:pPr>
        <w:tabs>
          <w:tab w:val="num" w:pos="1080"/>
        </w:tabs>
        <w:ind w:left="1080" w:hanging="360"/>
      </w:pPr>
      <w:rPr>
        <w:rFonts w:ascii="Symbol" w:hAnsi="Symbol" w:hint="default"/>
      </w:rPr>
    </w:lvl>
  </w:abstractNum>
  <w:abstractNum w:abstractNumId="1" w15:restartNumberingAfterBreak="0">
    <w:nsid w:val="0C610DBF"/>
    <w:multiLevelType w:val="singleLevel"/>
    <w:tmpl w:val="4F4EFD30"/>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0E576257"/>
    <w:multiLevelType w:val="multilevel"/>
    <w:tmpl w:val="B1467382"/>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3" w15:restartNumberingAfterBreak="0">
    <w:nsid w:val="190175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C8B417F"/>
    <w:multiLevelType w:val="hybridMultilevel"/>
    <w:tmpl w:val="F864B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95FD5"/>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25D3477D"/>
    <w:multiLevelType w:val="hybridMultilevel"/>
    <w:tmpl w:val="C4CC6D68"/>
    <w:lvl w:ilvl="0" w:tplc="BBE2829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A515A8"/>
    <w:multiLevelType w:val="hybridMultilevel"/>
    <w:tmpl w:val="067CFFAC"/>
    <w:lvl w:ilvl="0" w:tplc="40C063E6">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46C72"/>
    <w:multiLevelType w:val="multilevel"/>
    <w:tmpl w:val="DEF60E48"/>
    <w:lvl w:ilvl="0">
      <w:start w:val="6"/>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323550C5"/>
    <w:multiLevelType w:val="multilevel"/>
    <w:tmpl w:val="BEB0DD66"/>
    <w:lvl w:ilvl="0">
      <w:start w:val="10"/>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10" w15:restartNumberingAfterBreak="0">
    <w:nsid w:val="359D733B"/>
    <w:multiLevelType w:val="hybridMultilevel"/>
    <w:tmpl w:val="D3B0BB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390437"/>
    <w:multiLevelType w:val="hybridMultilevel"/>
    <w:tmpl w:val="E4E6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500712"/>
    <w:multiLevelType w:val="hybridMultilevel"/>
    <w:tmpl w:val="46766F9C"/>
    <w:lvl w:ilvl="0" w:tplc="002C10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5662EF3"/>
    <w:multiLevelType w:val="multilevel"/>
    <w:tmpl w:val="F5B611A8"/>
    <w:lvl w:ilvl="0">
      <w:start w:val="9"/>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468A5131"/>
    <w:multiLevelType w:val="hybridMultilevel"/>
    <w:tmpl w:val="1DEA2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4C0771"/>
    <w:multiLevelType w:val="multilevel"/>
    <w:tmpl w:val="8FE85068"/>
    <w:lvl w:ilvl="0">
      <w:start w:val="8"/>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16" w15:restartNumberingAfterBreak="0">
    <w:nsid w:val="52B537A5"/>
    <w:multiLevelType w:val="multilevel"/>
    <w:tmpl w:val="2BF6D112"/>
    <w:lvl w:ilvl="0">
      <w:start w:val="1"/>
      <w:numFmt w:val="decimal"/>
      <w:pStyle w:val="Heading1"/>
      <w:lvlText w:val="%1."/>
      <w:lvlJc w:val="left"/>
      <w:pPr>
        <w:tabs>
          <w:tab w:val="num" w:pos="720"/>
        </w:tabs>
        <w:ind w:left="720" w:hanging="720"/>
      </w:pPr>
      <w:rPr>
        <w:b/>
        <w:i w:val="0"/>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BDE0BDA"/>
    <w:multiLevelType w:val="multilevel"/>
    <w:tmpl w:val="799CF16E"/>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5E5A7475"/>
    <w:multiLevelType w:val="hybridMultilevel"/>
    <w:tmpl w:val="038A3BAC"/>
    <w:lvl w:ilvl="0" w:tplc="2250BDE8">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B555FB"/>
    <w:multiLevelType w:val="singleLevel"/>
    <w:tmpl w:val="F16EC306"/>
    <w:lvl w:ilvl="0">
      <w:start w:val="1"/>
      <w:numFmt w:val="decimal"/>
      <w:pStyle w:val="NumberedList"/>
      <w:lvlText w:val="%1."/>
      <w:lvlJc w:val="left"/>
      <w:pPr>
        <w:tabs>
          <w:tab w:val="num" w:pos="1224"/>
        </w:tabs>
        <w:ind w:left="1224" w:hanging="504"/>
      </w:pPr>
    </w:lvl>
  </w:abstractNum>
  <w:abstractNum w:abstractNumId="20" w15:restartNumberingAfterBreak="0">
    <w:nsid w:val="6C4F56D9"/>
    <w:multiLevelType w:val="multilevel"/>
    <w:tmpl w:val="4ED84C3A"/>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6CA54EB6"/>
    <w:multiLevelType w:val="multilevel"/>
    <w:tmpl w:val="B4DCC8E0"/>
    <w:lvl w:ilvl="0">
      <w:start w:val="7"/>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43C761B"/>
    <w:multiLevelType w:val="hybridMultilevel"/>
    <w:tmpl w:val="F04ADA18"/>
    <w:lvl w:ilvl="0" w:tplc="B65A537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C2DE4"/>
    <w:multiLevelType w:val="hybridMultilevel"/>
    <w:tmpl w:val="7B2EF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125D0C"/>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7CCD12F7"/>
    <w:multiLevelType w:val="multilevel"/>
    <w:tmpl w:val="EC008298"/>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num w:numId="1" w16cid:durableId="564493925">
    <w:abstractNumId w:val="0"/>
  </w:num>
  <w:num w:numId="2" w16cid:durableId="802498967">
    <w:abstractNumId w:val="19"/>
  </w:num>
  <w:num w:numId="3" w16cid:durableId="1837064951">
    <w:abstractNumId w:val="16"/>
  </w:num>
  <w:num w:numId="4" w16cid:durableId="1576280143">
    <w:abstractNumId w:val="24"/>
  </w:num>
  <w:num w:numId="5" w16cid:durableId="1587230923">
    <w:abstractNumId w:val="25"/>
  </w:num>
  <w:num w:numId="6" w16cid:durableId="500510516">
    <w:abstractNumId w:val="21"/>
  </w:num>
  <w:num w:numId="7" w16cid:durableId="77097227">
    <w:abstractNumId w:val="15"/>
  </w:num>
  <w:num w:numId="8" w16cid:durableId="1170868708">
    <w:abstractNumId w:val="20"/>
  </w:num>
  <w:num w:numId="9" w16cid:durableId="220288406">
    <w:abstractNumId w:val="2"/>
  </w:num>
  <w:num w:numId="10" w16cid:durableId="1819031061">
    <w:abstractNumId w:val="8"/>
  </w:num>
  <w:num w:numId="11" w16cid:durableId="1398284042">
    <w:abstractNumId w:val="13"/>
  </w:num>
  <w:num w:numId="12" w16cid:durableId="1200750720">
    <w:abstractNumId w:val="9"/>
  </w:num>
  <w:num w:numId="13" w16cid:durableId="645015869">
    <w:abstractNumId w:val="17"/>
  </w:num>
  <w:num w:numId="14" w16cid:durableId="1249576012">
    <w:abstractNumId w:val="5"/>
  </w:num>
  <w:num w:numId="15" w16cid:durableId="813761810">
    <w:abstractNumId w:val="1"/>
  </w:num>
  <w:num w:numId="16" w16cid:durableId="809790844">
    <w:abstractNumId w:val="22"/>
  </w:num>
  <w:num w:numId="17" w16cid:durableId="1113744381">
    <w:abstractNumId w:val="3"/>
  </w:num>
  <w:num w:numId="18" w16cid:durableId="517813971">
    <w:abstractNumId w:val="12"/>
  </w:num>
  <w:num w:numId="19" w16cid:durableId="1008171760">
    <w:abstractNumId w:val="10"/>
  </w:num>
  <w:num w:numId="20" w16cid:durableId="1180772196">
    <w:abstractNumId w:val="4"/>
  </w:num>
  <w:num w:numId="21" w16cid:durableId="1641224419">
    <w:abstractNumId w:val="23"/>
  </w:num>
  <w:num w:numId="22" w16cid:durableId="1661887636">
    <w:abstractNumId w:val="11"/>
  </w:num>
  <w:num w:numId="23" w16cid:durableId="181238619">
    <w:abstractNumId w:val="0"/>
  </w:num>
  <w:num w:numId="24" w16cid:durableId="1041176007">
    <w:abstractNumId w:val="1"/>
  </w:num>
  <w:num w:numId="25" w16cid:durableId="326832583">
    <w:abstractNumId w:val="7"/>
  </w:num>
  <w:num w:numId="26" w16cid:durableId="1827476476">
    <w:abstractNumId w:val="6"/>
  </w:num>
  <w:num w:numId="27" w16cid:durableId="194000222">
    <w:abstractNumId w:val="18"/>
  </w:num>
  <w:num w:numId="28" w16cid:durableId="1353262707">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3B"/>
    <w:rsid w:val="0000167B"/>
    <w:rsid w:val="00001D0C"/>
    <w:rsid w:val="000029D9"/>
    <w:rsid w:val="00002D3F"/>
    <w:rsid w:val="000040D2"/>
    <w:rsid w:val="0000426F"/>
    <w:rsid w:val="000049B7"/>
    <w:rsid w:val="00004E83"/>
    <w:rsid w:val="000056EC"/>
    <w:rsid w:val="0000580F"/>
    <w:rsid w:val="000059BD"/>
    <w:rsid w:val="00006303"/>
    <w:rsid w:val="00006328"/>
    <w:rsid w:val="0000661B"/>
    <w:rsid w:val="00006B3B"/>
    <w:rsid w:val="00007CBF"/>
    <w:rsid w:val="00010102"/>
    <w:rsid w:val="00010A8E"/>
    <w:rsid w:val="00010F8F"/>
    <w:rsid w:val="000115F2"/>
    <w:rsid w:val="00011867"/>
    <w:rsid w:val="00011D3B"/>
    <w:rsid w:val="000124A1"/>
    <w:rsid w:val="0001288B"/>
    <w:rsid w:val="00012C65"/>
    <w:rsid w:val="000134FC"/>
    <w:rsid w:val="00015206"/>
    <w:rsid w:val="000166A8"/>
    <w:rsid w:val="0001694A"/>
    <w:rsid w:val="0002006B"/>
    <w:rsid w:val="0002051D"/>
    <w:rsid w:val="00020F82"/>
    <w:rsid w:val="000213BD"/>
    <w:rsid w:val="000224B5"/>
    <w:rsid w:val="00022CF9"/>
    <w:rsid w:val="000239C9"/>
    <w:rsid w:val="00023DE5"/>
    <w:rsid w:val="00023F8B"/>
    <w:rsid w:val="000248FC"/>
    <w:rsid w:val="00024E63"/>
    <w:rsid w:val="000253A8"/>
    <w:rsid w:val="00025DEA"/>
    <w:rsid w:val="00025F7E"/>
    <w:rsid w:val="00026C6A"/>
    <w:rsid w:val="00026E19"/>
    <w:rsid w:val="00027619"/>
    <w:rsid w:val="00027D3A"/>
    <w:rsid w:val="0003002E"/>
    <w:rsid w:val="00030402"/>
    <w:rsid w:val="00031358"/>
    <w:rsid w:val="00032815"/>
    <w:rsid w:val="00033085"/>
    <w:rsid w:val="00033A05"/>
    <w:rsid w:val="00034AD4"/>
    <w:rsid w:val="000351D0"/>
    <w:rsid w:val="000363C9"/>
    <w:rsid w:val="000366C6"/>
    <w:rsid w:val="00036976"/>
    <w:rsid w:val="000369E0"/>
    <w:rsid w:val="000374E8"/>
    <w:rsid w:val="0004024A"/>
    <w:rsid w:val="0004048F"/>
    <w:rsid w:val="0004068A"/>
    <w:rsid w:val="000407C1"/>
    <w:rsid w:val="00041A19"/>
    <w:rsid w:val="00041A6D"/>
    <w:rsid w:val="00043EFA"/>
    <w:rsid w:val="0004492C"/>
    <w:rsid w:val="00044F61"/>
    <w:rsid w:val="00045149"/>
    <w:rsid w:val="000471E1"/>
    <w:rsid w:val="00047317"/>
    <w:rsid w:val="0004798E"/>
    <w:rsid w:val="000500D6"/>
    <w:rsid w:val="00050287"/>
    <w:rsid w:val="000517EE"/>
    <w:rsid w:val="00051F0A"/>
    <w:rsid w:val="000523F6"/>
    <w:rsid w:val="00053597"/>
    <w:rsid w:val="000545E5"/>
    <w:rsid w:val="00054B39"/>
    <w:rsid w:val="00054FB2"/>
    <w:rsid w:val="00055263"/>
    <w:rsid w:val="00055C72"/>
    <w:rsid w:val="00056563"/>
    <w:rsid w:val="00056890"/>
    <w:rsid w:val="0006108D"/>
    <w:rsid w:val="00061267"/>
    <w:rsid w:val="00061271"/>
    <w:rsid w:val="000620FD"/>
    <w:rsid w:val="0006215D"/>
    <w:rsid w:val="00062345"/>
    <w:rsid w:val="00063B98"/>
    <w:rsid w:val="000650B0"/>
    <w:rsid w:val="00066329"/>
    <w:rsid w:val="0006644D"/>
    <w:rsid w:val="000671C4"/>
    <w:rsid w:val="00067348"/>
    <w:rsid w:val="00067E69"/>
    <w:rsid w:val="0007103C"/>
    <w:rsid w:val="00071A09"/>
    <w:rsid w:val="00071C21"/>
    <w:rsid w:val="00072DC6"/>
    <w:rsid w:val="000732AA"/>
    <w:rsid w:val="000736A8"/>
    <w:rsid w:val="00075078"/>
    <w:rsid w:val="00075CA9"/>
    <w:rsid w:val="00075D70"/>
    <w:rsid w:val="00075DD9"/>
    <w:rsid w:val="00075E73"/>
    <w:rsid w:val="00076CA3"/>
    <w:rsid w:val="0007740A"/>
    <w:rsid w:val="0008061E"/>
    <w:rsid w:val="00081225"/>
    <w:rsid w:val="000815E6"/>
    <w:rsid w:val="00082289"/>
    <w:rsid w:val="00082CC0"/>
    <w:rsid w:val="00082F45"/>
    <w:rsid w:val="00083A6F"/>
    <w:rsid w:val="00083C32"/>
    <w:rsid w:val="00083D35"/>
    <w:rsid w:val="00085A70"/>
    <w:rsid w:val="00086227"/>
    <w:rsid w:val="00086D42"/>
    <w:rsid w:val="000873DD"/>
    <w:rsid w:val="000916C9"/>
    <w:rsid w:val="0009275D"/>
    <w:rsid w:val="00092BA5"/>
    <w:rsid w:val="00092C71"/>
    <w:rsid w:val="00093744"/>
    <w:rsid w:val="0009416E"/>
    <w:rsid w:val="0009473E"/>
    <w:rsid w:val="00094F84"/>
    <w:rsid w:val="00096011"/>
    <w:rsid w:val="0009683C"/>
    <w:rsid w:val="0009685E"/>
    <w:rsid w:val="00096D0C"/>
    <w:rsid w:val="000A117C"/>
    <w:rsid w:val="000A1925"/>
    <w:rsid w:val="000A1F7D"/>
    <w:rsid w:val="000A2A07"/>
    <w:rsid w:val="000A3152"/>
    <w:rsid w:val="000A32AC"/>
    <w:rsid w:val="000A37DD"/>
    <w:rsid w:val="000A3EA4"/>
    <w:rsid w:val="000A4A40"/>
    <w:rsid w:val="000A5EDC"/>
    <w:rsid w:val="000A634D"/>
    <w:rsid w:val="000A65A2"/>
    <w:rsid w:val="000A7C33"/>
    <w:rsid w:val="000B0595"/>
    <w:rsid w:val="000B0D3E"/>
    <w:rsid w:val="000B1173"/>
    <w:rsid w:val="000B3433"/>
    <w:rsid w:val="000B3669"/>
    <w:rsid w:val="000B489D"/>
    <w:rsid w:val="000B494F"/>
    <w:rsid w:val="000B5690"/>
    <w:rsid w:val="000B581A"/>
    <w:rsid w:val="000B5D4D"/>
    <w:rsid w:val="000B5E7F"/>
    <w:rsid w:val="000B6405"/>
    <w:rsid w:val="000B7B26"/>
    <w:rsid w:val="000C09E7"/>
    <w:rsid w:val="000C0FE7"/>
    <w:rsid w:val="000C2491"/>
    <w:rsid w:val="000C356A"/>
    <w:rsid w:val="000C3B0A"/>
    <w:rsid w:val="000C3EA2"/>
    <w:rsid w:val="000C44D4"/>
    <w:rsid w:val="000C44F4"/>
    <w:rsid w:val="000C4554"/>
    <w:rsid w:val="000C47F1"/>
    <w:rsid w:val="000C4A09"/>
    <w:rsid w:val="000C4E96"/>
    <w:rsid w:val="000C510F"/>
    <w:rsid w:val="000C62FF"/>
    <w:rsid w:val="000C702F"/>
    <w:rsid w:val="000D2E4B"/>
    <w:rsid w:val="000D3654"/>
    <w:rsid w:val="000D38A6"/>
    <w:rsid w:val="000D3B09"/>
    <w:rsid w:val="000D432C"/>
    <w:rsid w:val="000D4500"/>
    <w:rsid w:val="000D4D44"/>
    <w:rsid w:val="000D531D"/>
    <w:rsid w:val="000D5701"/>
    <w:rsid w:val="000D57A9"/>
    <w:rsid w:val="000D582C"/>
    <w:rsid w:val="000D5956"/>
    <w:rsid w:val="000D6C3B"/>
    <w:rsid w:val="000D71D4"/>
    <w:rsid w:val="000D72A1"/>
    <w:rsid w:val="000D76A4"/>
    <w:rsid w:val="000D7F9A"/>
    <w:rsid w:val="000E108A"/>
    <w:rsid w:val="000E207B"/>
    <w:rsid w:val="000E3FB6"/>
    <w:rsid w:val="000E51B2"/>
    <w:rsid w:val="000E5788"/>
    <w:rsid w:val="000E589C"/>
    <w:rsid w:val="000E5DE7"/>
    <w:rsid w:val="000E6E19"/>
    <w:rsid w:val="000E7B87"/>
    <w:rsid w:val="000F029A"/>
    <w:rsid w:val="000F0FBB"/>
    <w:rsid w:val="000F102C"/>
    <w:rsid w:val="000F1912"/>
    <w:rsid w:val="000F199A"/>
    <w:rsid w:val="000F2B71"/>
    <w:rsid w:val="000F3742"/>
    <w:rsid w:val="000F3CA5"/>
    <w:rsid w:val="000F3D0D"/>
    <w:rsid w:val="000F43EF"/>
    <w:rsid w:val="000F55A5"/>
    <w:rsid w:val="000F5E3F"/>
    <w:rsid w:val="000F6BA2"/>
    <w:rsid w:val="000F7B58"/>
    <w:rsid w:val="001006CB"/>
    <w:rsid w:val="00100878"/>
    <w:rsid w:val="00100D4F"/>
    <w:rsid w:val="00100D9F"/>
    <w:rsid w:val="00101468"/>
    <w:rsid w:val="0010147D"/>
    <w:rsid w:val="00102640"/>
    <w:rsid w:val="00103406"/>
    <w:rsid w:val="001037CD"/>
    <w:rsid w:val="00104A34"/>
    <w:rsid w:val="0010546A"/>
    <w:rsid w:val="00106343"/>
    <w:rsid w:val="00106BDB"/>
    <w:rsid w:val="00106C26"/>
    <w:rsid w:val="00107E57"/>
    <w:rsid w:val="001103CF"/>
    <w:rsid w:val="0011059B"/>
    <w:rsid w:val="00111115"/>
    <w:rsid w:val="0011163C"/>
    <w:rsid w:val="00113B41"/>
    <w:rsid w:val="0011450E"/>
    <w:rsid w:val="001151C4"/>
    <w:rsid w:val="00115333"/>
    <w:rsid w:val="001159E2"/>
    <w:rsid w:val="00115CB5"/>
    <w:rsid w:val="0011646B"/>
    <w:rsid w:val="00117305"/>
    <w:rsid w:val="0012029C"/>
    <w:rsid w:val="0012142F"/>
    <w:rsid w:val="00122136"/>
    <w:rsid w:val="00122793"/>
    <w:rsid w:val="001229BE"/>
    <w:rsid w:val="0012352F"/>
    <w:rsid w:val="00124D37"/>
    <w:rsid w:val="001251A8"/>
    <w:rsid w:val="001271A0"/>
    <w:rsid w:val="001278C6"/>
    <w:rsid w:val="00130948"/>
    <w:rsid w:val="00131768"/>
    <w:rsid w:val="00131C34"/>
    <w:rsid w:val="00132081"/>
    <w:rsid w:val="00132217"/>
    <w:rsid w:val="001325AE"/>
    <w:rsid w:val="00132D1B"/>
    <w:rsid w:val="00132D2A"/>
    <w:rsid w:val="001331E5"/>
    <w:rsid w:val="00133445"/>
    <w:rsid w:val="00134BAB"/>
    <w:rsid w:val="001351EB"/>
    <w:rsid w:val="00137468"/>
    <w:rsid w:val="00137EF7"/>
    <w:rsid w:val="0014153F"/>
    <w:rsid w:val="001416F8"/>
    <w:rsid w:val="00141E80"/>
    <w:rsid w:val="001420CE"/>
    <w:rsid w:val="00142FD7"/>
    <w:rsid w:val="00144F84"/>
    <w:rsid w:val="00145A83"/>
    <w:rsid w:val="00145D8A"/>
    <w:rsid w:val="00146C39"/>
    <w:rsid w:val="00150B1E"/>
    <w:rsid w:val="00150B95"/>
    <w:rsid w:val="001534E8"/>
    <w:rsid w:val="0015350D"/>
    <w:rsid w:val="00153A8A"/>
    <w:rsid w:val="00154272"/>
    <w:rsid w:val="0015452C"/>
    <w:rsid w:val="001561E3"/>
    <w:rsid w:val="00156258"/>
    <w:rsid w:val="001565AE"/>
    <w:rsid w:val="00156B1D"/>
    <w:rsid w:val="001578B4"/>
    <w:rsid w:val="00157921"/>
    <w:rsid w:val="001601EF"/>
    <w:rsid w:val="0016096D"/>
    <w:rsid w:val="00161F63"/>
    <w:rsid w:val="001624E5"/>
    <w:rsid w:val="00163060"/>
    <w:rsid w:val="00163E1A"/>
    <w:rsid w:val="001656F5"/>
    <w:rsid w:val="00165AEB"/>
    <w:rsid w:val="00165F4E"/>
    <w:rsid w:val="0016654D"/>
    <w:rsid w:val="001668C4"/>
    <w:rsid w:val="00166AF9"/>
    <w:rsid w:val="00167AB5"/>
    <w:rsid w:val="0017007A"/>
    <w:rsid w:val="00170083"/>
    <w:rsid w:val="00170C4B"/>
    <w:rsid w:val="001727D4"/>
    <w:rsid w:val="001727EE"/>
    <w:rsid w:val="0017336B"/>
    <w:rsid w:val="00174160"/>
    <w:rsid w:val="0017436D"/>
    <w:rsid w:val="00174A3B"/>
    <w:rsid w:val="00174A71"/>
    <w:rsid w:val="00174BE3"/>
    <w:rsid w:val="0017566E"/>
    <w:rsid w:val="00176433"/>
    <w:rsid w:val="00176642"/>
    <w:rsid w:val="001767B3"/>
    <w:rsid w:val="00176B13"/>
    <w:rsid w:val="00177A10"/>
    <w:rsid w:val="001806E1"/>
    <w:rsid w:val="001808D8"/>
    <w:rsid w:val="00180FE2"/>
    <w:rsid w:val="0018217B"/>
    <w:rsid w:val="0018217D"/>
    <w:rsid w:val="001822C4"/>
    <w:rsid w:val="001827DD"/>
    <w:rsid w:val="0018347F"/>
    <w:rsid w:val="00184D2C"/>
    <w:rsid w:val="001859AC"/>
    <w:rsid w:val="00186BC5"/>
    <w:rsid w:val="00186D18"/>
    <w:rsid w:val="00187CD3"/>
    <w:rsid w:val="001918BA"/>
    <w:rsid w:val="001918C1"/>
    <w:rsid w:val="00191AC2"/>
    <w:rsid w:val="001931DC"/>
    <w:rsid w:val="001932CF"/>
    <w:rsid w:val="00193934"/>
    <w:rsid w:val="00194173"/>
    <w:rsid w:val="00195ADE"/>
    <w:rsid w:val="0019659B"/>
    <w:rsid w:val="0019698D"/>
    <w:rsid w:val="00196D68"/>
    <w:rsid w:val="001970F2"/>
    <w:rsid w:val="00197794"/>
    <w:rsid w:val="00197E52"/>
    <w:rsid w:val="00197EB5"/>
    <w:rsid w:val="00197F98"/>
    <w:rsid w:val="001A009C"/>
    <w:rsid w:val="001A01EB"/>
    <w:rsid w:val="001A038E"/>
    <w:rsid w:val="001A0939"/>
    <w:rsid w:val="001A0F6A"/>
    <w:rsid w:val="001A12C5"/>
    <w:rsid w:val="001A18CD"/>
    <w:rsid w:val="001A2CF9"/>
    <w:rsid w:val="001A32A5"/>
    <w:rsid w:val="001A425E"/>
    <w:rsid w:val="001A5058"/>
    <w:rsid w:val="001A7597"/>
    <w:rsid w:val="001A7BCF"/>
    <w:rsid w:val="001B246E"/>
    <w:rsid w:val="001B386E"/>
    <w:rsid w:val="001B4207"/>
    <w:rsid w:val="001B4B55"/>
    <w:rsid w:val="001B4E9E"/>
    <w:rsid w:val="001B51EA"/>
    <w:rsid w:val="001B5ABE"/>
    <w:rsid w:val="001B5E60"/>
    <w:rsid w:val="001B678D"/>
    <w:rsid w:val="001B6EE1"/>
    <w:rsid w:val="001B6F70"/>
    <w:rsid w:val="001B7CD6"/>
    <w:rsid w:val="001B7D2E"/>
    <w:rsid w:val="001C061D"/>
    <w:rsid w:val="001C07F4"/>
    <w:rsid w:val="001C0843"/>
    <w:rsid w:val="001C1501"/>
    <w:rsid w:val="001C1888"/>
    <w:rsid w:val="001C2919"/>
    <w:rsid w:val="001C3A62"/>
    <w:rsid w:val="001C5709"/>
    <w:rsid w:val="001C5BD3"/>
    <w:rsid w:val="001C5E64"/>
    <w:rsid w:val="001C6B73"/>
    <w:rsid w:val="001C72EF"/>
    <w:rsid w:val="001C7799"/>
    <w:rsid w:val="001C780D"/>
    <w:rsid w:val="001D03F5"/>
    <w:rsid w:val="001D08D6"/>
    <w:rsid w:val="001D0B33"/>
    <w:rsid w:val="001D1CD4"/>
    <w:rsid w:val="001D201C"/>
    <w:rsid w:val="001D213A"/>
    <w:rsid w:val="001D2C8A"/>
    <w:rsid w:val="001D2FFE"/>
    <w:rsid w:val="001D32C3"/>
    <w:rsid w:val="001D5FB8"/>
    <w:rsid w:val="001D6695"/>
    <w:rsid w:val="001D6F7E"/>
    <w:rsid w:val="001D71C8"/>
    <w:rsid w:val="001E10B1"/>
    <w:rsid w:val="001E1328"/>
    <w:rsid w:val="001E15E1"/>
    <w:rsid w:val="001E207C"/>
    <w:rsid w:val="001E3152"/>
    <w:rsid w:val="001E3BE8"/>
    <w:rsid w:val="001E4D74"/>
    <w:rsid w:val="001E53B3"/>
    <w:rsid w:val="001E55F4"/>
    <w:rsid w:val="001E5808"/>
    <w:rsid w:val="001E6576"/>
    <w:rsid w:val="001E6AA3"/>
    <w:rsid w:val="001E70F2"/>
    <w:rsid w:val="001E78C3"/>
    <w:rsid w:val="001F1610"/>
    <w:rsid w:val="001F2B7D"/>
    <w:rsid w:val="001F3DA5"/>
    <w:rsid w:val="001F3EEB"/>
    <w:rsid w:val="001F40DE"/>
    <w:rsid w:val="001F4E00"/>
    <w:rsid w:val="001F53AE"/>
    <w:rsid w:val="001F53D2"/>
    <w:rsid w:val="001F5D17"/>
    <w:rsid w:val="001F69A6"/>
    <w:rsid w:val="001F7A76"/>
    <w:rsid w:val="00200096"/>
    <w:rsid w:val="00200459"/>
    <w:rsid w:val="0020137C"/>
    <w:rsid w:val="00201685"/>
    <w:rsid w:val="002019C3"/>
    <w:rsid w:val="002023D3"/>
    <w:rsid w:val="002025F3"/>
    <w:rsid w:val="0020445E"/>
    <w:rsid w:val="00204E50"/>
    <w:rsid w:val="00204F82"/>
    <w:rsid w:val="002052BD"/>
    <w:rsid w:val="0020540C"/>
    <w:rsid w:val="00205FB3"/>
    <w:rsid w:val="002103FB"/>
    <w:rsid w:val="00210DED"/>
    <w:rsid w:val="00211CB1"/>
    <w:rsid w:val="00211DF1"/>
    <w:rsid w:val="00212219"/>
    <w:rsid w:val="00212D08"/>
    <w:rsid w:val="002142D9"/>
    <w:rsid w:val="00214DB2"/>
    <w:rsid w:val="00214F97"/>
    <w:rsid w:val="00215526"/>
    <w:rsid w:val="002158AE"/>
    <w:rsid w:val="0021599D"/>
    <w:rsid w:val="00217858"/>
    <w:rsid w:val="00217E7F"/>
    <w:rsid w:val="0022119F"/>
    <w:rsid w:val="00221C80"/>
    <w:rsid w:val="002223CD"/>
    <w:rsid w:val="00222501"/>
    <w:rsid w:val="00222CFC"/>
    <w:rsid w:val="00223689"/>
    <w:rsid w:val="002237DB"/>
    <w:rsid w:val="00223875"/>
    <w:rsid w:val="002258F3"/>
    <w:rsid w:val="0022621D"/>
    <w:rsid w:val="00227D32"/>
    <w:rsid w:val="002304D3"/>
    <w:rsid w:val="00230814"/>
    <w:rsid w:val="00231198"/>
    <w:rsid w:val="00231260"/>
    <w:rsid w:val="002312AB"/>
    <w:rsid w:val="0023138B"/>
    <w:rsid w:val="002322FC"/>
    <w:rsid w:val="00232D25"/>
    <w:rsid w:val="002332E1"/>
    <w:rsid w:val="00233584"/>
    <w:rsid w:val="00234051"/>
    <w:rsid w:val="00234350"/>
    <w:rsid w:val="00234E01"/>
    <w:rsid w:val="002354CF"/>
    <w:rsid w:val="0023585F"/>
    <w:rsid w:val="0023793C"/>
    <w:rsid w:val="00237D99"/>
    <w:rsid w:val="00237E05"/>
    <w:rsid w:val="00241C56"/>
    <w:rsid w:val="002427AC"/>
    <w:rsid w:val="0024288F"/>
    <w:rsid w:val="00242B4E"/>
    <w:rsid w:val="002443A5"/>
    <w:rsid w:val="0024507C"/>
    <w:rsid w:val="00245665"/>
    <w:rsid w:val="00245F8E"/>
    <w:rsid w:val="00246267"/>
    <w:rsid w:val="00246E90"/>
    <w:rsid w:val="00246ED2"/>
    <w:rsid w:val="00247C82"/>
    <w:rsid w:val="00250222"/>
    <w:rsid w:val="0025029A"/>
    <w:rsid w:val="002504D7"/>
    <w:rsid w:val="00251054"/>
    <w:rsid w:val="002519BA"/>
    <w:rsid w:val="00251C72"/>
    <w:rsid w:val="0025269F"/>
    <w:rsid w:val="0025277A"/>
    <w:rsid w:val="0025306E"/>
    <w:rsid w:val="00253216"/>
    <w:rsid w:val="0025401D"/>
    <w:rsid w:val="00254304"/>
    <w:rsid w:val="00256043"/>
    <w:rsid w:val="002562CA"/>
    <w:rsid w:val="00256DB1"/>
    <w:rsid w:val="0025723D"/>
    <w:rsid w:val="00257B2E"/>
    <w:rsid w:val="00257B95"/>
    <w:rsid w:val="0026063D"/>
    <w:rsid w:val="00260B5A"/>
    <w:rsid w:val="002610C6"/>
    <w:rsid w:val="0026144A"/>
    <w:rsid w:val="002621C4"/>
    <w:rsid w:val="0026243D"/>
    <w:rsid w:val="002625BC"/>
    <w:rsid w:val="00263429"/>
    <w:rsid w:val="0026523E"/>
    <w:rsid w:val="00265B4E"/>
    <w:rsid w:val="00265BAA"/>
    <w:rsid w:val="00265C43"/>
    <w:rsid w:val="002667A5"/>
    <w:rsid w:val="00266FDE"/>
    <w:rsid w:val="0026716B"/>
    <w:rsid w:val="0026799F"/>
    <w:rsid w:val="00270D9E"/>
    <w:rsid w:val="00270FF1"/>
    <w:rsid w:val="002711E4"/>
    <w:rsid w:val="0027185D"/>
    <w:rsid w:val="002722F4"/>
    <w:rsid w:val="00272FCE"/>
    <w:rsid w:val="0027396B"/>
    <w:rsid w:val="0027396E"/>
    <w:rsid w:val="00273EA8"/>
    <w:rsid w:val="002747E1"/>
    <w:rsid w:val="00274A3D"/>
    <w:rsid w:val="0027551C"/>
    <w:rsid w:val="00275841"/>
    <w:rsid w:val="002763A3"/>
    <w:rsid w:val="0027698F"/>
    <w:rsid w:val="0027708E"/>
    <w:rsid w:val="002771B0"/>
    <w:rsid w:val="0027761F"/>
    <w:rsid w:val="00277E1F"/>
    <w:rsid w:val="002801D9"/>
    <w:rsid w:val="00280267"/>
    <w:rsid w:val="0028095D"/>
    <w:rsid w:val="00281496"/>
    <w:rsid w:val="00281FDC"/>
    <w:rsid w:val="00283DE8"/>
    <w:rsid w:val="00284053"/>
    <w:rsid w:val="00284891"/>
    <w:rsid w:val="00284F8D"/>
    <w:rsid w:val="002858C9"/>
    <w:rsid w:val="00285C23"/>
    <w:rsid w:val="00285C25"/>
    <w:rsid w:val="00286115"/>
    <w:rsid w:val="0028666D"/>
    <w:rsid w:val="00286DC8"/>
    <w:rsid w:val="00287AC9"/>
    <w:rsid w:val="00287F0E"/>
    <w:rsid w:val="00290317"/>
    <w:rsid w:val="002904C6"/>
    <w:rsid w:val="002906EA"/>
    <w:rsid w:val="00290B0B"/>
    <w:rsid w:val="00290EB4"/>
    <w:rsid w:val="002911A1"/>
    <w:rsid w:val="0029217A"/>
    <w:rsid w:val="002925C6"/>
    <w:rsid w:val="00292BFA"/>
    <w:rsid w:val="00292CD8"/>
    <w:rsid w:val="00292F17"/>
    <w:rsid w:val="002932DB"/>
    <w:rsid w:val="00294D69"/>
    <w:rsid w:val="00295AE8"/>
    <w:rsid w:val="00295E85"/>
    <w:rsid w:val="0029625D"/>
    <w:rsid w:val="0029668A"/>
    <w:rsid w:val="00297358"/>
    <w:rsid w:val="00297E96"/>
    <w:rsid w:val="002A00B4"/>
    <w:rsid w:val="002A0AB9"/>
    <w:rsid w:val="002A0D46"/>
    <w:rsid w:val="002A1CD6"/>
    <w:rsid w:val="002A1DCC"/>
    <w:rsid w:val="002A35F8"/>
    <w:rsid w:val="002A48C0"/>
    <w:rsid w:val="002A49FD"/>
    <w:rsid w:val="002A4C42"/>
    <w:rsid w:val="002A53C6"/>
    <w:rsid w:val="002A5796"/>
    <w:rsid w:val="002A6841"/>
    <w:rsid w:val="002A6B84"/>
    <w:rsid w:val="002A6C25"/>
    <w:rsid w:val="002A6EED"/>
    <w:rsid w:val="002A7E0B"/>
    <w:rsid w:val="002B066F"/>
    <w:rsid w:val="002B08BA"/>
    <w:rsid w:val="002B1C3D"/>
    <w:rsid w:val="002B3DEA"/>
    <w:rsid w:val="002B4A03"/>
    <w:rsid w:val="002B548E"/>
    <w:rsid w:val="002B5493"/>
    <w:rsid w:val="002B5D05"/>
    <w:rsid w:val="002C036E"/>
    <w:rsid w:val="002C0704"/>
    <w:rsid w:val="002C1A11"/>
    <w:rsid w:val="002C2394"/>
    <w:rsid w:val="002C278C"/>
    <w:rsid w:val="002C2E57"/>
    <w:rsid w:val="002C4997"/>
    <w:rsid w:val="002C4DE5"/>
    <w:rsid w:val="002C532C"/>
    <w:rsid w:val="002C5EC8"/>
    <w:rsid w:val="002C6890"/>
    <w:rsid w:val="002C6CED"/>
    <w:rsid w:val="002C6FAE"/>
    <w:rsid w:val="002C6FC6"/>
    <w:rsid w:val="002C7166"/>
    <w:rsid w:val="002C7490"/>
    <w:rsid w:val="002C75EF"/>
    <w:rsid w:val="002C7CCF"/>
    <w:rsid w:val="002C7E05"/>
    <w:rsid w:val="002D1EAA"/>
    <w:rsid w:val="002D2EBE"/>
    <w:rsid w:val="002D49D0"/>
    <w:rsid w:val="002D5AD3"/>
    <w:rsid w:val="002D673E"/>
    <w:rsid w:val="002D67BA"/>
    <w:rsid w:val="002D7055"/>
    <w:rsid w:val="002D7221"/>
    <w:rsid w:val="002D7B4F"/>
    <w:rsid w:val="002D7F57"/>
    <w:rsid w:val="002E023E"/>
    <w:rsid w:val="002E0343"/>
    <w:rsid w:val="002E03F2"/>
    <w:rsid w:val="002E07EA"/>
    <w:rsid w:val="002E0F97"/>
    <w:rsid w:val="002E198E"/>
    <w:rsid w:val="002E259B"/>
    <w:rsid w:val="002E293C"/>
    <w:rsid w:val="002E2DEA"/>
    <w:rsid w:val="002E2E70"/>
    <w:rsid w:val="002E34D9"/>
    <w:rsid w:val="002E3B75"/>
    <w:rsid w:val="002E42EA"/>
    <w:rsid w:val="002E5428"/>
    <w:rsid w:val="002E57DE"/>
    <w:rsid w:val="002E5B96"/>
    <w:rsid w:val="002E7238"/>
    <w:rsid w:val="002F03BB"/>
    <w:rsid w:val="002F134F"/>
    <w:rsid w:val="002F1A32"/>
    <w:rsid w:val="002F1BDC"/>
    <w:rsid w:val="002F2822"/>
    <w:rsid w:val="002F3535"/>
    <w:rsid w:val="002F3DED"/>
    <w:rsid w:val="002F500D"/>
    <w:rsid w:val="002F6939"/>
    <w:rsid w:val="002F7880"/>
    <w:rsid w:val="00301744"/>
    <w:rsid w:val="00302B70"/>
    <w:rsid w:val="00302C96"/>
    <w:rsid w:val="00304336"/>
    <w:rsid w:val="0030456A"/>
    <w:rsid w:val="00304815"/>
    <w:rsid w:val="00304D76"/>
    <w:rsid w:val="003055B6"/>
    <w:rsid w:val="00305ED1"/>
    <w:rsid w:val="003068F1"/>
    <w:rsid w:val="00307023"/>
    <w:rsid w:val="003073F0"/>
    <w:rsid w:val="003117F3"/>
    <w:rsid w:val="00311921"/>
    <w:rsid w:val="00312293"/>
    <w:rsid w:val="00313467"/>
    <w:rsid w:val="00314574"/>
    <w:rsid w:val="003149D5"/>
    <w:rsid w:val="00314A2F"/>
    <w:rsid w:val="00314D07"/>
    <w:rsid w:val="0031549E"/>
    <w:rsid w:val="003154EF"/>
    <w:rsid w:val="003157ED"/>
    <w:rsid w:val="00315ADB"/>
    <w:rsid w:val="00315E3C"/>
    <w:rsid w:val="00316A7B"/>
    <w:rsid w:val="00316DD3"/>
    <w:rsid w:val="00317690"/>
    <w:rsid w:val="00317ACE"/>
    <w:rsid w:val="00320262"/>
    <w:rsid w:val="00320447"/>
    <w:rsid w:val="00321ECD"/>
    <w:rsid w:val="00323075"/>
    <w:rsid w:val="003243C5"/>
    <w:rsid w:val="003244FE"/>
    <w:rsid w:val="00324A26"/>
    <w:rsid w:val="00324AE9"/>
    <w:rsid w:val="00325F62"/>
    <w:rsid w:val="00326D26"/>
    <w:rsid w:val="00326F15"/>
    <w:rsid w:val="00327661"/>
    <w:rsid w:val="003304D7"/>
    <w:rsid w:val="0033226B"/>
    <w:rsid w:val="003328EC"/>
    <w:rsid w:val="0033320C"/>
    <w:rsid w:val="0033321A"/>
    <w:rsid w:val="003346F8"/>
    <w:rsid w:val="0033477A"/>
    <w:rsid w:val="003347FF"/>
    <w:rsid w:val="003356EC"/>
    <w:rsid w:val="00335E83"/>
    <w:rsid w:val="00336386"/>
    <w:rsid w:val="00336816"/>
    <w:rsid w:val="00336A2C"/>
    <w:rsid w:val="00340229"/>
    <w:rsid w:val="003409B3"/>
    <w:rsid w:val="00340B8B"/>
    <w:rsid w:val="00342EAF"/>
    <w:rsid w:val="00343B54"/>
    <w:rsid w:val="00344042"/>
    <w:rsid w:val="0034538D"/>
    <w:rsid w:val="003453D6"/>
    <w:rsid w:val="003472A5"/>
    <w:rsid w:val="00347B24"/>
    <w:rsid w:val="0035276D"/>
    <w:rsid w:val="003528C2"/>
    <w:rsid w:val="00352D91"/>
    <w:rsid w:val="003542F7"/>
    <w:rsid w:val="003545D7"/>
    <w:rsid w:val="0035585D"/>
    <w:rsid w:val="00355A2D"/>
    <w:rsid w:val="00356EBB"/>
    <w:rsid w:val="00357150"/>
    <w:rsid w:val="00357201"/>
    <w:rsid w:val="00357AC6"/>
    <w:rsid w:val="003600A1"/>
    <w:rsid w:val="00360438"/>
    <w:rsid w:val="00360823"/>
    <w:rsid w:val="0036223D"/>
    <w:rsid w:val="003632D9"/>
    <w:rsid w:val="00364199"/>
    <w:rsid w:val="003644EB"/>
    <w:rsid w:val="00364B50"/>
    <w:rsid w:val="0036538E"/>
    <w:rsid w:val="00366232"/>
    <w:rsid w:val="00366A90"/>
    <w:rsid w:val="00366FE7"/>
    <w:rsid w:val="00367A47"/>
    <w:rsid w:val="00367E13"/>
    <w:rsid w:val="00370BA3"/>
    <w:rsid w:val="00371366"/>
    <w:rsid w:val="00372457"/>
    <w:rsid w:val="00372945"/>
    <w:rsid w:val="003737B9"/>
    <w:rsid w:val="003739F3"/>
    <w:rsid w:val="00374AA5"/>
    <w:rsid w:val="0037584D"/>
    <w:rsid w:val="00376C9E"/>
    <w:rsid w:val="00376F7C"/>
    <w:rsid w:val="0037724E"/>
    <w:rsid w:val="0037730A"/>
    <w:rsid w:val="00377C83"/>
    <w:rsid w:val="00377E79"/>
    <w:rsid w:val="0038053C"/>
    <w:rsid w:val="003809BB"/>
    <w:rsid w:val="00380CD1"/>
    <w:rsid w:val="00380D49"/>
    <w:rsid w:val="00381CEF"/>
    <w:rsid w:val="003836B5"/>
    <w:rsid w:val="003844FB"/>
    <w:rsid w:val="00384B1D"/>
    <w:rsid w:val="00384E10"/>
    <w:rsid w:val="003856C1"/>
    <w:rsid w:val="00385CA9"/>
    <w:rsid w:val="00385ED8"/>
    <w:rsid w:val="00386609"/>
    <w:rsid w:val="003877E7"/>
    <w:rsid w:val="0039008E"/>
    <w:rsid w:val="003903BB"/>
    <w:rsid w:val="00390D0C"/>
    <w:rsid w:val="00390F64"/>
    <w:rsid w:val="00390FE3"/>
    <w:rsid w:val="003915D4"/>
    <w:rsid w:val="0039226D"/>
    <w:rsid w:val="00392E45"/>
    <w:rsid w:val="00394167"/>
    <w:rsid w:val="003955FC"/>
    <w:rsid w:val="00395B94"/>
    <w:rsid w:val="0039676E"/>
    <w:rsid w:val="003969B5"/>
    <w:rsid w:val="00396FF0"/>
    <w:rsid w:val="003A0226"/>
    <w:rsid w:val="003A1194"/>
    <w:rsid w:val="003A145D"/>
    <w:rsid w:val="003A157C"/>
    <w:rsid w:val="003A1801"/>
    <w:rsid w:val="003A1BB2"/>
    <w:rsid w:val="003A1BCD"/>
    <w:rsid w:val="003A31A8"/>
    <w:rsid w:val="003A3F29"/>
    <w:rsid w:val="003A48BB"/>
    <w:rsid w:val="003A4E17"/>
    <w:rsid w:val="003A541D"/>
    <w:rsid w:val="003A61AE"/>
    <w:rsid w:val="003A67E1"/>
    <w:rsid w:val="003A6C80"/>
    <w:rsid w:val="003A71FC"/>
    <w:rsid w:val="003B02AC"/>
    <w:rsid w:val="003B04B4"/>
    <w:rsid w:val="003B056B"/>
    <w:rsid w:val="003B0E3C"/>
    <w:rsid w:val="003B103D"/>
    <w:rsid w:val="003B1564"/>
    <w:rsid w:val="003B2232"/>
    <w:rsid w:val="003B251D"/>
    <w:rsid w:val="003B27C3"/>
    <w:rsid w:val="003B2997"/>
    <w:rsid w:val="003B32E5"/>
    <w:rsid w:val="003B39C4"/>
    <w:rsid w:val="003B3DF1"/>
    <w:rsid w:val="003B4696"/>
    <w:rsid w:val="003B62DB"/>
    <w:rsid w:val="003B6450"/>
    <w:rsid w:val="003B738E"/>
    <w:rsid w:val="003B7591"/>
    <w:rsid w:val="003B767D"/>
    <w:rsid w:val="003B7C6D"/>
    <w:rsid w:val="003C0380"/>
    <w:rsid w:val="003C0530"/>
    <w:rsid w:val="003C0D85"/>
    <w:rsid w:val="003C1BD2"/>
    <w:rsid w:val="003C1FF3"/>
    <w:rsid w:val="003C2435"/>
    <w:rsid w:val="003C2624"/>
    <w:rsid w:val="003C2869"/>
    <w:rsid w:val="003C2AB7"/>
    <w:rsid w:val="003C332D"/>
    <w:rsid w:val="003C3745"/>
    <w:rsid w:val="003C404E"/>
    <w:rsid w:val="003C41A3"/>
    <w:rsid w:val="003C433D"/>
    <w:rsid w:val="003C4493"/>
    <w:rsid w:val="003C50D5"/>
    <w:rsid w:val="003C5130"/>
    <w:rsid w:val="003C52C0"/>
    <w:rsid w:val="003C5BBF"/>
    <w:rsid w:val="003C5CF2"/>
    <w:rsid w:val="003C65D4"/>
    <w:rsid w:val="003C704B"/>
    <w:rsid w:val="003C726B"/>
    <w:rsid w:val="003D09C3"/>
    <w:rsid w:val="003D0AC3"/>
    <w:rsid w:val="003D0B26"/>
    <w:rsid w:val="003D1799"/>
    <w:rsid w:val="003D2675"/>
    <w:rsid w:val="003D3743"/>
    <w:rsid w:val="003D3835"/>
    <w:rsid w:val="003D4093"/>
    <w:rsid w:val="003D426A"/>
    <w:rsid w:val="003D44AE"/>
    <w:rsid w:val="003D489E"/>
    <w:rsid w:val="003D5121"/>
    <w:rsid w:val="003D55CF"/>
    <w:rsid w:val="003D56A6"/>
    <w:rsid w:val="003D58D2"/>
    <w:rsid w:val="003D5D9E"/>
    <w:rsid w:val="003D5F31"/>
    <w:rsid w:val="003D698F"/>
    <w:rsid w:val="003D7091"/>
    <w:rsid w:val="003D74B3"/>
    <w:rsid w:val="003E0274"/>
    <w:rsid w:val="003E045C"/>
    <w:rsid w:val="003E0D65"/>
    <w:rsid w:val="003E1082"/>
    <w:rsid w:val="003E1830"/>
    <w:rsid w:val="003E1AB1"/>
    <w:rsid w:val="003E29A8"/>
    <w:rsid w:val="003E3CCF"/>
    <w:rsid w:val="003E4AD1"/>
    <w:rsid w:val="003E58D5"/>
    <w:rsid w:val="003E59B4"/>
    <w:rsid w:val="003F0664"/>
    <w:rsid w:val="003F17A7"/>
    <w:rsid w:val="003F1C34"/>
    <w:rsid w:val="003F223E"/>
    <w:rsid w:val="003F25AD"/>
    <w:rsid w:val="003F30F6"/>
    <w:rsid w:val="003F452D"/>
    <w:rsid w:val="003F4690"/>
    <w:rsid w:val="003F4D2B"/>
    <w:rsid w:val="003F511E"/>
    <w:rsid w:val="003F53EE"/>
    <w:rsid w:val="003F57BF"/>
    <w:rsid w:val="003F5DB6"/>
    <w:rsid w:val="003F7590"/>
    <w:rsid w:val="003F76E4"/>
    <w:rsid w:val="003F7D7F"/>
    <w:rsid w:val="004018FF"/>
    <w:rsid w:val="00401E56"/>
    <w:rsid w:val="00404A21"/>
    <w:rsid w:val="00404D90"/>
    <w:rsid w:val="00405364"/>
    <w:rsid w:val="00405476"/>
    <w:rsid w:val="00405789"/>
    <w:rsid w:val="004059C8"/>
    <w:rsid w:val="00406A14"/>
    <w:rsid w:val="004112F6"/>
    <w:rsid w:val="0041143B"/>
    <w:rsid w:val="00411556"/>
    <w:rsid w:val="004115BD"/>
    <w:rsid w:val="00411B13"/>
    <w:rsid w:val="00411DA7"/>
    <w:rsid w:val="004135CB"/>
    <w:rsid w:val="004138D9"/>
    <w:rsid w:val="00414697"/>
    <w:rsid w:val="00414781"/>
    <w:rsid w:val="004158BF"/>
    <w:rsid w:val="004162D9"/>
    <w:rsid w:val="004206EC"/>
    <w:rsid w:val="00421C26"/>
    <w:rsid w:val="00422132"/>
    <w:rsid w:val="00422B21"/>
    <w:rsid w:val="00423591"/>
    <w:rsid w:val="00423860"/>
    <w:rsid w:val="004240E5"/>
    <w:rsid w:val="00424AC8"/>
    <w:rsid w:val="00424EDF"/>
    <w:rsid w:val="004252E0"/>
    <w:rsid w:val="00425441"/>
    <w:rsid w:val="00425CED"/>
    <w:rsid w:val="00425D21"/>
    <w:rsid w:val="004279E8"/>
    <w:rsid w:val="00430550"/>
    <w:rsid w:val="004306F7"/>
    <w:rsid w:val="0043108A"/>
    <w:rsid w:val="0043151A"/>
    <w:rsid w:val="0043168E"/>
    <w:rsid w:val="004319A7"/>
    <w:rsid w:val="00432287"/>
    <w:rsid w:val="0043251F"/>
    <w:rsid w:val="004328A9"/>
    <w:rsid w:val="004339DA"/>
    <w:rsid w:val="0043401C"/>
    <w:rsid w:val="004340E1"/>
    <w:rsid w:val="00434538"/>
    <w:rsid w:val="0043571B"/>
    <w:rsid w:val="0043576C"/>
    <w:rsid w:val="00435BB9"/>
    <w:rsid w:val="00435C67"/>
    <w:rsid w:val="0043629C"/>
    <w:rsid w:val="00436596"/>
    <w:rsid w:val="00436801"/>
    <w:rsid w:val="00436E1C"/>
    <w:rsid w:val="004376F7"/>
    <w:rsid w:val="00437C0D"/>
    <w:rsid w:val="004400AF"/>
    <w:rsid w:val="00441198"/>
    <w:rsid w:val="00442140"/>
    <w:rsid w:val="0044233C"/>
    <w:rsid w:val="00442A94"/>
    <w:rsid w:val="00442D74"/>
    <w:rsid w:val="00442FA9"/>
    <w:rsid w:val="00443333"/>
    <w:rsid w:val="00443A83"/>
    <w:rsid w:val="00443FBB"/>
    <w:rsid w:val="00444314"/>
    <w:rsid w:val="0044507E"/>
    <w:rsid w:val="0044618B"/>
    <w:rsid w:val="00447233"/>
    <w:rsid w:val="004473F4"/>
    <w:rsid w:val="00450723"/>
    <w:rsid w:val="00450BE1"/>
    <w:rsid w:val="00450F60"/>
    <w:rsid w:val="004516BF"/>
    <w:rsid w:val="004520B3"/>
    <w:rsid w:val="0045279C"/>
    <w:rsid w:val="004527B8"/>
    <w:rsid w:val="004535EC"/>
    <w:rsid w:val="0045475C"/>
    <w:rsid w:val="00454CDD"/>
    <w:rsid w:val="00456D99"/>
    <w:rsid w:val="00456EFA"/>
    <w:rsid w:val="00457701"/>
    <w:rsid w:val="004606C7"/>
    <w:rsid w:val="00461914"/>
    <w:rsid w:val="00461CA7"/>
    <w:rsid w:val="0046274F"/>
    <w:rsid w:val="00463168"/>
    <w:rsid w:val="00463D2B"/>
    <w:rsid w:val="00464297"/>
    <w:rsid w:val="00464C3D"/>
    <w:rsid w:val="00464CC0"/>
    <w:rsid w:val="00466525"/>
    <w:rsid w:val="004665C6"/>
    <w:rsid w:val="00467D73"/>
    <w:rsid w:val="0047050B"/>
    <w:rsid w:val="00470917"/>
    <w:rsid w:val="00472227"/>
    <w:rsid w:val="004732F9"/>
    <w:rsid w:val="004757F7"/>
    <w:rsid w:val="004761DF"/>
    <w:rsid w:val="0047666E"/>
    <w:rsid w:val="00476E9E"/>
    <w:rsid w:val="00477E66"/>
    <w:rsid w:val="0048055E"/>
    <w:rsid w:val="004814BF"/>
    <w:rsid w:val="00481511"/>
    <w:rsid w:val="004816D1"/>
    <w:rsid w:val="00482175"/>
    <w:rsid w:val="004821C2"/>
    <w:rsid w:val="00482AA1"/>
    <w:rsid w:val="00482B0E"/>
    <w:rsid w:val="00483090"/>
    <w:rsid w:val="00483C31"/>
    <w:rsid w:val="00485918"/>
    <w:rsid w:val="00487C61"/>
    <w:rsid w:val="0049026D"/>
    <w:rsid w:val="00490B45"/>
    <w:rsid w:val="0049137A"/>
    <w:rsid w:val="004914BE"/>
    <w:rsid w:val="00492CA0"/>
    <w:rsid w:val="004934C8"/>
    <w:rsid w:val="00493996"/>
    <w:rsid w:val="00494003"/>
    <w:rsid w:val="00494883"/>
    <w:rsid w:val="004951B4"/>
    <w:rsid w:val="00495A15"/>
    <w:rsid w:val="00495B0E"/>
    <w:rsid w:val="00495F04"/>
    <w:rsid w:val="00495FC9"/>
    <w:rsid w:val="004965AD"/>
    <w:rsid w:val="0049662E"/>
    <w:rsid w:val="00496985"/>
    <w:rsid w:val="00497A88"/>
    <w:rsid w:val="004A0F21"/>
    <w:rsid w:val="004A1739"/>
    <w:rsid w:val="004A17E1"/>
    <w:rsid w:val="004A1A20"/>
    <w:rsid w:val="004A2071"/>
    <w:rsid w:val="004A2B73"/>
    <w:rsid w:val="004A2F65"/>
    <w:rsid w:val="004A3E86"/>
    <w:rsid w:val="004A4DCD"/>
    <w:rsid w:val="004A68D6"/>
    <w:rsid w:val="004A6A88"/>
    <w:rsid w:val="004A6C6F"/>
    <w:rsid w:val="004A6FB7"/>
    <w:rsid w:val="004A74E6"/>
    <w:rsid w:val="004A7543"/>
    <w:rsid w:val="004A7A10"/>
    <w:rsid w:val="004B0426"/>
    <w:rsid w:val="004B0A0A"/>
    <w:rsid w:val="004B0DC6"/>
    <w:rsid w:val="004B1433"/>
    <w:rsid w:val="004B25C0"/>
    <w:rsid w:val="004B281E"/>
    <w:rsid w:val="004B2E04"/>
    <w:rsid w:val="004B2E38"/>
    <w:rsid w:val="004B2EDB"/>
    <w:rsid w:val="004B39F5"/>
    <w:rsid w:val="004B3D81"/>
    <w:rsid w:val="004B4590"/>
    <w:rsid w:val="004B4A7C"/>
    <w:rsid w:val="004B4F8F"/>
    <w:rsid w:val="004B534B"/>
    <w:rsid w:val="004B5622"/>
    <w:rsid w:val="004B5C20"/>
    <w:rsid w:val="004B6B0E"/>
    <w:rsid w:val="004B6E85"/>
    <w:rsid w:val="004B7703"/>
    <w:rsid w:val="004B7DC8"/>
    <w:rsid w:val="004C09F5"/>
    <w:rsid w:val="004C166A"/>
    <w:rsid w:val="004C176C"/>
    <w:rsid w:val="004C1881"/>
    <w:rsid w:val="004C18BA"/>
    <w:rsid w:val="004C1A0B"/>
    <w:rsid w:val="004C1AD6"/>
    <w:rsid w:val="004C1B85"/>
    <w:rsid w:val="004C1DDC"/>
    <w:rsid w:val="004C253C"/>
    <w:rsid w:val="004C2DB4"/>
    <w:rsid w:val="004C3171"/>
    <w:rsid w:val="004C3A97"/>
    <w:rsid w:val="004C479C"/>
    <w:rsid w:val="004C5F47"/>
    <w:rsid w:val="004C6B9B"/>
    <w:rsid w:val="004C70B5"/>
    <w:rsid w:val="004C737F"/>
    <w:rsid w:val="004C7A40"/>
    <w:rsid w:val="004C7A86"/>
    <w:rsid w:val="004C7AE6"/>
    <w:rsid w:val="004D02B1"/>
    <w:rsid w:val="004D0DC0"/>
    <w:rsid w:val="004D1200"/>
    <w:rsid w:val="004D1273"/>
    <w:rsid w:val="004D276C"/>
    <w:rsid w:val="004D31F0"/>
    <w:rsid w:val="004D3682"/>
    <w:rsid w:val="004D3BD1"/>
    <w:rsid w:val="004D4679"/>
    <w:rsid w:val="004D477C"/>
    <w:rsid w:val="004D5666"/>
    <w:rsid w:val="004D6650"/>
    <w:rsid w:val="004D7307"/>
    <w:rsid w:val="004D7AD1"/>
    <w:rsid w:val="004E026B"/>
    <w:rsid w:val="004E0604"/>
    <w:rsid w:val="004E0611"/>
    <w:rsid w:val="004E09B4"/>
    <w:rsid w:val="004E1123"/>
    <w:rsid w:val="004E11AA"/>
    <w:rsid w:val="004E19D8"/>
    <w:rsid w:val="004E1F28"/>
    <w:rsid w:val="004E290A"/>
    <w:rsid w:val="004E2DB0"/>
    <w:rsid w:val="004E451F"/>
    <w:rsid w:val="004E46A0"/>
    <w:rsid w:val="004E5226"/>
    <w:rsid w:val="004E57A9"/>
    <w:rsid w:val="004E6101"/>
    <w:rsid w:val="004E61E5"/>
    <w:rsid w:val="004E6373"/>
    <w:rsid w:val="004E6B89"/>
    <w:rsid w:val="004E6B99"/>
    <w:rsid w:val="004E6C2A"/>
    <w:rsid w:val="004E6F5F"/>
    <w:rsid w:val="004F0341"/>
    <w:rsid w:val="004F081D"/>
    <w:rsid w:val="004F08AE"/>
    <w:rsid w:val="004F0CD5"/>
    <w:rsid w:val="004F10F4"/>
    <w:rsid w:val="004F117A"/>
    <w:rsid w:val="004F1198"/>
    <w:rsid w:val="004F220F"/>
    <w:rsid w:val="004F2446"/>
    <w:rsid w:val="004F44DD"/>
    <w:rsid w:val="004F4686"/>
    <w:rsid w:val="004F4A42"/>
    <w:rsid w:val="004F4B62"/>
    <w:rsid w:val="004F5105"/>
    <w:rsid w:val="004F51A5"/>
    <w:rsid w:val="004F59E7"/>
    <w:rsid w:val="004F65A8"/>
    <w:rsid w:val="004F74DB"/>
    <w:rsid w:val="00500682"/>
    <w:rsid w:val="0050118A"/>
    <w:rsid w:val="005022F6"/>
    <w:rsid w:val="00502667"/>
    <w:rsid w:val="00503309"/>
    <w:rsid w:val="00505F52"/>
    <w:rsid w:val="00505FE2"/>
    <w:rsid w:val="005061E1"/>
    <w:rsid w:val="00506742"/>
    <w:rsid w:val="00506FC7"/>
    <w:rsid w:val="00507D66"/>
    <w:rsid w:val="00510EE3"/>
    <w:rsid w:val="00511042"/>
    <w:rsid w:val="005115E2"/>
    <w:rsid w:val="00511B05"/>
    <w:rsid w:val="00512830"/>
    <w:rsid w:val="00513805"/>
    <w:rsid w:val="00514249"/>
    <w:rsid w:val="00515522"/>
    <w:rsid w:val="0051625B"/>
    <w:rsid w:val="00516629"/>
    <w:rsid w:val="00516C4C"/>
    <w:rsid w:val="005201B3"/>
    <w:rsid w:val="005202A8"/>
    <w:rsid w:val="00520362"/>
    <w:rsid w:val="00520497"/>
    <w:rsid w:val="00520563"/>
    <w:rsid w:val="0052089E"/>
    <w:rsid w:val="00520A1E"/>
    <w:rsid w:val="005213EF"/>
    <w:rsid w:val="00521481"/>
    <w:rsid w:val="005224DC"/>
    <w:rsid w:val="00522733"/>
    <w:rsid w:val="00523165"/>
    <w:rsid w:val="005232D7"/>
    <w:rsid w:val="00523B11"/>
    <w:rsid w:val="00524224"/>
    <w:rsid w:val="005250A7"/>
    <w:rsid w:val="0052531E"/>
    <w:rsid w:val="00525FE3"/>
    <w:rsid w:val="00526494"/>
    <w:rsid w:val="0052670D"/>
    <w:rsid w:val="00526E11"/>
    <w:rsid w:val="00526F2C"/>
    <w:rsid w:val="00530058"/>
    <w:rsid w:val="0053022D"/>
    <w:rsid w:val="00531635"/>
    <w:rsid w:val="0053182C"/>
    <w:rsid w:val="00531860"/>
    <w:rsid w:val="00531BF9"/>
    <w:rsid w:val="00531F7F"/>
    <w:rsid w:val="00537D55"/>
    <w:rsid w:val="00537D5C"/>
    <w:rsid w:val="0054076D"/>
    <w:rsid w:val="005409E2"/>
    <w:rsid w:val="0054105C"/>
    <w:rsid w:val="00542059"/>
    <w:rsid w:val="00542337"/>
    <w:rsid w:val="00542630"/>
    <w:rsid w:val="00542C47"/>
    <w:rsid w:val="00546C7A"/>
    <w:rsid w:val="00547EAA"/>
    <w:rsid w:val="00550876"/>
    <w:rsid w:val="005517BB"/>
    <w:rsid w:val="00552745"/>
    <w:rsid w:val="00552A71"/>
    <w:rsid w:val="00552F7B"/>
    <w:rsid w:val="0055343B"/>
    <w:rsid w:val="00553ECD"/>
    <w:rsid w:val="00553EE3"/>
    <w:rsid w:val="00553F9A"/>
    <w:rsid w:val="005559E3"/>
    <w:rsid w:val="005566FE"/>
    <w:rsid w:val="00556E38"/>
    <w:rsid w:val="00557015"/>
    <w:rsid w:val="00557239"/>
    <w:rsid w:val="00557F45"/>
    <w:rsid w:val="0056036E"/>
    <w:rsid w:val="0056199D"/>
    <w:rsid w:val="00564DB8"/>
    <w:rsid w:val="005654E8"/>
    <w:rsid w:val="005658F6"/>
    <w:rsid w:val="00566740"/>
    <w:rsid w:val="0056682D"/>
    <w:rsid w:val="00566C29"/>
    <w:rsid w:val="00566F1B"/>
    <w:rsid w:val="00567675"/>
    <w:rsid w:val="00573003"/>
    <w:rsid w:val="005738AC"/>
    <w:rsid w:val="00573D94"/>
    <w:rsid w:val="0057484F"/>
    <w:rsid w:val="00574E19"/>
    <w:rsid w:val="005751EB"/>
    <w:rsid w:val="00575A6B"/>
    <w:rsid w:val="00576417"/>
    <w:rsid w:val="005771EE"/>
    <w:rsid w:val="00577639"/>
    <w:rsid w:val="005779C8"/>
    <w:rsid w:val="00577C03"/>
    <w:rsid w:val="00580768"/>
    <w:rsid w:val="00580BF5"/>
    <w:rsid w:val="00581057"/>
    <w:rsid w:val="00581DC0"/>
    <w:rsid w:val="00582546"/>
    <w:rsid w:val="00582570"/>
    <w:rsid w:val="005825E9"/>
    <w:rsid w:val="0058288F"/>
    <w:rsid w:val="00582A01"/>
    <w:rsid w:val="00582E21"/>
    <w:rsid w:val="005832B8"/>
    <w:rsid w:val="00583F77"/>
    <w:rsid w:val="00585BC5"/>
    <w:rsid w:val="00585D86"/>
    <w:rsid w:val="005860BC"/>
    <w:rsid w:val="0058655D"/>
    <w:rsid w:val="0058689E"/>
    <w:rsid w:val="00586C49"/>
    <w:rsid w:val="00586C53"/>
    <w:rsid w:val="00587230"/>
    <w:rsid w:val="00587956"/>
    <w:rsid w:val="00590042"/>
    <w:rsid w:val="00590DA6"/>
    <w:rsid w:val="00590ECB"/>
    <w:rsid w:val="00592CCC"/>
    <w:rsid w:val="00592F13"/>
    <w:rsid w:val="0059308C"/>
    <w:rsid w:val="00593264"/>
    <w:rsid w:val="005939D1"/>
    <w:rsid w:val="00594ABF"/>
    <w:rsid w:val="00595D13"/>
    <w:rsid w:val="0059642A"/>
    <w:rsid w:val="0059692F"/>
    <w:rsid w:val="0059759D"/>
    <w:rsid w:val="005977BE"/>
    <w:rsid w:val="00597991"/>
    <w:rsid w:val="00597BB4"/>
    <w:rsid w:val="005A0727"/>
    <w:rsid w:val="005A0767"/>
    <w:rsid w:val="005A0B5D"/>
    <w:rsid w:val="005A1F52"/>
    <w:rsid w:val="005A2196"/>
    <w:rsid w:val="005A3A25"/>
    <w:rsid w:val="005A3F41"/>
    <w:rsid w:val="005A4C0E"/>
    <w:rsid w:val="005A5008"/>
    <w:rsid w:val="005A6780"/>
    <w:rsid w:val="005B0014"/>
    <w:rsid w:val="005B0C20"/>
    <w:rsid w:val="005B22AA"/>
    <w:rsid w:val="005B233D"/>
    <w:rsid w:val="005B24B6"/>
    <w:rsid w:val="005B2FAA"/>
    <w:rsid w:val="005B391E"/>
    <w:rsid w:val="005B398A"/>
    <w:rsid w:val="005B51E7"/>
    <w:rsid w:val="005B5548"/>
    <w:rsid w:val="005B65FE"/>
    <w:rsid w:val="005B6726"/>
    <w:rsid w:val="005C3FEA"/>
    <w:rsid w:val="005C4166"/>
    <w:rsid w:val="005C5A6F"/>
    <w:rsid w:val="005C67FB"/>
    <w:rsid w:val="005C7B80"/>
    <w:rsid w:val="005C7ECB"/>
    <w:rsid w:val="005D02F3"/>
    <w:rsid w:val="005D063F"/>
    <w:rsid w:val="005D15A1"/>
    <w:rsid w:val="005D1656"/>
    <w:rsid w:val="005D16FA"/>
    <w:rsid w:val="005D1C16"/>
    <w:rsid w:val="005D28FC"/>
    <w:rsid w:val="005D2E95"/>
    <w:rsid w:val="005D4306"/>
    <w:rsid w:val="005D54CD"/>
    <w:rsid w:val="005D5C48"/>
    <w:rsid w:val="005D747F"/>
    <w:rsid w:val="005D757C"/>
    <w:rsid w:val="005D7D99"/>
    <w:rsid w:val="005E10A6"/>
    <w:rsid w:val="005E126F"/>
    <w:rsid w:val="005E2601"/>
    <w:rsid w:val="005E279A"/>
    <w:rsid w:val="005E2BD9"/>
    <w:rsid w:val="005E30C5"/>
    <w:rsid w:val="005E3DF4"/>
    <w:rsid w:val="005E3EAD"/>
    <w:rsid w:val="005E408C"/>
    <w:rsid w:val="005E4609"/>
    <w:rsid w:val="005E5DDE"/>
    <w:rsid w:val="005E6040"/>
    <w:rsid w:val="005E609F"/>
    <w:rsid w:val="005E6C1B"/>
    <w:rsid w:val="005F2A57"/>
    <w:rsid w:val="005F3569"/>
    <w:rsid w:val="005F4C4E"/>
    <w:rsid w:val="005F6B5D"/>
    <w:rsid w:val="005F7ED2"/>
    <w:rsid w:val="00600E9B"/>
    <w:rsid w:val="00601FF1"/>
    <w:rsid w:val="006025E2"/>
    <w:rsid w:val="00602CD8"/>
    <w:rsid w:val="00603B91"/>
    <w:rsid w:val="00604D62"/>
    <w:rsid w:val="00605770"/>
    <w:rsid w:val="006059D4"/>
    <w:rsid w:val="006066F5"/>
    <w:rsid w:val="00607948"/>
    <w:rsid w:val="00611625"/>
    <w:rsid w:val="006120AF"/>
    <w:rsid w:val="0061327B"/>
    <w:rsid w:val="006138D7"/>
    <w:rsid w:val="00614BB4"/>
    <w:rsid w:val="00615303"/>
    <w:rsid w:val="006158CB"/>
    <w:rsid w:val="00615918"/>
    <w:rsid w:val="00615E36"/>
    <w:rsid w:val="00615E8A"/>
    <w:rsid w:val="00616E65"/>
    <w:rsid w:val="006206B7"/>
    <w:rsid w:val="00620D91"/>
    <w:rsid w:val="00621537"/>
    <w:rsid w:val="0062157C"/>
    <w:rsid w:val="006215F4"/>
    <w:rsid w:val="00621ABF"/>
    <w:rsid w:val="00622335"/>
    <w:rsid w:val="006223DD"/>
    <w:rsid w:val="0062297E"/>
    <w:rsid w:val="00622C2E"/>
    <w:rsid w:val="00623796"/>
    <w:rsid w:val="006238CF"/>
    <w:rsid w:val="00624EB1"/>
    <w:rsid w:val="00625B0A"/>
    <w:rsid w:val="00626146"/>
    <w:rsid w:val="00626CDD"/>
    <w:rsid w:val="00626F9A"/>
    <w:rsid w:val="00627C71"/>
    <w:rsid w:val="00627E2D"/>
    <w:rsid w:val="0063054C"/>
    <w:rsid w:val="00630C16"/>
    <w:rsid w:val="00630E5A"/>
    <w:rsid w:val="00631121"/>
    <w:rsid w:val="006317D4"/>
    <w:rsid w:val="00632508"/>
    <w:rsid w:val="0063291C"/>
    <w:rsid w:val="00632983"/>
    <w:rsid w:val="00633B67"/>
    <w:rsid w:val="00633CD8"/>
    <w:rsid w:val="00633F99"/>
    <w:rsid w:val="0063499E"/>
    <w:rsid w:val="00634DB5"/>
    <w:rsid w:val="0063674D"/>
    <w:rsid w:val="00636946"/>
    <w:rsid w:val="00636D13"/>
    <w:rsid w:val="00637222"/>
    <w:rsid w:val="00637305"/>
    <w:rsid w:val="00637AD7"/>
    <w:rsid w:val="00640393"/>
    <w:rsid w:val="006405B6"/>
    <w:rsid w:val="00640937"/>
    <w:rsid w:val="006410DA"/>
    <w:rsid w:val="00641D19"/>
    <w:rsid w:val="00641FE9"/>
    <w:rsid w:val="0064337F"/>
    <w:rsid w:val="0064375E"/>
    <w:rsid w:val="00643CD0"/>
    <w:rsid w:val="006459CD"/>
    <w:rsid w:val="0064636A"/>
    <w:rsid w:val="00646AB7"/>
    <w:rsid w:val="0064743C"/>
    <w:rsid w:val="00647EAC"/>
    <w:rsid w:val="00650372"/>
    <w:rsid w:val="006509B6"/>
    <w:rsid w:val="006514B3"/>
    <w:rsid w:val="00653807"/>
    <w:rsid w:val="00656D83"/>
    <w:rsid w:val="00660FE0"/>
    <w:rsid w:val="0066159F"/>
    <w:rsid w:val="00662B0F"/>
    <w:rsid w:val="006632C7"/>
    <w:rsid w:val="00665664"/>
    <w:rsid w:val="0066566B"/>
    <w:rsid w:val="0066718C"/>
    <w:rsid w:val="00670534"/>
    <w:rsid w:val="00670798"/>
    <w:rsid w:val="006716CC"/>
    <w:rsid w:val="00671E8E"/>
    <w:rsid w:val="006723F9"/>
    <w:rsid w:val="006727A3"/>
    <w:rsid w:val="006727A8"/>
    <w:rsid w:val="006730D4"/>
    <w:rsid w:val="0067345E"/>
    <w:rsid w:val="00673AC8"/>
    <w:rsid w:val="00674992"/>
    <w:rsid w:val="00675C78"/>
    <w:rsid w:val="00677898"/>
    <w:rsid w:val="00677B26"/>
    <w:rsid w:val="006805E4"/>
    <w:rsid w:val="00682484"/>
    <w:rsid w:val="00682F6C"/>
    <w:rsid w:val="00684979"/>
    <w:rsid w:val="00684C9D"/>
    <w:rsid w:val="00685403"/>
    <w:rsid w:val="00685E6D"/>
    <w:rsid w:val="00686B39"/>
    <w:rsid w:val="00687532"/>
    <w:rsid w:val="0069043E"/>
    <w:rsid w:val="00690961"/>
    <w:rsid w:val="006918B9"/>
    <w:rsid w:val="00691E7B"/>
    <w:rsid w:val="0069207D"/>
    <w:rsid w:val="006926F3"/>
    <w:rsid w:val="00692998"/>
    <w:rsid w:val="00692A94"/>
    <w:rsid w:val="006931FD"/>
    <w:rsid w:val="00694B12"/>
    <w:rsid w:val="006965F1"/>
    <w:rsid w:val="00697B21"/>
    <w:rsid w:val="00697BAC"/>
    <w:rsid w:val="00697BAD"/>
    <w:rsid w:val="006A0849"/>
    <w:rsid w:val="006A0C69"/>
    <w:rsid w:val="006A0FEC"/>
    <w:rsid w:val="006A21FC"/>
    <w:rsid w:val="006A23AE"/>
    <w:rsid w:val="006A3BCB"/>
    <w:rsid w:val="006A476B"/>
    <w:rsid w:val="006A48F2"/>
    <w:rsid w:val="006A51CE"/>
    <w:rsid w:val="006A5992"/>
    <w:rsid w:val="006A5A28"/>
    <w:rsid w:val="006A738C"/>
    <w:rsid w:val="006A7BB7"/>
    <w:rsid w:val="006B1C1F"/>
    <w:rsid w:val="006B20E1"/>
    <w:rsid w:val="006B3006"/>
    <w:rsid w:val="006B3FE2"/>
    <w:rsid w:val="006B595B"/>
    <w:rsid w:val="006B5ABE"/>
    <w:rsid w:val="006B5D90"/>
    <w:rsid w:val="006B5DFD"/>
    <w:rsid w:val="006B64A9"/>
    <w:rsid w:val="006B689E"/>
    <w:rsid w:val="006B7813"/>
    <w:rsid w:val="006B7962"/>
    <w:rsid w:val="006C022D"/>
    <w:rsid w:val="006C061C"/>
    <w:rsid w:val="006C0785"/>
    <w:rsid w:val="006C1FE6"/>
    <w:rsid w:val="006C2022"/>
    <w:rsid w:val="006C24B6"/>
    <w:rsid w:val="006C2508"/>
    <w:rsid w:val="006C582F"/>
    <w:rsid w:val="006C69F1"/>
    <w:rsid w:val="006C702D"/>
    <w:rsid w:val="006D0504"/>
    <w:rsid w:val="006D1079"/>
    <w:rsid w:val="006D29B6"/>
    <w:rsid w:val="006D4197"/>
    <w:rsid w:val="006D62EC"/>
    <w:rsid w:val="006D65BC"/>
    <w:rsid w:val="006D7C3B"/>
    <w:rsid w:val="006E0595"/>
    <w:rsid w:val="006E2108"/>
    <w:rsid w:val="006E24B4"/>
    <w:rsid w:val="006E2D0A"/>
    <w:rsid w:val="006E3FEC"/>
    <w:rsid w:val="006E4CCE"/>
    <w:rsid w:val="006E6B3B"/>
    <w:rsid w:val="006E7A54"/>
    <w:rsid w:val="006F0A43"/>
    <w:rsid w:val="006F1B7F"/>
    <w:rsid w:val="006F1E81"/>
    <w:rsid w:val="006F23E1"/>
    <w:rsid w:val="006F2798"/>
    <w:rsid w:val="006F2889"/>
    <w:rsid w:val="006F2999"/>
    <w:rsid w:val="006F2B45"/>
    <w:rsid w:val="006F2BB4"/>
    <w:rsid w:val="006F32E4"/>
    <w:rsid w:val="006F3334"/>
    <w:rsid w:val="006F498A"/>
    <w:rsid w:val="006F51B6"/>
    <w:rsid w:val="006F599D"/>
    <w:rsid w:val="006F5B58"/>
    <w:rsid w:val="006F62F4"/>
    <w:rsid w:val="006F6CEE"/>
    <w:rsid w:val="006F7618"/>
    <w:rsid w:val="00700213"/>
    <w:rsid w:val="007002FB"/>
    <w:rsid w:val="00700A47"/>
    <w:rsid w:val="0070109A"/>
    <w:rsid w:val="00701326"/>
    <w:rsid w:val="0070154F"/>
    <w:rsid w:val="007020B2"/>
    <w:rsid w:val="00703237"/>
    <w:rsid w:val="007032E0"/>
    <w:rsid w:val="0070357C"/>
    <w:rsid w:val="00704833"/>
    <w:rsid w:val="007052B1"/>
    <w:rsid w:val="0070646F"/>
    <w:rsid w:val="007067ED"/>
    <w:rsid w:val="0070684A"/>
    <w:rsid w:val="00706E13"/>
    <w:rsid w:val="007076B1"/>
    <w:rsid w:val="007101CD"/>
    <w:rsid w:val="00710C4B"/>
    <w:rsid w:val="00710E93"/>
    <w:rsid w:val="007110E0"/>
    <w:rsid w:val="00711180"/>
    <w:rsid w:val="00711BC4"/>
    <w:rsid w:val="00712A05"/>
    <w:rsid w:val="00712B22"/>
    <w:rsid w:val="0071362C"/>
    <w:rsid w:val="00713AE9"/>
    <w:rsid w:val="00714815"/>
    <w:rsid w:val="00714EDB"/>
    <w:rsid w:val="00716927"/>
    <w:rsid w:val="00716BA8"/>
    <w:rsid w:val="00717160"/>
    <w:rsid w:val="0071765A"/>
    <w:rsid w:val="00720228"/>
    <w:rsid w:val="0072143E"/>
    <w:rsid w:val="007254EA"/>
    <w:rsid w:val="00725529"/>
    <w:rsid w:val="00725E5F"/>
    <w:rsid w:val="007262B6"/>
    <w:rsid w:val="00727C09"/>
    <w:rsid w:val="0073148C"/>
    <w:rsid w:val="007317DD"/>
    <w:rsid w:val="00731DAB"/>
    <w:rsid w:val="007322A2"/>
    <w:rsid w:val="00732410"/>
    <w:rsid w:val="00732894"/>
    <w:rsid w:val="007332A8"/>
    <w:rsid w:val="007349DB"/>
    <w:rsid w:val="00734BB2"/>
    <w:rsid w:val="007352BD"/>
    <w:rsid w:val="0073564B"/>
    <w:rsid w:val="00736B7C"/>
    <w:rsid w:val="00737725"/>
    <w:rsid w:val="00740997"/>
    <w:rsid w:val="00741FFD"/>
    <w:rsid w:val="007420ED"/>
    <w:rsid w:val="00742653"/>
    <w:rsid w:val="0074273D"/>
    <w:rsid w:val="00742875"/>
    <w:rsid w:val="00742E18"/>
    <w:rsid w:val="007430BC"/>
    <w:rsid w:val="0074390D"/>
    <w:rsid w:val="00744A96"/>
    <w:rsid w:val="00745C16"/>
    <w:rsid w:val="0074626E"/>
    <w:rsid w:val="00746852"/>
    <w:rsid w:val="00746F8C"/>
    <w:rsid w:val="007476FF"/>
    <w:rsid w:val="00747C34"/>
    <w:rsid w:val="0075095F"/>
    <w:rsid w:val="00751656"/>
    <w:rsid w:val="007516DF"/>
    <w:rsid w:val="00751CAE"/>
    <w:rsid w:val="007527E8"/>
    <w:rsid w:val="007538DD"/>
    <w:rsid w:val="00754743"/>
    <w:rsid w:val="0075699C"/>
    <w:rsid w:val="00756A56"/>
    <w:rsid w:val="00756EF9"/>
    <w:rsid w:val="007573EF"/>
    <w:rsid w:val="007579EB"/>
    <w:rsid w:val="00760112"/>
    <w:rsid w:val="007606DA"/>
    <w:rsid w:val="00760852"/>
    <w:rsid w:val="00761246"/>
    <w:rsid w:val="007613FA"/>
    <w:rsid w:val="00761D05"/>
    <w:rsid w:val="007624A1"/>
    <w:rsid w:val="00763BF2"/>
    <w:rsid w:val="00763D42"/>
    <w:rsid w:val="00763E03"/>
    <w:rsid w:val="00765CAC"/>
    <w:rsid w:val="00765CB0"/>
    <w:rsid w:val="00766337"/>
    <w:rsid w:val="00766575"/>
    <w:rsid w:val="007668C6"/>
    <w:rsid w:val="00766D63"/>
    <w:rsid w:val="00767D98"/>
    <w:rsid w:val="00770043"/>
    <w:rsid w:val="00770462"/>
    <w:rsid w:val="00770BF3"/>
    <w:rsid w:val="00771193"/>
    <w:rsid w:val="0077186B"/>
    <w:rsid w:val="00772421"/>
    <w:rsid w:val="00772B68"/>
    <w:rsid w:val="00772F83"/>
    <w:rsid w:val="00773557"/>
    <w:rsid w:val="007735AF"/>
    <w:rsid w:val="00773955"/>
    <w:rsid w:val="007749DC"/>
    <w:rsid w:val="00774A5B"/>
    <w:rsid w:val="00774D41"/>
    <w:rsid w:val="00774F8B"/>
    <w:rsid w:val="0077550B"/>
    <w:rsid w:val="00777177"/>
    <w:rsid w:val="007806B9"/>
    <w:rsid w:val="00780ABD"/>
    <w:rsid w:val="007817C6"/>
    <w:rsid w:val="00781D79"/>
    <w:rsid w:val="00782AF5"/>
    <w:rsid w:val="0078358D"/>
    <w:rsid w:val="007853FA"/>
    <w:rsid w:val="007858D9"/>
    <w:rsid w:val="00786CE5"/>
    <w:rsid w:val="00787AEE"/>
    <w:rsid w:val="00787D89"/>
    <w:rsid w:val="00791F2D"/>
    <w:rsid w:val="00792AD5"/>
    <w:rsid w:val="00793ADC"/>
    <w:rsid w:val="00793B7C"/>
    <w:rsid w:val="00793BC5"/>
    <w:rsid w:val="007949E9"/>
    <w:rsid w:val="00795231"/>
    <w:rsid w:val="00795EF1"/>
    <w:rsid w:val="0079710C"/>
    <w:rsid w:val="0079725B"/>
    <w:rsid w:val="007A02B8"/>
    <w:rsid w:val="007A126C"/>
    <w:rsid w:val="007A1432"/>
    <w:rsid w:val="007A14AC"/>
    <w:rsid w:val="007A1532"/>
    <w:rsid w:val="007A1E3E"/>
    <w:rsid w:val="007A1E47"/>
    <w:rsid w:val="007A20D4"/>
    <w:rsid w:val="007A2C6F"/>
    <w:rsid w:val="007A5BCC"/>
    <w:rsid w:val="007A7459"/>
    <w:rsid w:val="007A75B1"/>
    <w:rsid w:val="007B0134"/>
    <w:rsid w:val="007B03B2"/>
    <w:rsid w:val="007B069C"/>
    <w:rsid w:val="007B06B5"/>
    <w:rsid w:val="007B1A70"/>
    <w:rsid w:val="007B1CBC"/>
    <w:rsid w:val="007B27BB"/>
    <w:rsid w:val="007B3105"/>
    <w:rsid w:val="007B32F3"/>
    <w:rsid w:val="007B3B99"/>
    <w:rsid w:val="007B3CFB"/>
    <w:rsid w:val="007B3DBD"/>
    <w:rsid w:val="007B430D"/>
    <w:rsid w:val="007B473E"/>
    <w:rsid w:val="007B4FC5"/>
    <w:rsid w:val="007B5BAF"/>
    <w:rsid w:val="007B6941"/>
    <w:rsid w:val="007B7FF6"/>
    <w:rsid w:val="007C0E36"/>
    <w:rsid w:val="007C10FE"/>
    <w:rsid w:val="007C120E"/>
    <w:rsid w:val="007C1237"/>
    <w:rsid w:val="007C18F5"/>
    <w:rsid w:val="007C1BD2"/>
    <w:rsid w:val="007C26C1"/>
    <w:rsid w:val="007C355F"/>
    <w:rsid w:val="007C37C7"/>
    <w:rsid w:val="007C3933"/>
    <w:rsid w:val="007C49D4"/>
    <w:rsid w:val="007C5022"/>
    <w:rsid w:val="007C598F"/>
    <w:rsid w:val="007C60F2"/>
    <w:rsid w:val="007C6268"/>
    <w:rsid w:val="007C6C7D"/>
    <w:rsid w:val="007C6F35"/>
    <w:rsid w:val="007D00CE"/>
    <w:rsid w:val="007D1408"/>
    <w:rsid w:val="007D2474"/>
    <w:rsid w:val="007D30F2"/>
    <w:rsid w:val="007D3807"/>
    <w:rsid w:val="007D397F"/>
    <w:rsid w:val="007D40E5"/>
    <w:rsid w:val="007D42D6"/>
    <w:rsid w:val="007D528B"/>
    <w:rsid w:val="007D5735"/>
    <w:rsid w:val="007D6046"/>
    <w:rsid w:val="007D6BBB"/>
    <w:rsid w:val="007D6EF5"/>
    <w:rsid w:val="007D6F96"/>
    <w:rsid w:val="007D706F"/>
    <w:rsid w:val="007D7DBA"/>
    <w:rsid w:val="007E0047"/>
    <w:rsid w:val="007E0AB0"/>
    <w:rsid w:val="007E1248"/>
    <w:rsid w:val="007E1FBC"/>
    <w:rsid w:val="007E4491"/>
    <w:rsid w:val="007E4795"/>
    <w:rsid w:val="007E5CDA"/>
    <w:rsid w:val="007E6905"/>
    <w:rsid w:val="007F06FC"/>
    <w:rsid w:val="007F0C6C"/>
    <w:rsid w:val="007F0D16"/>
    <w:rsid w:val="007F0EC3"/>
    <w:rsid w:val="007F15D3"/>
    <w:rsid w:val="007F28AB"/>
    <w:rsid w:val="007F38C5"/>
    <w:rsid w:val="007F3F96"/>
    <w:rsid w:val="007F484D"/>
    <w:rsid w:val="007F557D"/>
    <w:rsid w:val="007F5B6E"/>
    <w:rsid w:val="007F5EDA"/>
    <w:rsid w:val="007F6152"/>
    <w:rsid w:val="007F64DA"/>
    <w:rsid w:val="007F67EB"/>
    <w:rsid w:val="007F6F29"/>
    <w:rsid w:val="007F7874"/>
    <w:rsid w:val="00801A60"/>
    <w:rsid w:val="00801D9F"/>
    <w:rsid w:val="00802336"/>
    <w:rsid w:val="00802C0B"/>
    <w:rsid w:val="00802DBF"/>
    <w:rsid w:val="008037CD"/>
    <w:rsid w:val="00805A8C"/>
    <w:rsid w:val="008061AF"/>
    <w:rsid w:val="00806A60"/>
    <w:rsid w:val="00806BC7"/>
    <w:rsid w:val="00807937"/>
    <w:rsid w:val="00807E8D"/>
    <w:rsid w:val="00810845"/>
    <w:rsid w:val="008110DB"/>
    <w:rsid w:val="00811CE5"/>
    <w:rsid w:val="008125C8"/>
    <w:rsid w:val="00813AAF"/>
    <w:rsid w:val="00813E4A"/>
    <w:rsid w:val="00814840"/>
    <w:rsid w:val="008151AA"/>
    <w:rsid w:val="00815C8F"/>
    <w:rsid w:val="00815CA4"/>
    <w:rsid w:val="00816242"/>
    <w:rsid w:val="008165C7"/>
    <w:rsid w:val="00817807"/>
    <w:rsid w:val="00817D14"/>
    <w:rsid w:val="0082081C"/>
    <w:rsid w:val="00821081"/>
    <w:rsid w:val="00822FBE"/>
    <w:rsid w:val="00823881"/>
    <w:rsid w:val="0082530B"/>
    <w:rsid w:val="0082678B"/>
    <w:rsid w:val="0082680A"/>
    <w:rsid w:val="0082725C"/>
    <w:rsid w:val="00832444"/>
    <w:rsid w:val="00832EDC"/>
    <w:rsid w:val="00833698"/>
    <w:rsid w:val="00833D6E"/>
    <w:rsid w:val="00834464"/>
    <w:rsid w:val="0083454F"/>
    <w:rsid w:val="008346D9"/>
    <w:rsid w:val="00835549"/>
    <w:rsid w:val="008358BE"/>
    <w:rsid w:val="00836008"/>
    <w:rsid w:val="00836AD2"/>
    <w:rsid w:val="0084020C"/>
    <w:rsid w:val="008408EA"/>
    <w:rsid w:val="0084369F"/>
    <w:rsid w:val="00844B93"/>
    <w:rsid w:val="008462A5"/>
    <w:rsid w:val="0084630D"/>
    <w:rsid w:val="00846359"/>
    <w:rsid w:val="008473DB"/>
    <w:rsid w:val="00847B54"/>
    <w:rsid w:val="00850260"/>
    <w:rsid w:val="00850518"/>
    <w:rsid w:val="0085086B"/>
    <w:rsid w:val="00851AED"/>
    <w:rsid w:val="0085202B"/>
    <w:rsid w:val="008522D7"/>
    <w:rsid w:val="00852BD5"/>
    <w:rsid w:val="00852D1E"/>
    <w:rsid w:val="0085346B"/>
    <w:rsid w:val="00853498"/>
    <w:rsid w:val="00853B3D"/>
    <w:rsid w:val="008549D3"/>
    <w:rsid w:val="00855739"/>
    <w:rsid w:val="00855857"/>
    <w:rsid w:val="00855F7B"/>
    <w:rsid w:val="00856338"/>
    <w:rsid w:val="008567AC"/>
    <w:rsid w:val="0085693D"/>
    <w:rsid w:val="00860AF7"/>
    <w:rsid w:val="00862093"/>
    <w:rsid w:val="00863041"/>
    <w:rsid w:val="0086437A"/>
    <w:rsid w:val="00864571"/>
    <w:rsid w:val="008645CB"/>
    <w:rsid w:val="008645FA"/>
    <w:rsid w:val="00864B7A"/>
    <w:rsid w:val="00865CFB"/>
    <w:rsid w:val="008660D6"/>
    <w:rsid w:val="0086761B"/>
    <w:rsid w:val="00867F74"/>
    <w:rsid w:val="00870021"/>
    <w:rsid w:val="0087158A"/>
    <w:rsid w:val="00871693"/>
    <w:rsid w:val="0087210F"/>
    <w:rsid w:val="008722EE"/>
    <w:rsid w:val="00873B3B"/>
    <w:rsid w:val="00873E3B"/>
    <w:rsid w:val="00875BE1"/>
    <w:rsid w:val="00875C26"/>
    <w:rsid w:val="008762CC"/>
    <w:rsid w:val="008762EF"/>
    <w:rsid w:val="0087672D"/>
    <w:rsid w:val="0087781F"/>
    <w:rsid w:val="00877F70"/>
    <w:rsid w:val="0088062F"/>
    <w:rsid w:val="0088092A"/>
    <w:rsid w:val="00880D5B"/>
    <w:rsid w:val="00881112"/>
    <w:rsid w:val="008832C4"/>
    <w:rsid w:val="00883ECA"/>
    <w:rsid w:val="008853FE"/>
    <w:rsid w:val="00885447"/>
    <w:rsid w:val="00885517"/>
    <w:rsid w:val="008855A9"/>
    <w:rsid w:val="00886A0A"/>
    <w:rsid w:val="00886B11"/>
    <w:rsid w:val="00886ED2"/>
    <w:rsid w:val="0088760F"/>
    <w:rsid w:val="00887669"/>
    <w:rsid w:val="00891313"/>
    <w:rsid w:val="00891E71"/>
    <w:rsid w:val="00892D46"/>
    <w:rsid w:val="008933B2"/>
    <w:rsid w:val="00893714"/>
    <w:rsid w:val="008938B0"/>
    <w:rsid w:val="008961A7"/>
    <w:rsid w:val="00896F40"/>
    <w:rsid w:val="008972FB"/>
    <w:rsid w:val="008A0447"/>
    <w:rsid w:val="008A18AE"/>
    <w:rsid w:val="008A2299"/>
    <w:rsid w:val="008A39AF"/>
    <w:rsid w:val="008A3DFC"/>
    <w:rsid w:val="008A4180"/>
    <w:rsid w:val="008A4A73"/>
    <w:rsid w:val="008A5471"/>
    <w:rsid w:val="008A57F0"/>
    <w:rsid w:val="008A57F4"/>
    <w:rsid w:val="008A59AF"/>
    <w:rsid w:val="008A64C2"/>
    <w:rsid w:val="008A6D47"/>
    <w:rsid w:val="008A774E"/>
    <w:rsid w:val="008B01AC"/>
    <w:rsid w:val="008B0979"/>
    <w:rsid w:val="008B0B43"/>
    <w:rsid w:val="008B1A93"/>
    <w:rsid w:val="008B1D47"/>
    <w:rsid w:val="008B2B65"/>
    <w:rsid w:val="008B3850"/>
    <w:rsid w:val="008B4871"/>
    <w:rsid w:val="008B4CB7"/>
    <w:rsid w:val="008B61D7"/>
    <w:rsid w:val="008B62BB"/>
    <w:rsid w:val="008B6301"/>
    <w:rsid w:val="008B65CC"/>
    <w:rsid w:val="008B689E"/>
    <w:rsid w:val="008B70CF"/>
    <w:rsid w:val="008C00E5"/>
    <w:rsid w:val="008C0958"/>
    <w:rsid w:val="008C0FA4"/>
    <w:rsid w:val="008C15B1"/>
    <w:rsid w:val="008C44B9"/>
    <w:rsid w:val="008C6389"/>
    <w:rsid w:val="008C64FE"/>
    <w:rsid w:val="008C7994"/>
    <w:rsid w:val="008C7B43"/>
    <w:rsid w:val="008D2583"/>
    <w:rsid w:val="008D2777"/>
    <w:rsid w:val="008D321D"/>
    <w:rsid w:val="008D3232"/>
    <w:rsid w:val="008D3EB1"/>
    <w:rsid w:val="008D435B"/>
    <w:rsid w:val="008D53BD"/>
    <w:rsid w:val="008D7BA5"/>
    <w:rsid w:val="008E1378"/>
    <w:rsid w:val="008E2C9B"/>
    <w:rsid w:val="008E37EB"/>
    <w:rsid w:val="008E3F24"/>
    <w:rsid w:val="008E40F6"/>
    <w:rsid w:val="008E43AD"/>
    <w:rsid w:val="008E44DD"/>
    <w:rsid w:val="008E4A32"/>
    <w:rsid w:val="008E6920"/>
    <w:rsid w:val="008F030F"/>
    <w:rsid w:val="008F0EDB"/>
    <w:rsid w:val="008F1012"/>
    <w:rsid w:val="008F1113"/>
    <w:rsid w:val="008F1AED"/>
    <w:rsid w:val="008F3D1E"/>
    <w:rsid w:val="008F405D"/>
    <w:rsid w:val="008F4FE7"/>
    <w:rsid w:val="008F530B"/>
    <w:rsid w:val="008F5EB1"/>
    <w:rsid w:val="008F736F"/>
    <w:rsid w:val="0090005F"/>
    <w:rsid w:val="00900210"/>
    <w:rsid w:val="009026C2"/>
    <w:rsid w:val="00902A2A"/>
    <w:rsid w:val="009030A9"/>
    <w:rsid w:val="0090367E"/>
    <w:rsid w:val="00904148"/>
    <w:rsid w:val="009043B8"/>
    <w:rsid w:val="009047E1"/>
    <w:rsid w:val="0090528F"/>
    <w:rsid w:val="0090556E"/>
    <w:rsid w:val="009066E7"/>
    <w:rsid w:val="00906EC5"/>
    <w:rsid w:val="00910548"/>
    <w:rsid w:val="00910A52"/>
    <w:rsid w:val="00910A7B"/>
    <w:rsid w:val="00910E76"/>
    <w:rsid w:val="00911007"/>
    <w:rsid w:val="009110FD"/>
    <w:rsid w:val="00911CB0"/>
    <w:rsid w:val="00912540"/>
    <w:rsid w:val="00912F2E"/>
    <w:rsid w:val="009130AE"/>
    <w:rsid w:val="009154C0"/>
    <w:rsid w:val="00915B8F"/>
    <w:rsid w:val="00915C13"/>
    <w:rsid w:val="00916AC4"/>
    <w:rsid w:val="009171AE"/>
    <w:rsid w:val="009172D1"/>
    <w:rsid w:val="009172EA"/>
    <w:rsid w:val="0091763B"/>
    <w:rsid w:val="00917BAB"/>
    <w:rsid w:val="0092106E"/>
    <w:rsid w:val="00921398"/>
    <w:rsid w:val="00921840"/>
    <w:rsid w:val="00921B03"/>
    <w:rsid w:val="0092228C"/>
    <w:rsid w:val="00922FDA"/>
    <w:rsid w:val="00922FFF"/>
    <w:rsid w:val="0092303E"/>
    <w:rsid w:val="009259A8"/>
    <w:rsid w:val="0092626C"/>
    <w:rsid w:val="0092643B"/>
    <w:rsid w:val="009264AB"/>
    <w:rsid w:val="009264FE"/>
    <w:rsid w:val="00926B6E"/>
    <w:rsid w:val="009302AD"/>
    <w:rsid w:val="00930B1A"/>
    <w:rsid w:val="00930E11"/>
    <w:rsid w:val="00930F55"/>
    <w:rsid w:val="00931F39"/>
    <w:rsid w:val="0093215D"/>
    <w:rsid w:val="009328CD"/>
    <w:rsid w:val="0093356F"/>
    <w:rsid w:val="009337C5"/>
    <w:rsid w:val="0093563F"/>
    <w:rsid w:val="00935F8F"/>
    <w:rsid w:val="00936AD1"/>
    <w:rsid w:val="00936C61"/>
    <w:rsid w:val="00937406"/>
    <w:rsid w:val="00937BB0"/>
    <w:rsid w:val="00937C4B"/>
    <w:rsid w:val="00937ED0"/>
    <w:rsid w:val="009404A1"/>
    <w:rsid w:val="009407EF"/>
    <w:rsid w:val="00940E76"/>
    <w:rsid w:val="009434E4"/>
    <w:rsid w:val="00943811"/>
    <w:rsid w:val="00943BF3"/>
    <w:rsid w:val="00943EA9"/>
    <w:rsid w:val="00944615"/>
    <w:rsid w:val="0094514A"/>
    <w:rsid w:val="009455A0"/>
    <w:rsid w:val="00945826"/>
    <w:rsid w:val="00945A19"/>
    <w:rsid w:val="00945D5D"/>
    <w:rsid w:val="0094610C"/>
    <w:rsid w:val="00946208"/>
    <w:rsid w:val="00946F37"/>
    <w:rsid w:val="0094739F"/>
    <w:rsid w:val="00947857"/>
    <w:rsid w:val="009500D1"/>
    <w:rsid w:val="009502DF"/>
    <w:rsid w:val="0095057D"/>
    <w:rsid w:val="00950CB0"/>
    <w:rsid w:val="0095113F"/>
    <w:rsid w:val="0095271B"/>
    <w:rsid w:val="00954C8E"/>
    <w:rsid w:val="009551D2"/>
    <w:rsid w:val="00956472"/>
    <w:rsid w:val="009564D0"/>
    <w:rsid w:val="00956761"/>
    <w:rsid w:val="00957361"/>
    <w:rsid w:val="009577C2"/>
    <w:rsid w:val="00961618"/>
    <w:rsid w:val="00962302"/>
    <w:rsid w:val="009625A1"/>
    <w:rsid w:val="00962D62"/>
    <w:rsid w:val="00962EBD"/>
    <w:rsid w:val="0096307E"/>
    <w:rsid w:val="009632FE"/>
    <w:rsid w:val="00963CF2"/>
    <w:rsid w:val="00964362"/>
    <w:rsid w:val="0096448C"/>
    <w:rsid w:val="0096476A"/>
    <w:rsid w:val="00966C7F"/>
    <w:rsid w:val="00970C85"/>
    <w:rsid w:val="00971009"/>
    <w:rsid w:val="009713BE"/>
    <w:rsid w:val="00972991"/>
    <w:rsid w:val="00972E88"/>
    <w:rsid w:val="009735BF"/>
    <w:rsid w:val="0097417F"/>
    <w:rsid w:val="00974F94"/>
    <w:rsid w:val="00975039"/>
    <w:rsid w:val="009750D6"/>
    <w:rsid w:val="0097631A"/>
    <w:rsid w:val="00976F79"/>
    <w:rsid w:val="009773FC"/>
    <w:rsid w:val="009817F5"/>
    <w:rsid w:val="00981D80"/>
    <w:rsid w:val="00981EC1"/>
    <w:rsid w:val="00982265"/>
    <w:rsid w:val="00984046"/>
    <w:rsid w:val="009846BF"/>
    <w:rsid w:val="00984829"/>
    <w:rsid w:val="00984CD7"/>
    <w:rsid w:val="00984E66"/>
    <w:rsid w:val="00986050"/>
    <w:rsid w:val="0098693C"/>
    <w:rsid w:val="009869B8"/>
    <w:rsid w:val="00987BCC"/>
    <w:rsid w:val="00990D4A"/>
    <w:rsid w:val="00990F6E"/>
    <w:rsid w:val="00991219"/>
    <w:rsid w:val="009918B1"/>
    <w:rsid w:val="00991A83"/>
    <w:rsid w:val="00991EE0"/>
    <w:rsid w:val="00991F53"/>
    <w:rsid w:val="00992581"/>
    <w:rsid w:val="009926C0"/>
    <w:rsid w:val="0099275F"/>
    <w:rsid w:val="00992942"/>
    <w:rsid w:val="0099296F"/>
    <w:rsid w:val="00994684"/>
    <w:rsid w:val="009947C6"/>
    <w:rsid w:val="00996A93"/>
    <w:rsid w:val="0099758C"/>
    <w:rsid w:val="00997FE5"/>
    <w:rsid w:val="009A0A8C"/>
    <w:rsid w:val="009A0D67"/>
    <w:rsid w:val="009A1CCC"/>
    <w:rsid w:val="009A2792"/>
    <w:rsid w:val="009A2B09"/>
    <w:rsid w:val="009A4813"/>
    <w:rsid w:val="009A490E"/>
    <w:rsid w:val="009A60C3"/>
    <w:rsid w:val="009B037F"/>
    <w:rsid w:val="009B06A2"/>
    <w:rsid w:val="009B0E1D"/>
    <w:rsid w:val="009B1457"/>
    <w:rsid w:val="009B228A"/>
    <w:rsid w:val="009B3266"/>
    <w:rsid w:val="009B3894"/>
    <w:rsid w:val="009B418D"/>
    <w:rsid w:val="009B45E6"/>
    <w:rsid w:val="009B478C"/>
    <w:rsid w:val="009B51EA"/>
    <w:rsid w:val="009B632A"/>
    <w:rsid w:val="009B651C"/>
    <w:rsid w:val="009B6C6B"/>
    <w:rsid w:val="009B6F7E"/>
    <w:rsid w:val="009B76F1"/>
    <w:rsid w:val="009C01CF"/>
    <w:rsid w:val="009C0793"/>
    <w:rsid w:val="009C0E87"/>
    <w:rsid w:val="009C132E"/>
    <w:rsid w:val="009C286F"/>
    <w:rsid w:val="009C2C73"/>
    <w:rsid w:val="009C37FA"/>
    <w:rsid w:val="009C47CB"/>
    <w:rsid w:val="009C7258"/>
    <w:rsid w:val="009C735C"/>
    <w:rsid w:val="009C7C6C"/>
    <w:rsid w:val="009D0170"/>
    <w:rsid w:val="009D03EA"/>
    <w:rsid w:val="009D07C0"/>
    <w:rsid w:val="009D1050"/>
    <w:rsid w:val="009D11AB"/>
    <w:rsid w:val="009D1433"/>
    <w:rsid w:val="009D19C9"/>
    <w:rsid w:val="009D1A28"/>
    <w:rsid w:val="009D293C"/>
    <w:rsid w:val="009D323E"/>
    <w:rsid w:val="009D3A97"/>
    <w:rsid w:val="009D3B9D"/>
    <w:rsid w:val="009D4738"/>
    <w:rsid w:val="009D4897"/>
    <w:rsid w:val="009D5013"/>
    <w:rsid w:val="009D60D0"/>
    <w:rsid w:val="009D66C6"/>
    <w:rsid w:val="009D726A"/>
    <w:rsid w:val="009D7E21"/>
    <w:rsid w:val="009E098B"/>
    <w:rsid w:val="009E10FE"/>
    <w:rsid w:val="009E1AB3"/>
    <w:rsid w:val="009E267A"/>
    <w:rsid w:val="009E298F"/>
    <w:rsid w:val="009E2D6F"/>
    <w:rsid w:val="009E2F8A"/>
    <w:rsid w:val="009E331F"/>
    <w:rsid w:val="009E346D"/>
    <w:rsid w:val="009E36C8"/>
    <w:rsid w:val="009E3AE5"/>
    <w:rsid w:val="009E4142"/>
    <w:rsid w:val="009E514A"/>
    <w:rsid w:val="009E5D1C"/>
    <w:rsid w:val="009E5E8D"/>
    <w:rsid w:val="009E612E"/>
    <w:rsid w:val="009E6C02"/>
    <w:rsid w:val="009E6CAD"/>
    <w:rsid w:val="009E6EB3"/>
    <w:rsid w:val="009E7473"/>
    <w:rsid w:val="009F0135"/>
    <w:rsid w:val="009F0157"/>
    <w:rsid w:val="009F03C1"/>
    <w:rsid w:val="009F06A6"/>
    <w:rsid w:val="009F12B5"/>
    <w:rsid w:val="009F1682"/>
    <w:rsid w:val="009F2AFB"/>
    <w:rsid w:val="009F31E4"/>
    <w:rsid w:val="009F42E5"/>
    <w:rsid w:val="009F459A"/>
    <w:rsid w:val="009F4C64"/>
    <w:rsid w:val="009F6218"/>
    <w:rsid w:val="009F7C3D"/>
    <w:rsid w:val="00A003AD"/>
    <w:rsid w:val="00A00735"/>
    <w:rsid w:val="00A00B93"/>
    <w:rsid w:val="00A01798"/>
    <w:rsid w:val="00A018FC"/>
    <w:rsid w:val="00A01DC9"/>
    <w:rsid w:val="00A0369E"/>
    <w:rsid w:val="00A04153"/>
    <w:rsid w:val="00A04F49"/>
    <w:rsid w:val="00A051F3"/>
    <w:rsid w:val="00A0590A"/>
    <w:rsid w:val="00A06730"/>
    <w:rsid w:val="00A06E86"/>
    <w:rsid w:val="00A07A5A"/>
    <w:rsid w:val="00A104E2"/>
    <w:rsid w:val="00A11C25"/>
    <w:rsid w:val="00A13418"/>
    <w:rsid w:val="00A13FE6"/>
    <w:rsid w:val="00A141FB"/>
    <w:rsid w:val="00A14524"/>
    <w:rsid w:val="00A149B1"/>
    <w:rsid w:val="00A165AA"/>
    <w:rsid w:val="00A1665E"/>
    <w:rsid w:val="00A16E9E"/>
    <w:rsid w:val="00A170B9"/>
    <w:rsid w:val="00A24F3A"/>
    <w:rsid w:val="00A25DD3"/>
    <w:rsid w:val="00A26276"/>
    <w:rsid w:val="00A27D01"/>
    <w:rsid w:val="00A3064D"/>
    <w:rsid w:val="00A3070C"/>
    <w:rsid w:val="00A31C34"/>
    <w:rsid w:val="00A326E9"/>
    <w:rsid w:val="00A330CB"/>
    <w:rsid w:val="00A35505"/>
    <w:rsid w:val="00A361C3"/>
    <w:rsid w:val="00A36C32"/>
    <w:rsid w:val="00A37AF4"/>
    <w:rsid w:val="00A403AD"/>
    <w:rsid w:val="00A403FA"/>
    <w:rsid w:val="00A40524"/>
    <w:rsid w:val="00A407FE"/>
    <w:rsid w:val="00A40EB8"/>
    <w:rsid w:val="00A412E3"/>
    <w:rsid w:val="00A4134C"/>
    <w:rsid w:val="00A41792"/>
    <w:rsid w:val="00A41852"/>
    <w:rsid w:val="00A41BC1"/>
    <w:rsid w:val="00A42376"/>
    <w:rsid w:val="00A430E8"/>
    <w:rsid w:val="00A43176"/>
    <w:rsid w:val="00A4318A"/>
    <w:rsid w:val="00A43F49"/>
    <w:rsid w:val="00A43FBA"/>
    <w:rsid w:val="00A446C7"/>
    <w:rsid w:val="00A44A77"/>
    <w:rsid w:val="00A44F10"/>
    <w:rsid w:val="00A45098"/>
    <w:rsid w:val="00A45DEA"/>
    <w:rsid w:val="00A4618C"/>
    <w:rsid w:val="00A46322"/>
    <w:rsid w:val="00A4723C"/>
    <w:rsid w:val="00A47636"/>
    <w:rsid w:val="00A47795"/>
    <w:rsid w:val="00A47916"/>
    <w:rsid w:val="00A47BD0"/>
    <w:rsid w:val="00A47BDA"/>
    <w:rsid w:val="00A5023A"/>
    <w:rsid w:val="00A50477"/>
    <w:rsid w:val="00A507DA"/>
    <w:rsid w:val="00A514DB"/>
    <w:rsid w:val="00A52645"/>
    <w:rsid w:val="00A52E16"/>
    <w:rsid w:val="00A53381"/>
    <w:rsid w:val="00A5366A"/>
    <w:rsid w:val="00A555B2"/>
    <w:rsid w:val="00A56484"/>
    <w:rsid w:val="00A567A4"/>
    <w:rsid w:val="00A57083"/>
    <w:rsid w:val="00A57C6D"/>
    <w:rsid w:val="00A605B3"/>
    <w:rsid w:val="00A60BB7"/>
    <w:rsid w:val="00A615A4"/>
    <w:rsid w:val="00A62499"/>
    <w:rsid w:val="00A62F90"/>
    <w:rsid w:val="00A63706"/>
    <w:rsid w:val="00A655FC"/>
    <w:rsid w:val="00A66380"/>
    <w:rsid w:val="00A66822"/>
    <w:rsid w:val="00A66F69"/>
    <w:rsid w:val="00A67AB2"/>
    <w:rsid w:val="00A67AB6"/>
    <w:rsid w:val="00A72083"/>
    <w:rsid w:val="00A725AD"/>
    <w:rsid w:val="00A72EA1"/>
    <w:rsid w:val="00A73669"/>
    <w:rsid w:val="00A7386B"/>
    <w:rsid w:val="00A73D04"/>
    <w:rsid w:val="00A73EB1"/>
    <w:rsid w:val="00A753CC"/>
    <w:rsid w:val="00A75774"/>
    <w:rsid w:val="00A775DE"/>
    <w:rsid w:val="00A77D45"/>
    <w:rsid w:val="00A8076C"/>
    <w:rsid w:val="00A81953"/>
    <w:rsid w:val="00A82D03"/>
    <w:rsid w:val="00A82F52"/>
    <w:rsid w:val="00A83037"/>
    <w:rsid w:val="00A84016"/>
    <w:rsid w:val="00A841DA"/>
    <w:rsid w:val="00A849A7"/>
    <w:rsid w:val="00A84A6C"/>
    <w:rsid w:val="00A84B36"/>
    <w:rsid w:val="00A85658"/>
    <w:rsid w:val="00A863AC"/>
    <w:rsid w:val="00A864E2"/>
    <w:rsid w:val="00A86D9F"/>
    <w:rsid w:val="00A86F84"/>
    <w:rsid w:val="00A87287"/>
    <w:rsid w:val="00A87899"/>
    <w:rsid w:val="00A87CA1"/>
    <w:rsid w:val="00A87FC2"/>
    <w:rsid w:val="00A90E96"/>
    <w:rsid w:val="00A91426"/>
    <w:rsid w:val="00A92DB1"/>
    <w:rsid w:val="00A92E82"/>
    <w:rsid w:val="00A942F7"/>
    <w:rsid w:val="00A95869"/>
    <w:rsid w:val="00A95C43"/>
    <w:rsid w:val="00A96A33"/>
    <w:rsid w:val="00AA030E"/>
    <w:rsid w:val="00AA0480"/>
    <w:rsid w:val="00AA098B"/>
    <w:rsid w:val="00AA0B4B"/>
    <w:rsid w:val="00AA0F60"/>
    <w:rsid w:val="00AA181A"/>
    <w:rsid w:val="00AA186C"/>
    <w:rsid w:val="00AA1C0A"/>
    <w:rsid w:val="00AA1E41"/>
    <w:rsid w:val="00AA231B"/>
    <w:rsid w:val="00AA2802"/>
    <w:rsid w:val="00AA3338"/>
    <w:rsid w:val="00AA3620"/>
    <w:rsid w:val="00AA3C5A"/>
    <w:rsid w:val="00AA3D0C"/>
    <w:rsid w:val="00AA40A3"/>
    <w:rsid w:val="00AA4558"/>
    <w:rsid w:val="00AA4F75"/>
    <w:rsid w:val="00AA50E3"/>
    <w:rsid w:val="00AA5F52"/>
    <w:rsid w:val="00AB0218"/>
    <w:rsid w:val="00AB0338"/>
    <w:rsid w:val="00AB0776"/>
    <w:rsid w:val="00AB09BE"/>
    <w:rsid w:val="00AB1346"/>
    <w:rsid w:val="00AB18A2"/>
    <w:rsid w:val="00AB255A"/>
    <w:rsid w:val="00AB2BFC"/>
    <w:rsid w:val="00AB35B5"/>
    <w:rsid w:val="00AB3C5A"/>
    <w:rsid w:val="00AB3D1A"/>
    <w:rsid w:val="00AB42B0"/>
    <w:rsid w:val="00AB4488"/>
    <w:rsid w:val="00AB468C"/>
    <w:rsid w:val="00AB4DEC"/>
    <w:rsid w:val="00AB5C1D"/>
    <w:rsid w:val="00AB5D91"/>
    <w:rsid w:val="00AB658E"/>
    <w:rsid w:val="00AB753A"/>
    <w:rsid w:val="00AB7770"/>
    <w:rsid w:val="00AB7832"/>
    <w:rsid w:val="00AB7B11"/>
    <w:rsid w:val="00AC0173"/>
    <w:rsid w:val="00AC01E2"/>
    <w:rsid w:val="00AC0A54"/>
    <w:rsid w:val="00AC1A77"/>
    <w:rsid w:val="00AC3211"/>
    <w:rsid w:val="00AC376B"/>
    <w:rsid w:val="00AC42EB"/>
    <w:rsid w:val="00AC59C0"/>
    <w:rsid w:val="00AC7FCC"/>
    <w:rsid w:val="00AD0AE4"/>
    <w:rsid w:val="00AD123F"/>
    <w:rsid w:val="00AD181B"/>
    <w:rsid w:val="00AD2D81"/>
    <w:rsid w:val="00AD4440"/>
    <w:rsid w:val="00AD4C83"/>
    <w:rsid w:val="00AD5446"/>
    <w:rsid w:val="00AD5FEB"/>
    <w:rsid w:val="00AD63A8"/>
    <w:rsid w:val="00AD6423"/>
    <w:rsid w:val="00AD7089"/>
    <w:rsid w:val="00AD72AD"/>
    <w:rsid w:val="00AE001D"/>
    <w:rsid w:val="00AE0154"/>
    <w:rsid w:val="00AE0157"/>
    <w:rsid w:val="00AE0B2A"/>
    <w:rsid w:val="00AE14A9"/>
    <w:rsid w:val="00AE166C"/>
    <w:rsid w:val="00AE1B21"/>
    <w:rsid w:val="00AE37A6"/>
    <w:rsid w:val="00AE434F"/>
    <w:rsid w:val="00AE4C86"/>
    <w:rsid w:val="00AE4EBE"/>
    <w:rsid w:val="00AE4F4A"/>
    <w:rsid w:val="00AE64E6"/>
    <w:rsid w:val="00AE6982"/>
    <w:rsid w:val="00AE7337"/>
    <w:rsid w:val="00AF0786"/>
    <w:rsid w:val="00AF0E2C"/>
    <w:rsid w:val="00AF22E6"/>
    <w:rsid w:val="00AF2AD2"/>
    <w:rsid w:val="00AF2C86"/>
    <w:rsid w:val="00AF49F9"/>
    <w:rsid w:val="00AF557E"/>
    <w:rsid w:val="00AF59C4"/>
    <w:rsid w:val="00AF5E19"/>
    <w:rsid w:val="00AF6ED4"/>
    <w:rsid w:val="00B00D46"/>
    <w:rsid w:val="00B020F4"/>
    <w:rsid w:val="00B03A8A"/>
    <w:rsid w:val="00B04175"/>
    <w:rsid w:val="00B05394"/>
    <w:rsid w:val="00B05C6A"/>
    <w:rsid w:val="00B05F9A"/>
    <w:rsid w:val="00B0642D"/>
    <w:rsid w:val="00B108B9"/>
    <w:rsid w:val="00B10E6A"/>
    <w:rsid w:val="00B110C7"/>
    <w:rsid w:val="00B11273"/>
    <w:rsid w:val="00B1182D"/>
    <w:rsid w:val="00B11EEF"/>
    <w:rsid w:val="00B1346E"/>
    <w:rsid w:val="00B13A9D"/>
    <w:rsid w:val="00B13BF3"/>
    <w:rsid w:val="00B1451B"/>
    <w:rsid w:val="00B15799"/>
    <w:rsid w:val="00B1605D"/>
    <w:rsid w:val="00B17771"/>
    <w:rsid w:val="00B17B76"/>
    <w:rsid w:val="00B20453"/>
    <w:rsid w:val="00B2063D"/>
    <w:rsid w:val="00B20ED1"/>
    <w:rsid w:val="00B20FF0"/>
    <w:rsid w:val="00B21D32"/>
    <w:rsid w:val="00B21EBE"/>
    <w:rsid w:val="00B2298E"/>
    <w:rsid w:val="00B2350A"/>
    <w:rsid w:val="00B23748"/>
    <w:rsid w:val="00B25907"/>
    <w:rsid w:val="00B26558"/>
    <w:rsid w:val="00B26E6F"/>
    <w:rsid w:val="00B26FD3"/>
    <w:rsid w:val="00B276BF"/>
    <w:rsid w:val="00B27F73"/>
    <w:rsid w:val="00B30EB8"/>
    <w:rsid w:val="00B3116A"/>
    <w:rsid w:val="00B31E19"/>
    <w:rsid w:val="00B32211"/>
    <w:rsid w:val="00B325A6"/>
    <w:rsid w:val="00B32925"/>
    <w:rsid w:val="00B32B04"/>
    <w:rsid w:val="00B32F64"/>
    <w:rsid w:val="00B33841"/>
    <w:rsid w:val="00B33B31"/>
    <w:rsid w:val="00B33EE5"/>
    <w:rsid w:val="00B34EA1"/>
    <w:rsid w:val="00B35F63"/>
    <w:rsid w:val="00B36AD9"/>
    <w:rsid w:val="00B37D1A"/>
    <w:rsid w:val="00B409DC"/>
    <w:rsid w:val="00B40DBB"/>
    <w:rsid w:val="00B4101B"/>
    <w:rsid w:val="00B415C4"/>
    <w:rsid w:val="00B41D55"/>
    <w:rsid w:val="00B42A01"/>
    <w:rsid w:val="00B42B85"/>
    <w:rsid w:val="00B42D0D"/>
    <w:rsid w:val="00B44503"/>
    <w:rsid w:val="00B44595"/>
    <w:rsid w:val="00B4476D"/>
    <w:rsid w:val="00B44B7A"/>
    <w:rsid w:val="00B44CEF"/>
    <w:rsid w:val="00B45036"/>
    <w:rsid w:val="00B4569D"/>
    <w:rsid w:val="00B465A9"/>
    <w:rsid w:val="00B46B19"/>
    <w:rsid w:val="00B46E44"/>
    <w:rsid w:val="00B5050E"/>
    <w:rsid w:val="00B505B2"/>
    <w:rsid w:val="00B50D19"/>
    <w:rsid w:val="00B50DB2"/>
    <w:rsid w:val="00B5125A"/>
    <w:rsid w:val="00B5179C"/>
    <w:rsid w:val="00B51FB2"/>
    <w:rsid w:val="00B52629"/>
    <w:rsid w:val="00B52870"/>
    <w:rsid w:val="00B52AE5"/>
    <w:rsid w:val="00B53040"/>
    <w:rsid w:val="00B53434"/>
    <w:rsid w:val="00B53AA2"/>
    <w:rsid w:val="00B54C74"/>
    <w:rsid w:val="00B550E4"/>
    <w:rsid w:val="00B55765"/>
    <w:rsid w:val="00B55C10"/>
    <w:rsid w:val="00B56F93"/>
    <w:rsid w:val="00B57A51"/>
    <w:rsid w:val="00B63C58"/>
    <w:rsid w:val="00B643AD"/>
    <w:rsid w:val="00B64701"/>
    <w:rsid w:val="00B64C22"/>
    <w:rsid w:val="00B6529B"/>
    <w:rsid w:val="00B6563D"/>
    <w:rsid w:val="00B6571D"/>
    <w:rsid w:val="00B66358"/>
    <w:rsid w:val="00B672F4"/>
    <w:rsid w:val="00B67390"/>
    <w:rsid w:val="00B701D0"/>
    <w:rsid w:val="00B7090C"/>
    <w:rsid w:val="00B70E88"/>
    <w:rsid w:val="00B71463"/>
    <w:rsid w:val="00B73190"/>
    <w:rsid w:val="00B7351F"/>
    <w:rsid w:val="00B73A6E"/>
    <w:rsid w:val="00B746E5"/>
    <w:rsid w:val="00B75DE5"/>
    <w:rsid w:val="00B75FB7"/>
    <w:rsid w:val="00B76396"/>
    <w:rsid w:val="00B775B8"/>
    <w:rsid w:val="00B7766E"/>
    <w:rsid w:val="00B80FE2"/>
    <w:rsid w:val="00B815BE"/>
    <w:rsid w:val="00B81771"/>
    <w:rsid w:val="00B8206D"/>
    <w:rsid w:val="00B820C4"/>
    <w:rsid w:val="00B8270E"/>
    <w:rsid w:val="00B828B5"/>
    <w:rsid w:val="00B82982"/>
    <w:rsid w:val="00B82A8F"/>
    <w:rsid w:val="00B82D6F"/>
    <w:rsid w:val="00B843C2"/>
    <w:rsid w:val="00B84998"/>
    <w:rsid w:val="00B84B3C"/>
    <w:rsid w:val="00B84C70"/>
    <w:rsid w:val="00B856DA"/>
    <w:rsid w:val="00B85E73"/>
    <w:rsid w:val="00B86574"/>
    <w:rsid w:val="00B8743B"/>
    <w:rsid w:val="00B87C29"/>
    <w:rsid w:val="00B90180"/>
    <w:rsid w:val="00B909A3"/>
    <w:rsid w:val="00B9154C"/>
    <w:rsid w:val="00B92CE8"/>
    <w:rsid w:val="00B92D0F"/>
    <w:rsid w:val="00B92DF9"/>
    <w:rsid w:val="00B93E89"/>
    <w:rsid w:val="00B942ED"/>
    <w:rsid w:val="00B94CC0"/>
    <w:rsid w:val="00B9567A"/>
    <w:rsid w:val="00B958B0"/>
    <w:rsid w:val="00B95935"/>
    <w:rsid w:val="00B96177"/>
    <w:rsid w:val="00B96C04"/>
    <w:rsid w:val="00B9735C"/>
    <w:rsid w:val="00BA0910"/>
    <w:rsid w:val="00BA1329"/>
    <w:rsid w:val="00BA3192"/>
    <w:rsid w:val="00BA339E"/>
    <w:rsid w:val="00BA3FA3"/>
    <w:rsid w:val="00BA43D4"/>
    <w:rsid w:val="00BA470A"/>
    <w:rsid w:val="00BA4D82"/>
    <w:rsid w:val="00BA5278"/>
    <w:rsid w:val="00BA5BDC"/>
    <w:rsid w:val="00BA5EBD"/>
    <w:rsid w:val="00BA6718"/>
    <w:rsid w:val="00BB0100"/>
    <w:rsid w:val="00BB040F"/>
    <w:rsid w:val="00BB05B2"/>
    <w:rsid w:val="00BB0976"/>
    <w:rsid w:val="00BB0D4F"/>
    <w:rsid w:val="00BB1E37"/>
    <w:rsid w:val="00BB2760"/>
    <w:rsid w:val="00BB4853"/>
    <w:rsid w:val="00BB4FED"/>
    <w:rsid w:val="00BB517E"/>
    <w:rsid w:val="00BB6424"/>
    <w:rsid w:val="00BB6BD8"/>
    <w:rsid w:val="00BB712E"/>
    <w:rsid w:val="00BB76AD"/>
    <w:rsid w:val="00BB79E3"/>
    <w:rsid w:val="00BC0E12"/>
    <w:rsid w:val="00BC2126"/>
    <w:rsid w:val="00BC2DB5"/>
    <w:rsid w:val="00BC3B3A"/>
    <w:rsid w:val="00BC4808"/>
    <w:rsid w:val="00BC493D"/>
    <w:rsid w:val="00BC4B25"/>
    <w:rsid w:val="00BC6237"/>
    <w:rsid w:val="00BC7349"/>
    <w:rsid w:val="00BC7983"/>
    <w:rsid w:val="00BD1A22"/>
    <w:rsid w:val="00BD238D"/>
    <w:rsid w:val="00BD25EC"/>
    <w:rsid w:val="00BD31A7"/>
    <w:rsid w:val="00BD68D7"/>
    <w:rsid w:val="00BD6D25"/>
    <w:rsid w:val="00BD7972"/>
    <w:rsid w:val="00BE0058"/>
    <w:rsid w:val="00BE0744"/>
    <w:rsid w:val="00BE0AB8"/>
    <w:rsid w:val="00BE0E05"/>
    <w:rsid w:val="00BE2BE4"/>
    <w:rsid w:val="00BE2E78"/>
    <w:rsid w:val="00BE459B"/>
    <w:rsid w:val="00BE4784"/>
    <w:rsid w:val="00BE5302"/>
    <w:rsid w:val="00BE572B"/>
    <w:rsid w:val="00BE580A"/>
    <w:rsid w:val="00BE6195"/>
    <w:rsid w:val="00BE6A97"/>
    <w:rsid w:val="00BE7A7E"/>
    <w:rsid w:val="00BF0811"/>
    <w:rsid w:val="00BF082C"/>
    <w:rsid w:val="00BF0E46"/>
    <w:rsid w:val="00BF1E6E"/>
    <w:rsid w:val="00BF3E64"/>
    <w:rsid w:val="00BF44D8"/>
    <w:rsid w:val="00BF4E96"/>
    <w:rsid w:val="00BF56EA"/>
    <w:rsid w:val="00BF5960"/>
    <w:rsid w:val="00BF6849"/>
    <w:rsid w:val="00BF73CA"/>
    <w:rsid w:val="00BF761C"/>
    <w:rsid w:val="00BF7B9E"/>
    <w:rsid w:val="00C0107C"/>
    <w:rsid w:val="00C017A4"/>
    <w:rsid w:val="00C032C0"/>
    <w:rsid w:val="00C03634"/>
    <w:rsid w:val="00C03ADC"/>
    <w:rsid w:val="00C041F2"/>
    <w:rsid w:val="00C04637"/>
    <w:rsid w:val="00C05232"/>
    <w:rsid w:val="00C05A51"/>
    <w:rsid w:val="00C06FFE"/>
    <w:rsid w:val="00C10BEB"/>
    <w:rsid w:val="00C1145B"/>
    <w:rsid w:val="00C11A29"/>
    <w:rsid w:val="00C120E6"/>
    <w:rsid w:val="00C1232F"/>
    <w:rsid w:val="00C12394"/>
    <w:rsid w:val="00C14F6E"/>
    <w:rsid w:val="00C15895"/>
    <w:rsid w:val="00C170BB"/>
    <w:rsid w:val="00C201ED"/>
    <w:rsid w:val="00C2080B"/>
    <w:rsid w:val="00C2141E"/>
    <w:rsid w:val="00C22532"/>
    <w:rsid w:val="00C22637"/>
    <w:rsid w:val="00C22837"/>
    <w:rsid w:val="00C22EB3"/>
    <w:rsid w:val="00C24067"/>
    <w:rsid w:val="00C24A7A"/>
    <w:rsid w:val="00C24AA8"/>
    <w:rsid w:val="00C250A9"/>
    <w:rsid w:val="00C2627D"/>
    <w:rsid w:val="00C2629D"/>
    <w:rsid w:val="00C272D0"/>
    <w:rsid w:val="00C2783A"/>
    <w:rsid w:val="00C27DF8"/>
    <w:rsid w:val="00C311B9"/>
    <w:rsid w:val="00C3214C"/>
    <w:rsid w:val="00C340AC"/>
    <w:rsid w:val="00C3439F"/>
    <w:rsid w:val="00C34C2B"/>
    <w:rsid w:val="00C355BD"/>
    <w:rsid w:val="00C35ADB"/>
    <w:rsid w:val="00C3626E"/>
    <w:rsid w:val="00C362BE"/>
    <w:rsid w:val="00C3631E"/>
    <w:rsid w:val="00C36E42"/>
    <w:rsid w:val="00C36F66"/>
    <w:rsid w:val="00C37348"/>
    <w:rsid w:val="00C3780B"/>
    <w:rsid w:val="00C40C04"/>
    <w:rsid w:val="00C41577"/>
    <w:rsid w:val="00C41586"/>
    <w:rsid w:val="00C41BA8"/>
    <w:rsid w:val="00C41C5C"/>
    <w:rsid w:val="00C41E4B"/>
    <w:rsid w:val="00C41FE3"/>
    <w:rsid w:val="00C4238E"/>
    <w:rsid w:val="00C430CB"/>
    <w:rsid w:val="00C43A04"/>
    <w:rsid w:val="00C43FF4"/>
    <w:rsid w:val="00C44AA1"/>
    <w:rsid w:val="00C45179"/>
    <w:rsid w:val="00C4523E"/>
    <w:rsid w:val="00C45D19"/>
    <w:rsid w:val="00C46427"/>
    <w:rsid w:val="00C470AD"/>
    <w:rsid w:val="00C479E6"/>
    <w:rsid w:val="00C50467"/>
    <w:rsid w:val="00C50D56"/>
    <w:rsid w:val="00C5170C"/>
    <w:rsid w:val="00C5256B"/>
    <w:rsid w:val="00C5288F"/>
    <w:rsid w:val="00C55C62"/>
    <w:rsid w:val="00C560F1"/>
    <w:rsid w:val="00C56296"/>
    <w:rsid w:val="00C60972"/>
    <w:rsid w:val="00C60A4B"/>
    <w:rsid w:val="00C6196E"/>
    <w:rsid w:val="00C621C1"/>
    <w:rsid w:val="00C62265"/>
    <w:rsid w:val="00C638F7"/>
    <w:rsid w:val="00C65A2E"/>
    <w:rsid w:val="00C65D08"/>
    <w:rsid w:val="00C65D25"/>
    <w:rsid w:val="00C66255"/>
    <w:rsid w:val="00C669F4"/>
    <w:rsid w:val="00C7008A"/>
    <w:rsid w:val="00C707E4"/>
    <w:rsid w:val="00C71844"/>
    <w:rsid w:val="00C72694"/>
    <w:rsid w:val="00C732E6"/>
    <w:rsid w:val="00C7334D"/>
    <w:rsid w:val="00C73B87"/>
    <w:rsid w:val="00C74179"/>
    <w:rsid w:val="00C7436F"/>
    <w:rsid w:val="00C74408"/>
    <w:rsid w:val="00C7488E"/>
    <w:rsid w:val="00C749D1"/>
    <w:rsid w:val="00C75291"/>
    <w:rsid w:val="00C75785"/>
    <w:rsid w:val="00C76DF8"/>
    <w:rsid w:val="00C76E0C"/>
    <w:rsid w:val="00C800A4"/>
    <w:rsid w:val="00C80111"/>
    <w:rsid w:val="00C80B23"/>
    <w:rsid w:val="00C80C9A"/>
    <w:rsid w:val="00C826F8"/>
    <w:rsid w:val="00C82C24"/>
    <w:rsid w:val="00C83660"/>
    <w:rsid w:val="00C84A7E"/>
    <w:rsid w:val="00C851E9"/>
    <w:rsid w:val="00C85236"/>
    <w:rsid w:val="00C856E1"/>
    <w:rsid w:val="00C8582E"/>
    <w:rsid w:val="00C858F8"/>
    <w:rsid w:val="00C861E0"/>
    <w:rsid w:val="00C862A2"/>
    <w:rsid w:val="00C862A6"/>
    <w:rsid w:val="00C8642F"/>
    <w:rsid w:val="00C86822"/>
    <w:rsid w:val="00C86A39"/>
    <w:rsid w:val="00C86E9B"/>
    <w:rsid w:val="00C902DA"/>
    <w:rsid w:val="00C91909"/>
    <w:rsid w:val="00C9194F"/>
    <w:rsid w:val="00C919B9"/>
    <w:rsid w:val="00C91B07"/>
    <w:rsid w:val="00C91C24"/>
    <w:rsid w:val="00C92354"/>
    <w:rsid w:val="00C93504"/>
    <w:rsid w:val="00C93559"/>
    <w:rsid w:val="00C94BD2"/>
    <w:rsid w:val="00C94C20"/>
    <w:rsid w:val="00C94F09"/>
    <w:rsid w:val="00C95311"/>
    <w:rsid w:val="00C96BC3"/>
    <w:rsid w:val="00CA0B13"/>
    <w:rsid w:val="00CA0FF7"/>
    <w:rsid w:val="00CA2067"/>
    <w:rsid w:val="00CA2D1B"/>
    <w:rsid w:val="00CA2EEA"/>
    <w:rsid w:val="00CA382A"/>
    <w:rsid w:val="00CA41E6"/>
    <w:rsid w:val="00CA4521"/>
    <w:rsid w:val="00CA4F0A"/>
    <w:rsid w:val="00CA787B"/>
    <w:rsid w:val="00CA7C02"/>
    <w:rsid w:val="00CB0226"/>
    <w:rsid w:val="00CB075E"/>
    <w:rsid w:val="00CB0846"/>
    <w:rsid w:val="00CB11DE"/>
    <w:rsid w:val="00CB1EAA"/>
    <w:rsid w:val="00CB1FA0"/>
    <w:rsid w:val="00CB1FD5"/>
    <w:rsid w:val="00CB215F"/>
    <w:rsid w:val="00CB2A32"/>
    <w:rsid w:val="00CB2A9E"/>
    <w:rsid w:val="00CB2BFE"/>
    <w:rsid w:val="00CB2CDD"/>
    <w:rsid w:val="00CB335B"/>
    <w:rsid w:val="00CB4F4D"/>
    <w:rsid w:val="00CB5200"/>
    <w:rsid w:val="00CB5E44"/>
    <w:rsid w:val="00CB67D5"/>
    <w:rsid w:val="00CB71B0"/>
    <w:rsid w:val="00CC07C6"/>
    <w:rsid w:val="00CC144A"/>
    <w:rsid w:val="00CC1DA2"/>
    <w:rsid w:val="00CC253D"/>
    <w:rsid w:val="00CC2F5B"/>
    <w:rsid w:val="00CC334C"/>
    <w:rsid w:val="00CC3D9A"/>
    <w:rsid w:val="00CC4276"/>
    <w:rsid w:val="00CC4A6C"/>
    <w:rsid w:val="00CC4ABB"/>
    <w:rsid w:val="00CC6056"/>
    <w:rsid w:val="00CD00CC"/>
    <w:rsid w:val="00CD0682"/>
    <w:rsid w:val="00CD186B"/>
    <w:rsid w:val="00CD1A57"/>
    <w:rsid w:val="00CD25B0"/>
    <w:rsid w:val="00CD2949"/>
    <w:rsid w:val="00CD2A4C"/>
    <w:rsid w:val="00CD377B"/>
    <w:rsid w:val="00CD3FA7"/>
    <w:rsid w:val="00CD4993"/>
    <w:rsid w:val="00CD4B90"/>
    <w:rsid w:val="00CD513A"/>
    <w:rsid w:val="00CD51B7"/>
    <w:rsid w:val="00CD5A55"/>
    <w:rsid w:val="00CD5B76"/>
    <w:rsid w:val="00CD6351"/>
    <w:rsid w:val="00CE013C"/>
    <w:rsid w:val="00CE1332"/>
    <w:rsid w:val="00CE19D0"/>
    <w:rsid w:val="00CE1E7F"/>
    <w:rsid w:val="00CE2040"/>
    <w:rsid w:val="00CE38C4"/>
    <w:rsid w:val="00CE399D"/>
    <w:rsid w:val="00CE3A3A"/>
    <w:rsid w:val="00CE3B77"/>
    <w:rsid w:val="00CE4529"/>
    <w:rsid w:val="00CE4D32"/>
    <w:rsid w:val="00CE54D1"/>
    <w:rsid w:val="00CE6089"/>
    <w:rsid w:val="00CE60C2"/>
    <w:rsid w:val="00CE6B7C"/>
    <w:rsid w:val="00CE6FA2"/>
    <w:rsid w:val="00CE741A"/>
    <w:rsid w:val="00CE74B3"/>
    <w:rsid w:val="00CE758D"/>
    <w:rsid w:val="00CE7CAA"/>
    <w:rsid w:val="00CE7E59"/>
    <w:rsid w:val="00CF1361"/>
    <w:rsid w:val="00CF1606"/>
    <w:rsid w:val="00CF17C4"/>
    <w:rsid w:val="00CF1830"/>
    <w:rsid w:val="00CF2134"/>
    <w:rsid w:val="00CF22D0"/>
    <w:rsid w:val="00CF2478"/>
    <w:rsid w:val="00CF3023"/>
    <w:rsid w:val="00CF394C"/>
    <w:rsid w:val="00CF4C6F"/>
    <w:rsid w:val="00CF501E"/>
    <w:rsid w:val="00CF5139"/>
    <w:rsid w:val="00CF5251"/>
    <w:rsid w:val="00CF5421"/>
    <w:rsid w:val="00CF6117"/>
    <w:rsid w:val="00CF622D"/>
    <w:rsid w:val="00CF625C"/>
    <w:rsid w:val="00CF626D"/>
    <w:rsid w:val="00CF7B12"/>
    <w:rsid w:val="00D019FC"/>
    <w:rsid w:val="00D01A22"/>
    <w:rsid w:val="00D01A6A"/>
    <w:rsid w:val="00D01B3F"/>
    <w:rsid w:val="00D02A61"/>
    <w:rsid w:val="00D02A80"/>
    <w:rsid w:val="00D03CE2"/>
    <w:rsid w:val="00D0494A"/>
    <w:rsid w:val="00D04DDE"/>
    <w:rsid w:val="00D06334"/>
    <w:rsid w:val="00D06739"/>
    <w:rsid w:val="00D06E24"/>
    <w:rsid w:val="00D077A6"/>
    <w:rsid w:val="00D107F6"/>
    <w:rsid w:val="00D11253"/>
    <w:rsid w:val="00D112F4"/>
    <w:rsid w:val="00D11CB8"/>
    <w:rsid w:val="00D13691"/>
    <w:rsid w:val="00D13717"/>
    <w:rsid w:val="00D13967"/>
    <w:rsid w:val="00D1470B"/>
    <w:rsid w:val="00D14E7F"/>
    <w:rsid w:val="00D15504"/>
    <w:rsid w:val="00D158F2"/>
    <w:rsid w:val="00D15ED0"/>
    <w:rsid w:val="00D167D3"/>
    <w:rsid w:val="00D179A0"/>
    <w:rsid w:val="00D201C7"/>
    <w:rsid w:val="00D208E4"/>
    <w:rsid w:val="00D20F09"/>
    <w:rsid w:val="00D21260"/>
    <w:rsid w:val="00D2132E"/>
    <w:rsid w:val="00D22ADC"/>
    <w:rsid w:val="00D24249"/>
    <w:rsid w:val="00D25DB5"/>
    <w:rsid w:val="00D2727B"/>
    <w:rsid w:val="00D27EAA"/>
    <w:rsid w:val="00D30A46"/>
    <w:rsid w:val="00D312E5"/>
    <w:rsid w:val="00D315CB"/>
    <w:rsid w:val="00D31D00"/>
    <w:rsid w:val="00D32953"/>
    <w:rsid w:val="00D32E89"/>
    <w:rsid w:val="00D33524"/>
    <w:rsid w:val="00D33822"/>
    <w:rsid w:val="00D33A81"/>
    <w:rsid w:val="00D34604"/>
    <w:rsid w:val="00D35BCD"/>
    <w:rsid w:val="00D36494"/>
    <w:rsid w:val="00D3649E"/>
    <w:rsid w:val="00D40032"/>
    <w:rsid w:val="00D407B8"/>
    <w:rsid w:val="00D409D2"/>
    <w:rsid w:val="00D40F16"/>
    <w:rsid w:val="00D42DCB"/>
    <w:rsid w:val="00D43F07"/>
    <w:rsid w:val="00D4404A"/>
    <w:rsid w:val="00D44701"/>
    <w:rsid w:val="00D44B79"/>
    <w:rsid w:val="00D45DD9"/>
    <w:rsid w:val="00D476D3"/>
    <w:rsid w:val="00D47AB8"/>
    <w:rsid w:val="00D47EAF"/>
    <w:rsid w:val="00D50243"/>
    <w:rsid w:val="00D51CE0"/>
    <w:rsid w:val="00D525F6"/>
    <w:rsid w:val="00D5341F"/>
    <w:rsid w:val="00D53C2E"/>
    <w:rsid w:val="00D54645"/>
    <w:rsid w:val="00D548E4"/>
    <w:rsid w:val="00D55C96"/>
    <w:rsid w:val="00D560A9"/>
    <w:rsid w:val="00D5697B"/>
    <w:rsid w:val="00D56CAF"/>
    <w:rsid w:val="00D56EC9"/>
    <w:rsid w:val="00D57334"/>
    <w:rsid w:val="00D573D9"/>
    <w:rsid w:val="00D60114"/>
    <w:rsid w:val="00D616B1"/>
    <w:rsid w:val="00D61D68"/>
    <w:rsid w:val="00D631C1"/>
    <w:rsid w:val="00D647BD"/>
    <w:rsid w:val="00D65D08"/>
    <w:rsid w:val="00D65E1E"/>
    <w:rsid w:val="00D66D33"/>
    <w:rsid w:val="00D675F2"/>
    <w:rsid w:val="00D70197"/>
    <w:rsid w:val="00D7025C"/>
    <w:rsid w:val="00D71470"/>
    <w:rsid w:val="00D71E5C"/>
    <w:rsid w:val="00D73375"/>
    <w:rsid w:val="00D753DC"/>
    <w:rsid w:val="00D7676E"/>
    <w:rsid w:val="00D7691A"/>
    <w:rsid w:val="00D7724B"/>
    <w:rsid w:val="00D77657"/>
    <w:rsid w:val="00D80857"/>
    <w:rsid w:val="00D809F4"/>
    <w:rsid w:val="00D810AE"/>
    <w:rsid w:val="00D81970"/>
    <w:rsid w:val="00D8220C"/>
    <w:rsid w:val="00D8329B"/>
    <w:rsid w:val="00D842DB"/>
    <w:rsid w:val="00D84930"/>
    <w:rsid w:val="00D86D6D"/>
    <w:rsid w:val="00D872BC"/>
    <w:rsid w:val="00D874B0"/>
    <w:rsid w:val="00D90250"/>
    <w:rsid w:val="00D90A8C"/>
    <w:rsid w:val="00D9181D"/>
    <w:rsid w:val="00D939A0"/>
    <w:rsid w:val="00D943B9"/>
    <w:rsid w:val="00D947EB"/>
    <w:rsid w:val="00D94EDE"/>
    <w:rsid w:val="00D95F16"/>
    <w:rsid w:val="00D966CC"/>
    <w:rsid w:val="00D9678D"/>
    <w:rsid w:val="00D97591"/>
    <w:rsid w:val="00DA011C"/>
    <w:rsid w:val="00DA1944"/>
    <w:rsid w:val="00DA2CBB"/>
    <w:rsid w:val="00DA2F10"/>
    <w:rsid w:val="00DA2F41"/>
    <w:rsid w:val="00DA381A"/>
    <w:rsid w:val="00DA43F2"/>
    <w:rsid w:val="00DA51EC"/>
    <w:rsid w:val="00DA554B"/>
    <w:rsid w:val="00DA58C8"/>
    <w:rsid w:val="00DA6CBA"/>
    <w:rsid w:val="00DA6D3F"/>
    <w:rsid w:val="00DA71E8"/>
    <w:rsid w:val="00DA7597"/>
    <w:rsid w:val="00DA7ED3"/>
    <w:rsid w:val="00DB07FD"/>
    <w:rsid w:val="00DB0ADF"/>
    <w:rsid w:val="00DB0CF7"/>
    <w:rsid w:val="00DB0E5D"/>
    <w:rsid w:val="00DB155B"/>
    <w:rsid w:val="00DB18B2"/>
    <w:rsid w:val="00DB2288"/>
    <w:rsid w:val="00DB289F"/>
    <w:rsid w:val="00DB28FB"/>
    <w:rsid w:val="00DB2AEB"/>
    <w:rsid w:val="00DB4195"/>
    <w:rsid w:val="00DB41BF"/>
    <w:rsid w:val="00DB4207"/>
    <w:rsid w:val="00DB500E"/>
    <w:rsid w:val="00DB688E"/>
    <w:rsid w:val="00DB6E02"/>
    <w:rsid w:val="00DB6EB2"/>
    <w:rsid w:val="00DB764D"/>
    <w:rsid w:val="00DB7666"/>
    <w:rsid w:val="00DB76D7"/>
    <w:rsid w:val="00DB7E09"/>
    <w:rsid w:val="00DC0503"/>
    <w:rsid w:val="00DC0B8B"/>
    <w:rsid w:val="00DC0C08"/>
    <w:rsid w:val="00DC1A77"/>
    <w:rsid w:val="00DC1D43"/>
    <w:rsid w:val="00DC2065"/>
    <w:rsid w:val="00DC288C"/>
    <w:rsid w:val="00DC2B81"/>
    <w:rsid w:val="00DC2C0C"/>
    <w:rsid w:val="00DC2E05"/>
    <w:rsid w:val="00DC3788"/>
    <w:rsid w:val="00DC3A07"/>
    <w:rsid w:val="00DC486A"/>
    <w:rsid w:val="00DC4F8E"/>
    <w:rsid w:val="00DC54CE"/>
    <w:rsid w:val="00DC6E44"/>
    <w:rsid w:val="00DC7BC3"/>
    <w:rsid w:val="00DD014F"/>
    <w:rsid w:val="00DD0FC6"/>
    <w:rsid w:val="00DD210C"/>
    <w:rsid w:val="00DD2659"/>
    <w:rsid w:val="00DD2F64"/>
    <w:rsid w:val="00DD3539"/>
    <w:rsid w:val="00DD45F8"/>
    <w:rsid w:val="00DD4A07"/>
    <w:rsid w:val="00DD5D02"/>
    <w:rsid w:val="00DD6D40"/>
    <w:rsid w:val="00DD7451"/>
    <w:rsid w:val="00DD7667"/>
    <w:rsid w:val="00DD7C32"/>
    <w:rsid w:val="00DD7DB6"/>
    <w:rsid w:val="00DD7FD5"/>
    <w:rsid w:val="00DE041D"/>
    <w:rsid w:val="00DE045A"/>
    <w:rsid w:val="00DE14A2"/>
    <w:rsid w:val="00DE186E"/>
    <w:rsid w:val="00DE2A59"/>
    <w:rsid w:val="00DE3021"/>
    <w:rsid w:val="00DE31C1"/>
    <w:rsid w:val="00DE49A5"/>
    <w:rsid w:val="00DE57A9"/>
    <w:rsid w:val="00DE5F8D"/>
    <w:rsid w:val="00DE6384"/>
    <w:rsid w:val="00DE68B8"/>
    <w:rsid w:val="00DE7C60"/>
    <w:rsid w:val="00DF039E"/>
    <w:rsid w:val="00DF0802"/>
    <w:rsid w:val="00DF2585"/>
    <w:rsid w:val="00DF2C1B"/>
    <w:rsid w:val="00DF421C"/>
    <w:rsid w:val="00DF4A64"/>
    <w:rsid w:val="00DF4A73"/>
    <w:rsid w:val="00DF4B57"/>
    <w:rsid w:val="00DF4C61"/>
    <w:rsid w:val="00DF552F"/>
    <w:rsid w:val="00DF5BF0"/>
    <w:rsid w:val="00DF5D62"/>
    <w:rsid w:val="00DF6433"/>
    <w:rsid w:val="00DF6C5E"/>
    <w:rsid w:val="00DF6CEA"/>
    <w:rsid w:val="00DF7093"/>
    <w:rsid w:val="00DF763C"/>
    <w:rsid w:val="00DF7D5B"/>
    <w:rsid w:val="00DF7ECF"/>
    <w:rsid w:val="00E009F6"/>
    <w:rsid w:val="00E00AC1"/>
    <w:rsid w:val="00E01FEC"/>
    <w:rsid w:val="00E03643"/>
    <w:rsid w:val="00E0372C"/>
    <w:rsid w:val="00E04395"/>
    <w:rsid w:val="00E04470"/>
    <w:rsid w:val="00E05723"/>
    <w:rsid w:val="00E057A6"/>
    <w:rsid w:val="00E0605E"/>
    <w:rsid w:val="00E075F0"/>
    <w:rsid w:val="00E0767A"/>
    <w:rsid w:val="00E10478"/>
    <w:rsid w:val="00E1069A"/>
    <w:rsid w:val="00E10B03"/>
    <w:rsid w:val="00E1179E"/>
    <w:rsid w:val="00E118B4"/>
    <w:rsid w:val="00E11967"/>
    <w:rsid w:val="00E13EDF"/>
    <w:rsid w:val="00E15355"/>
    <w:rsid w:val="00E154D7"/>
    <w:rsid w:val="00E1630C"/>
    <w:rsid w:val="00E1766A"/>
    <w:rsid w:val="00E211A6"/>
    <w:rsid w:val="00E212A9"/>
    <w:rsid w:val="00E21F8B"/>
    <w:rsid w:val="00E22401"/>
    <w:rsid w:val="00E237BE"/>
    <w:rsid w:val="00E23D24"/>
    <w:rsid w:val="00E240CA"/>
    <w:rsid w:val="00E244F2"/>
    <w:rsid w:val="00E246F8"/>
    <w:rsid w:val="00E24832"/>
    <w:rsid w:val="00E25348"/>
    <w:rsid w:val="00E25806"/>
    <w:rsid w:val="00E25DBD"/>
    <w:rsid w:val="00E27419"/>
    <w:rsid w:val="00E27FDE"/>
    <w:rsid w:val="00E30447"/>
    <w:rsid w:val="00E3083E"/>
    <w:rsid w:val="00E31329"/>
    <w:rsid w:val="00E31877"/>
    <w:rsid w:val="00E3303E"/>
    <w:rsid w:val="00E33895"/>
    <w:rsid w:val="00E343D2"/>
    <w:rsid w:val="00E346E9"/>
    <w:rsid w:val="00E349E5"/>
    <w:rsid w:val="00E34C70"/>
    <w:rsid w:val="00E34E4D"/>
    <w:rsid w:val="00E3539C"/>
    <w:rsid w:val="00E3585A"/>
    <w:rsid w:val="00E35C54"/>
    <w:rsid w:val="00E35E60"/>
    <w:rsid w:val="00E36306"/>
    <w:rsid w:val="00E365FD"/>
    <w:rsid w:val="00E36780"/>
    <w:rsid w:val="00E36C9C"/>
    <w:rsid w:val="00E36D99"/>
    <w:rsid w:val="00E375B3"/>
    <w:rsid w:val="00E37C48"/>
    <w:rsid w:val="00E40296"/>
    <w:rsid w:val="00E41433"/>
    <w:rsid w:val="00E41968"/>
    <w:rsid w:val="00E42752"/>
    <w:rsid w:val="00E42858"/>
    <w:rsid w:val="00E43101"/>
    <w:rsid w:val="00E43297"/>
    <w:rsid w:val="00E43ADC"/>
    <w:rsid w:val="00E44C48"/>
    <w:rsid w:val="00E44C7F"/>
    <w:rsid w:val="00E45964"/>
    <w:rsid w:val="00E466B1"/>
    <w:rsid w:val="00E46C81"/>
    <w:rsid w:val="00E4739E"/>
    <w:rsid w:val="00E477A9"/>
    <w:rsid w:val="00E47D93"/>
    <w:rsid w:val="00E503DE"/>
    <w:rsid w:val="00E505DB"/>
    <w:rsid w:val="00E52400"/>
    <w:rsid w:val="00E52BA0"/>
    <w:rsid w:val="00E530C8"/>
    <w:rsid w:val="00E53BA1"/>
    <w:rsid w:val="00E541C6"/>
    <w:rsid w:val="00E54423"/>
    <w:rsid w:val="00E54C17"/>
    <w:rsid w:val="00E5547B"/>
    <w:rsid w:val="00E5563E"/>
    <w:rsid w:val="00E558CD"/>
    <w:rsid w:val="00E55EFB"/>
    <w:rsid w:val="00E562AD"/>
    <w:rsid w:val="00E5690C"/>
    <w:rsid w:val="00E56B8E"/>
    <w:rsid w:val="00E5777F"/>
    <w:rsid w:val="00E61773"/>
    <w:rsid w:val="00E625C3"/>
    <w:rsid w:val="00E6292E"/>
    <w:rsid w:val="00E62F85"/>
    <w:rsid w:val="00E63447"/>
    <w:rsid w:val="00E63F64"/>
    <w:rsid w:val="00E648A4"/>
    <w:rsid w:val="00E64986"/>
    <w:rsid w:val="00E64C4F"/>
    <w:rsid w:val="00E6531F"/>
    <w:rsid w:val="00E65D19"/>
    <w:rsid w:val="00E65D29"/>
    <w:rsid w:val="00E66033"/>
    <w:rsid w:val="00E660AC"/>
    <w:rsid w:val="00E66658"/>
    <w:rsid w:val="00E67E31"/>
    <w:rsid w:val="00E70739"/>
    <w:rsid w:val="00E70B0B"/>
    <w:rsid w:val="00E71355"/>
    <w:rsid w:val="00E71E80"/>
    <w:rsid w:val="00E721F3"/>
    <w:rsid w:val="00E727D6"/>
    <w:rsid w:val="00E7344A"/>
    <w:rsid w:val="00E73EAC"/>
    <w:rsid w:val="00E7612B"/>
    <w:rsid w:val="00E77AD4"/>
    <w:rsid w:val="00E77ED9"/>
    <w:rsid w:val="00E809B4"/>
    <w:rsid w:val="00E81A52"/>
    <w:rsid w:val="00E81DB6"/>
    <w:rsid w:val="00E82B1F"/>
    <w:rsid w:val="00E83351"/>
    <w:rsid w:val="00E83EE6"/>
    <w:rsid w:val="00E83F41"/>
    <w:rsid w:val="00E84941"/>
    <w:rsid w:val="00E860D4"/>
    <w:rsid w:val="00E86105"/>
    <w:rsid w:val="00E86194"/>
    <w:rsid w:val="00E86248"/>
    <w:rsid w:val="00E862A7"/>
    <w:rsid w:val="00E862FE"/>
    <w:rsid w:val="00E86C55"/>
    <w:rsid w:val="00E86EF5"/>
    <w:rsid w:val="00E87F75"/>
    <w:rsid w:val="00E90064"/>
    <w:rsid w:val="00E90474"/>
    <w:rsid w:val="00E90480"/>
    <w:rsid w:val="00E91919"/>
    <w:rsid w:val="00E92104"/>
    <w:rsid w:val="00E93845"/>
    <w:rsid w:val="00E94164"/>
    <w:rsid w:val="00E9421D"/>
    <w:rsid w:val="00E943DF"/>
    <w:rsid w:val="00E94E6D"/>
    <w:rsid w:val="00E9550E"/>
    <w:rsid w:val="00E95D80"/>
    <w:rsid w:val="00E95FE6"/>
    <w:rsid w:val="00E96598"/>
    <w:rsid w:val="00E96DBD"/>
    <w:rsid w:val="00E9765A"/>
    <w:rsid w:val="00E97763"/>
    <w:rsid w:val="00EA0EBC"/>
    <w:rsid w:val="00EA102B"/>
    <w:rsid w:val="00EA133D"/>
    <w:rsid w:val="00EA19CD"/>
    <w:rsid w:val="00EA2534"/>
    <w:rsid w:val="00EA301E"/>
    <w:rsid w:val="00EA3388"/>
    <w:rsid w:val="00EA34C4"/>
    <w:rsid w:val="00EA380A"/>
    <w:rsid w:val="00EA3B6A"/>
    <w:rsid w:val="00EA3FAE"/>
    <w:rsid w:val="00EA5B5E"/>
    <w:rsid w:val="00EA61BA"/>
    <w:rsid w:val="00EA6D11"/>
    <w:rsid w:val="00EA7E8B"/>
    <w:rsid w:val="00EB055F"/>
    <w:rsid w:val="00EB0C8F"/>
    <w:rsid w:val="00EB102F"/>
    <w:rsid w:val="00EB10CF"/>
    <w:rsid w:val="00EB1764"/>
    <w:rsid w:val="00EB18A4"/>
    <w:rsid w:val="00EB1942"/>
    <w:rsid w:val="00EB33B7"/>
    <w:rsid w:val="00EB3477"/>
    <w:rsid w:val="00EB3488"/>
    <w:rsid w:val="00EB3F0D"/>
    <w:rsid w:val="00EB441D"/>
    <w:rsid w:val="00EB5385"/>
    <w:rsid w:val="00EB5704"/>
    <w:rsid w:val="00EB5FA7"/>
    <w:rsid w:val="00EB69A7"/>
    <w:rsid w:val="00EB6DCE"/>
    <w:rsid w:val="00EB6FD5"/>
    <w:rsid w:val="00EB6FDF"/>
    <w:rsid w:val="00EB76FB"/>
    <w:rsid w:val="00EC09D7"/>
    <w:rsid w:val="00EC1724"/>
    <w:rsid w:val="00EC1F2B"/>
    <w:rsid w:val="00EC20EA"/>
    <w:rsid w:val="00EC366E"/>
    <w:rsid w:val="00EC3E9B"/>
    <w:rsid w:val="00EC52F8"/>
    <w:rsid w:val="00EC531C"/>
    <w:rsid w:val="00EC54FD"/>
    <w:rsid w:val="00EC5AC0"/>
    <w:rsid w:val="00EC65F3"/>
    <w:rsid w:val="00EC706F"/>
    <w:rsid w:val="00EC799B"/>
    <w:rsid w:val="00EC7C71"/>
    <w:rsid w:val="00ED0693"/>
    <w:rsid w:val="00ED0D92"/>
    <w:rsid w:val="00ED1445"/>
    <w:rsid w:val="00ED1E82"/>
    <w:rsid w:val="00ED2309"/>
    <w:rsid w:val="00ED2DCF"/>
    <w:rsid w:val="00ED30EA"/>
    <w:rsid w:val="00ED32D0"/>
    <w:rsid w:val="00ED3C6D"/>
    <w:rsid w:val="00ED4C74"/>
    <w:rsid w:val="00ED5496"/>
    <w:rsid w:val="00ED579C"/>
    <w:rsid w:val="00ED67EF"/>
    <w:rsid w:val="00ED73ED"/>
    <w:rsid w:val="00ED7E32"/>
    <w:rsid w:val="00EE01A6"/>
    <w:rsid w:val="00EE05AD"/>
    <w:rsid w:val="00EE10E8"/>
    <w:rsid w:val="00EE19B0"/>
    <w:rsid w:val="00EE29DD"/>
    <w:rsid w:val="00EE2CF2"/>
    <w:rsid w:val="00EE36A1"/>
    <w:rsid w:val="00EE3BD3"/>
    <w:rsid w:val="00EE4B5D"/>
    <w:rsid w:val="00EE4F44"/>
    <w:rsid w:val="00EE502B"/>
    <w:rsid w:val="00EE515A"/>
    <w:rsid w:val="00EE55EB"/>
    <w:rsid w:val="00EE6361"/>
    <w:rsid w:val="00EE6DB3"/>
    <w:rsid w:val="00EE6EB6"/>
    <w:rsid w:val="00EE6FE9"/>
    <w:rsid w:val="00EE799C"/>
    <w:rsid w:val="00EF236B"/>
    <w:rsid w:val="00EF2830"/>
    <w:rsid w:val="00EF2ED2"/>
    <w:rsid w:val="00EF3090"/>
    <w:rsid w:val="00EF5678"/>
    <w:rsid w:val="00EF58E6"/>
    <w:rsid w:val="00EF60BF"/>
    <w:rsid w:val="00EF6C0C"/>
    <w:rsid w:val="00EF6DFF"/>
    <w:rsid w:val="00EF7621"/>
    <w:rsid w:val="00EF7EF7"/>
    <w:rsid w:val="00F00780"/>
    <w:rsid w:val="00F00AC4"/>
    <w:rsid w:val="00F00D16"/>
    <w:rsid w:val="00F027BB"/>
    <w:rsid w:val="00F032EC"/>
    <w:rsid w:val="00F04F4E"/>
    <w:rsid w:val="00F05219"/>
    <w:rsid w:val="00F0598A"/>
    <w:rsid w:val="00F059F1"/>
    <w:rsid w:val="00F062EF"/>
    <w:rsid w:val="00F06794"/>
    <w:rsid w:val="00F06CF1"/>
    <w:rsid w:val="00F0786F"/>
    <w:rsid w:val="00F10247"/>
    <w:rsid w:val="00F10542"/>
    <w:rsid w:val="00F10604"/>
    <w:rsid w:val="00F10888"/>
    <w:rsid w:val="00F117F5"/>
    <w:rsid w:val="00F11CCC"/>
    <w:rsid w:val="00F13D28"/>
    <w:rsid w:val="00F1525C"/>
    <w:rsid w:val="00F154F5"/>
    <w:rsid w:val="00F15960"/>
    <w:rsid w:val="00F16A4B"/>
    <w:rsid w:val="00F16EC0"/>
    <w:rsid w:val="00F17488"/>
    <w:rsid w:val="00F17A21"/>
    <w:rsid w:val="00F20BB9"/>
    <w:rsid w:val="00F20FF1"/>
    <w:rsid w:val="00F2106D"/>
    <w:rsid w:val="00F21475"/>
    <w:rsid w:val="00F21F88"/>
    <w:rsid w:val="00F21F92"/>
    <w:rsid w:val="00F225D0"/>
    <w:rsid w:val="00F23017"/>
    <w:rsid w:val="00F2357F"/>
    <w:rsid w:val="00F236F5"/>
    <w:rsid w:val="00F2393C"/>
    <w:rsid w:val="00F2398E"/>
    <w:rsid w:val="00F23BC3"/>
    <w:rsid w:val="00F23CE0"/>
    <w:rsid w:val="00F26635"/>
    <w:rsid w:val="00F30420"/>
    <w:rsid w:val="00F30B34"/>
    <w:rsid w:val="00F30C81"/>
    <w:rsid w:val="00F32DD1"/>
    <w:rsid w:val="00F32E2F"/>
    <w:rsid w:val="00F3409D"/>
    <w:rsid w:val="00F34208"/>
    <w:rsid w:val="00F34870"/>
    <w:rsid w:val="00F3543C"/>
    <w:rsid w:val="00F35A49"/>
    <w:rsid w:val="00F36062"/>
    <w:rsid w:val="00F3629D"/>
    <w:rsid w:val="00F36434"/>
    <w:rsid w:val="00F3706E"/>
    <w:rsid w:val="00F3764D"/>
    <w:rsid w:val="00F377C6"/>
    <w:rsid w:val="00F400B6"/>
    <w:rsid w:val="00F416F6"/>
    <w:rsid w:val="00F41843"/>
    <w:rsid w:val="00F42C21"/>
    <w:rsid w:val="00F4343B"/>
    <w:rsid w:val="00F438B0"/>
    <w:rsid w:val="00F4423E"/>
    <w:rsid w:val="00F4424D"/>
    <w:rsid w:val="00F45B76"/>
    <w:rsid w:val="00F501CD"/>
    <w:rsid w:val="00F508DD"/>
    <w:rsid w:val="00F50EFF"/>
    <w:rsid w:val="00F51D78"/>
    <w:rsid w:val="00F5286C"/>
    <w:rsid w:val="00F532CD"/>
    <w:rsid w:val="00F53BDC"/>
    <w:rsid w:val="00F542CA"/>
    <w:rsid w:val="00F560E2"/>
    <w:rsid w:val="00F563C4"/>
    <w:rsid w:val="00F56647"/>
    <w:rsid w:val="00F566DB"/>
    <w:rsid w:val="00F567C0"/>
    <w:rsid w:val="00F567F7"/>
    <w:rsid w:val="00F567FF"/>
    <w:rsid w:val="00F57228"/>
    <w:rsid w:val="00F60CF5"/>
    <w:rsid w:val="00F60F86"/>
    <w:rsid w:val="00F615FC"/>
    <w:rsid w:val="00F62370"/>
    <w:rsid w:val="00F629C3"/>
    <w:rsid w:val="00F631F9"/>
    <w:rsid w:val="00F63787"/>
    <w:rsid w:val="00F637A4"/>
    <w:rsid w:val="00F63AD2"/>
    <w:rsid w:val="00F63D6E"/>
    <w:rsid w:val="00F659D6"/>
    <w:rsid w:val="00F66CB2"/>
    <w:rsid w:val="00F67730"/>
    <w:rsid w:val="00F70856"/>
    <w:rsid w:val="00F70FF0"/>
    <w:rsid w:val="00F71C2F"/>
    <w:rsid w:val="00F72F84"/>
    <w:rsid w:val="00F75D9F"/>
    <w:rsid w:val="00F762EC"/>
    <w:rsid w:val="00F765CA"/>
    <w:rsid w:val="00F77426"/>
    <w:rsid w:val="00F77588"/>
    <w:rsid w:val="00F80B78"/>
    <w:rsid w:val="00F80E97"/>
    <w:rsid w:val="00F812DD"/>
    <w:rsid w:val="00F819DC"/>
    <w:rsid w:val="00F81BD4"/>
    <w:rsid w:val="00F82614"/>
    <w:rsid w:val="00F83236"/>
    <w:rsid w:val="00F83583"/>
    <w:rsid w:val="00F83AA9"/>
    <w:rsid w:val="00F84301"/>
    <w:rsid w:val="00F846AA"/>
    <w:rsid w:val="00F848E8"/>
    <w:rsid w:val="00F8573B"/>
    <w:rsid w:val="00F8658D"/>
    <w:rsid w:val="00F86EC9"/>
    <w:rsid w:val="00F87764"/>
    <w:rsid w:val="00F87903"/>
    <w:rsid w:val="00F903A1"/>
    <w:rsid w:val="00F90AD2"/>
    <w:rsid w:val="00F91079"/>
    <w:rsid w:val="00F91CEC"/>
    <w:rsid w:val="00F91D6B"/>
    <w:rsid w:val="00F91DEA"/>
    <w:rsid w:val="00F92A12"/>
    <w:rsid w:val="00F93653"/>
    <w:rsid w:val="00F95603"/>
    <w:rsid w:val="00F95CC6"/>
    <w:rsid w:val="00F96189"/>
    <w:rsid w:val="00F96615"/>
    <w:rsid w:val="00F974D2"/>
    <w:rsid w:val="00F97E47"/>
    <w:rsid w:val="00FA113D"/>
    <w:rsid w:val="00FA1B6A"/>
    <w:rsid w:val="00FA2A35"/>
    <w:rsid w:val="00FA3135"/>
    <w:rsid w:val="00FA34CB"/>
    <w:rsid w:val="00FA48EF"/>
    <w:rsid w:val="00FA55E5"/>
    <w:rsid w:val="00FA60D8"/>
    <w:rsid w:val="00FA618A"/>
    <w:rsid w:val="00FA7B1D"/>
    <w:rsid w:val="00FB0482"/>
    <w:rsid w:val="00FB0D3D"/>
    <w:rsid w:val="00FB1540"/>
    <w:rsid w:val="00FB2179"/>
    <w:rsid w:val="00FB36BC"/>
    <w:rsid w:val="00FB3AAE"/>
    <w:rsid w:val="00FB4078"/>
    <w:rsid w:val="00FB42DE"/>
    <w:rsid w:val="00FB542E"/>
    <w:rsid w:val="00FB5AB5"/>
    <w:rsid w:val="00FB5E7B"/>
    <w:rsid w:val="00FB7E6E"/>
    <w:rsid w:val="00FC2D0E"/>
    <w:rsid w:val="00FC387D"/>
    <w:rsid w:val="00FC4330"/>
    <w:rsid w:val="00FC45C1"/>
    <w:rsid w:val="00FC51F7"/>
    <w:rsid w:val="00FC53C4"/>
    <w:rsid w:val="00FC5442"/>
    <w:rsid w:val="00FC5804"/>
    <w:rsid w:val="00FC5D3F"/>
    <w:rsid w:val="00FC65E8"/>
    <w:rsid w:val="00FC6BEA"/>
    <w:rsid w:val="00FC7089"/>
    <w:rsid w:val="00FC752A"/>
    <w:rsid w:val="00FC78AB"/>
    <w:rsid w:val="00FD0294"/>
    <w:rsid w:val="00FD0DB0"/>
    <w:rsid w:val="00FD0F87"/>
    <w:rsid w:val="00FD18EF"/>
    <w:rsid w:val="00FD3DF9"/>
    <w:rsid w:val="00FD46DE"/>
    <w:rsid w:val="00FD4C23"/>
    <w:rsid w:val="00FD6138"/>
    <w:rsid w:val="00FD6542"/>
    <w:rsid w:val="00FD669D"/>
    <w:rsid w:val="00FD6803"/>
    <w:rsid w:val="00FD6993"/>
    <w:rsid w:val="00FD6F3F"/>
    <w:rsid w:val="00FD6F4F"/>
    <w:rsid w:val="00FE1A4F"/>
    <w:rsid w:val="00FE2843"/>
    <w:rsid w:val="00FE3FD3"/>
    <w:rsid w:val="00FE45B9"/>
    <w:rsid w:val="00FE4861"/>
    <w:rsid w:val="00FE5D97"/>
    <w:rsid w:val="00FE5F7C"/>
    <w:rsid w:val="00FE6263"/>
    <w:rsid w:val="00FE6FB4"/>
    <w:rsid w:val="00FE7BF5"/>
    <w:rsid w:val="00FF0601"/>
    <w:rsid w:val="00FF0833"/>
    <w:rsid w:val="00FF1708"/>
    <w:rsid w:val="00FF2CBA"/>
    <w:rsid w:val="00FF6964"/>
    <w:rsid w:val="00FF7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5F61D2A7"/>
  <w15:docId w15:val="{840CFC40-C2E8-41B8-9B97-372908E4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7C61"/>
    <w:pPr>
      <w:spacing w:after="120"/>
      <w:jc w:val="both"/>
    </w:pPr>
    <w:rPr>
      <w:sz w:val="24"/>
    </w:rPr>
  </w:style>
  <w:style w:type="paragraph" w:styleId="Heading1">
    <w:name w:val="heading 1"/>
    <w:basedOn w:val="Normal"/>
    <w:next w:val="BodyText"/>
    <w:link w:val="Heading1Char"/>
    <w:qFormat/>
    <w:pPr>
      <w:keepNext/>
      <w:numPr>
        <w:numId w:val="3"/>
      </w:numPr>
      <w:jc w:val="left"/>
      <w:outlineLvl w:val="0"/>
    </w:pPr>
    <w:rPr>
      <w:b/>
      <w:caps/>
      <w:kern w:val="28"/>
      <w:sz w:val="28"/>
      <w:lang w:val="en-GB"/>
    </w:rPr>
  </w:style>
  <w:style w:type="paragraph" w:styleId="Heading2">
    <w:name w:val="heading 2"/>
    <w:basedOn w:val="Normal"/>
    <w:next w:val="BodyText"/>
    <w:link w:val="Heading2Char"/>
    <w:qFormat/>
    <w:pPr>
      <w:keepNext/>
      <w:numPr>
        <w:ilvl w:val="1"/>
        <w:numId w:val="3"/>
      </w:numPr>
      <w:jc w:val="left"/>
      <w:outlineLvl w:val="1"/>
    </w:pPr>
    <w:rPr>
      <w:b/>
      <w:sz w:val="28"/>
    </w:rPr>
  </w:style>
  <w:style w:type="paragraph" w:styleId="Heading3">
    <w:name w:val="heading 3"/>
    <w:basedOn w:val="Normal"/>
    <w:next w:val="Normal"/>
    <w:link w:val="Heading3Char"/>
    <w:qFormat/>
    <w:pPr>
      <w:keepNext/>
      <w:numPr>
        <w:ilvl w:val="2"/>
        <w:numId w:val="3"/>
      </w:numPr>
      <w:jc w:val="left"/>
      <w:outlineLvl w:val="2"/>
    </w:pPr>
    <w:rPr>
      <w:b/>
    </w:rPr>
  </w:style>
  <w:style w:type="paragraph" w:styleId="Heading4">
    <w:name w:val="heading 4"/>
    <w:basedOn w:val="Normal"/>
    <w:next w:val="BodyText2"/>
    <w:link w:val="Heading4Char"/>
    <w:qFormat/>
    <w:pPr>
      <w:keepNext/>
      <w:numPr>
        <w:ilvl w:val="3"/>
        <w:numId w:val="3"/>
      </w:numPr>
      <w:tabs>
        <w:tab w:val="left" w:pos="1800"/>
      </w:tabs>
      <w:jc w:val="left"/>
      <w:outlineLvl w:val="3"/>
    </w:pPr>
    <w:rPr>
      <w:b/>
    </w:rPr>
  </w:style>
  <w:style w:type="paragraph" w:styleId="Heading5">
    <w:name w:val="heading 5"/>
    <w:basedOn w:val="Normal"/>
    <w:next w:val="BodyText2"/>
    <w:link w:val="Heading5Char"/>
    <w:qFormat/>
    <w:pPr>
      <w:numPr>
        <w:ilvl w:val="4"/>
        <w:numId w:val="3"/>
      </w:numPr>
      <w:tabs>
        <w:tab w:val="left" w:pos="1800"/>
      </w:tabs>
      <w:jc w:val="left"/>
      <w:outlineLvl w:val="4"/>
    </w:pPr>
    <w:rPr>
      <w:b/>
      <w:i/>
    </w:rPr>
  </w:style>
  <w:style w:type="paragraph" w:styleId="Heading6">
    <w:name w:val="heading 6"/>
    <w:basedOn w:val="Normal"/>
    <w:next w:val="Normal"/>
    <w:link w:val="Heading6Char"/>
    <w:qFormat/>
    <w:pPr>
      <w:numPr>
        <w:ilvl w:val="5"/>
        <w:numId w:val="3"/>
      </w:numPr>
      <w:spacing w:before="240" w:after="60"/>
      <w:outlineLvl w:val="5"/>
    </w:pPr>
    <w:rPr>
      <w:rFonts w:ascii="Arial" w:hAnsi="Arial"/>
      <w:i/>
      <w:sz w:val="22"/>
    </w:rPr>
  </w:style>
  <w:style w:type="paragraph" w:styleId="Heading7">
    <w:name w:val="heading 7"/>
    <w:basedOn w:val="Normal"/>
    <w:next w:val="Normal"/>
    <w:link w:val="Heading7Char"/>
    <w:qFormat/>
    <w:pPr>
      <w:numPr>
        <w:ilvl w:val="6"/>
        <w:numId w:val="3"/>
      </w:numPr>
      <w:spacing w:before="240" w:after="60"/>
      <w:outlineLvl w:val="6"/>
    </w:pPr>
    <w:rPr>
      <w:rFonts w:ascii="Arial" w:hAnsi="Arial"/>
      <w:sz w:val="20"/>
    </w:rPr>
  </w:style>
  <w:style w:type="paragraph" w:styleId="Heading8">
    <w:name w:val="heading 8"/>
    <w:basedOn w:val="Normal"/>
    <w:next w:val="Normal"/>
    <w:link w:val="Heading8Char"/>
    <w:qFormat/>
    <w:pPr>
      <w:numPr>
        <w:ilvl w:val="7"/>
        <w:numId w:val="3"/>
      </w:numPr>
      <w:spacing w:before="240" w:after="60"/>
      <w:outlineLvl w:val="7"/>
    </w:pPr>
    <w:rPr>
      <w:rFonts w:ascii="Arial" w:hAnsi="Arial"/>
      <w:i/>
      <w:sz w:val="20"/>
    </w:rPr>
  </w:style>
  <w:style w:type="paragraph" w:styleId="Heading9">
    <w:name w:val="heading 9"/>
    <w:basedOn w:val="Normal"/>
    <w:next w:val="Normal"/>
    <w:link w:val="Heading9Char"/>
    <w:qFormat/>
    <w:pPr>
      <w:numPr>
        <w:ilvl w:val="8"/>
        <w:numId w:val="3"/>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mmary2">
    <w:name w:val="Summary_2"/>
    <w:basedOn w:val="Normal"/>
    <w:pPr>
      <w:tabs>
        <w:tab w:val="left" w:pos="-720"/>
      </w:tabs>
      <w:suppressAutoHyphens/>
      <w:spacing w:before="80" w:after="60"/>
    </w:pPr>
    <w:rPr>
      <w:spacing w:val="-2"/>
      <w:sz w:val="22"/>
    </w:rPr>
  </w:style>
  <w:style w:type="paragraph" w:customStyle="1" w:styleId="Summary1">
    <w:name w:val="Summary_1"/>
    <w:basedOn w:val="Normal"/>
    <w:uiPriority w:val="99"/>
    <w:pPr>
      <w:tabs>
        <w:tab w:val="left" w:pos="-720"/>
      </w:tabs>
      <w:suppressAutoHyphens/>
      <w:spacing w:before="120"/>
    </w:pPr>
    <w:rPr>
      <w:rFonts w:ascii="Arial" w:hAnsi="Arial"/>
      <w:i/>
      <w:spacing w:val="-2"/>
      <w:sz w:val="18"/>
    </w:rPr>
  </w:style>
  <w:style w:type="paragraph" w:customStyle="1" w:styleId="Summary3">
    <w:name w:val="Summary_3"/>
    <w:basedOn w:val="Normal"/>
    <w:pPr>
      <w:tabs>
        <w:tab w:val="left" w:pos="-720"/>
      </w:tabs>
      <w:suppressAutoHyphens/>
      <w:spacing w:after="0"/>
      <w:jc w:val="left"/>
    </w:pPr>
    <w:rPr>
      <w:smallCaps/>
      <w:spacing w:val="-2"/>
      <w:sz w:val="26"/>
    </w:rPr>
  </w:style>
  <w:style w:type="paragraph" w:customStyle="1" w:styleId="Summary4">
    <w:name w:val="Summary_4"/>
    <w:basedOn w:val="Summary1"/>
    <w:pPr>
      <w:jc w:val="center"/>
    </w:pPr>
  </w:style>
  <w:style w:type="paragraph" w:styleId="Footer">
    <w:name w:val="footer"/>
    <w:basedOn w:val="Normal"/>
    <w:link w:val="FooterChar"/>
    <w:pPr>
      <w:tabs>
        <w:tab w:val="center" w:pos="4680"/>
        <w:tab w:val="right" w:pos="9360"/>
      </w:tabs>
      <w:suppressAutoHyphens/>
      <w:spacing w:before="40" w:after="0"/>
    </w:pPr>
    <w:rPr>
      <w:sz w:val="18"/>
    </w:rPr>
  </w:style>
  <w:style w:type="paragraph" w:customStyle="1" w:styleId="Cover1">
    <w:name w:val="Cover_1"/>
    <w:basedOn w:val="Normal"/>
    <w:pPr>
      <w:jc w:val="center"/>
    </w:pPr>
    <w:rPr>
      <w:smallCaps/>
      <w:sz w:val="32"/>
    </w:rPr>
  </w:style>
  <w:style w:type="paragraph" w:customStyle="1" w:styleId="Cover2">
    <w:name w:val="Cover_2"/>
    <w:basedOn w:val="Normal"/>
    <w:pPr>
      <w:spacing w:after="0"/>
      <w:jc w:val="center"/>
    </w:pPr>
    <w:rPr>
      <w:smallCaps/>
      <w:sz w:val="64"/>
    </w:rPr>
  </w:style>
  <w:style w:type="paragraph" w:customStyle="1" w:styleId="Cover4">
    <w:name w:val="Cover_4"/>
    <w:basedOn w:val="Cover2"/>
  </w:style>
  <w:style w:type="paragraph" w:customStyle="1" w:styleId="TableTextLeftAlign">
    <w:name w:val="Table Text Left Align"/>
    <w:basedOn w:val="Normal"/>
    <w:uiPriority w:val="99"/>
    <w:pPr>
      <w:spacing w:after="0"/>
      <w:jc w:val="left"/>
    </w:pPr>
    <w:rPr>
      <w:sz w:val="20"/>
    </w:rPr>
  </w:style>
  <w:style w:type="paragraph" w:customStyle="1" w:styleId="Cover3">
    <w:name w:val="Cover_3"/>
    <w:basedOn w:val="Cover4"/>
    <w:pPr>
      <w:jc w:val="left"/>
    </w:pPr>
  </w:style>
  <w:style w:type="paragraph" w:styleId="Header">
    <w:name w:val="header"/>
    <w:basedOn w:val="Normal"/>
    <w:link w:val="HeaderChar"/>
    <w:uiPriority w:val="99"/>
    <w:pPr>
      <w:tabs>
        <w:tab w:val="right" w:pos="9360"/>
      </w:tabs>
      <w:spacing w:after="0"/>
    </w:pPr>
    <w:rPr>
      <w:sz w:val="18"/>
    </w:rPr>
  </w:style>
  <w:style w:type="character" w:styleId="PageNumber">
    <w:name w:val="page number"/>
    <w:basedOn w:val="DefaultParagraphFont"/>
  </w:style>
  <w:style w:type="paragraph" w:customStyle="1" w:styleId="TableTextCentered">
    <w:name w:val="Table Text Centered"/>
    <w:basedOn w:val="TableTextLeftAlign"/>
    <w:pPr>
      <w:jc w:val="center"/>
    </w:pPr>
  </w:style>
  <w:style w:type="paragraph" w:customStyle="1" w:styleId="Summary5">
    <w:name w:val="Summary_5"/>
    <w:basedOn w:val="Summary2"/>
    <w:uiPriority w:val="99"/>
    <w:rPr>
      <w:sz w:val="24"/>
    </w:rPr>
  </w:style>
  <w:style w:type="paragraph" w:customStyle="1" w:styleId="Summary6">
    <w:name w:val="Summary_6"/>
    <w:basedOn w:val="Summary2"/>
    <w:pPr>
      <w:spacing w:after="0"/>
    </w:pPr>
  </w:style>
  <w:style w:type="paragraph" w:customStyle="1" w:styleId="LogoBlk1">
    <w:name w:val="LogoBlk1"/>
    <w:basedOn w:val="Normal"/>
    <w:pPr>
      <w:spacing w:after="0"/>
    </w:pPr>
    <w:rPr>
      <w:sz w:val="15"/>
    </w:rPr>
  </w:style>
  <w:style w:type="paragraph" w:customStyle="1" w:styleId="Summary7">
    <w:name w:val="Summary_7"/>
    <w:basedOn w:val="Summary2"/>
    <w:pPr>
      <w:spacing w:before="0" w:after="0"/>
    </w:pPr>
    <w:rPr>
      <w:smallCaps/>
    </w:rPr>
  </w:style>
  <w:style w:type="paragraph" w:styleId="Caption">
    <w:name w:val="caption"/>
    <w:basedOn w:val="Normal"/>
    <w:next w:val="BodyText"/>
    <w:qFormat/>
    <w:pPr>
      <w:keepLines/>
      <w:spacing w:before="120"/>
      <w:ind w:left="907" w:hanging="907"/>
      <w:jc w:val="center"/>
    </w:pPr>
    <w:rPr>
      <w:b/>
      <w:sz w:val="20"/>
    </w:rPr>
  </w:style>
  <w:style w:type="paragraph" w:styleId="TOC1">
    <w:name w:val="toc 1"/>
    <w:basedOn w:val="Normal"/>
    <w:next w:val="Normal"/>
    <w:autoRedefine/>
    <w:uiPriority w:val="39"/>
    <w:rsid w:val="006C0785"/>
    <w:pPr>
      <w:spacing w:before="120"/>
      <w:jc w:val="left"/>
    </w:pPr>
    <w:rPr>
      <w:bCs/>
      <w:caps/>
    </w:rPr>
  </w:style>
  <w:style w:type="paragraph" w:styleId="Title">
    <w:name w:val="Title"/>
    <w:basedOn w:val="Normal"/>
    <w:link w:val="TitleChar"/>
    <w:qFormat/>
    <w:pPr>
      <w:spacing w:after="0"/>
      <w:jc w:val="center"/>
    </w:pPr>
    <w:rPr>
      <w:b/>
      <w:smallCaps/>
      <w:kern w:val="28"/>
      <w:sz w:val="80"/>
    </w:rPr>
  </w:style>
  <w:style w:type="paragraph" w:styleId="TOC2">
    <w:name w:val="toc 2"/>
    <w:basedOn w:val="Normal"/>
    <w:next w:val="Normal"/>
    <w:autoRedefine/>
    <w:uiPriority w:val="39"/>
    <w:rsid w:val="00CD3FA7"/>
    <w:pPr>
      <w:spacing w:after="0"/>
      <w:ind w:left="240"/>
      <w:jc w:val="left"/>
    </w:pPr>
    <w:rPr>
      <w:smallCaps/>
    </w:rPr>
  </w:style>
  <w:style w:type="paragraph" w:styleId="TOC3">
    <w:name w:val="toc 3"/>
    <w:basedOn w:val="Normal"/>
    <w:next w:val="Normal"/>
    <w:autoRedefine/>
    <w:semiHidden/>
    <w:pPr>
      <w:spacing w:after="0"/>
      <w:ind w:left="480"/>
      <w:jc w:val="left"/>
    </w:pPr>
    <w:rPr>
      <w:rFonts w:asciiTheme="minorHAnsi" w:hAnsiTheme="minorHAnsi"/>
      <w:i/>
      <w:iCs/>
      <w:sz w:val="20"/>
    </w:rPr>
  </w:style>
  <w:style w:type="paragraph" w:styleId="TOC4">
    <w:name w:val="toc 4"/>
    <w:basedOn w:val="Normal"/>
    <w:next w:val="Normal"/>
    <w:autoRedefine/>
    <w:semiHidden/>
    <w:pPr>
      <w:spacing w:after="0"/>
      <w:ind w:left="720"/>
      <w:jc w:val="left"/>
    </w:pPr>
    <w:rPr>
      <w:rFonts w:asciiTheme="minorHAnsi" w:hAnsiTheme="minorHAnsi"/>
      <w:sz w:val="18"/>
      <w:szCs w:val="18"/>
    </w:rPr>
  </w:style>
  <w:style w:type="paragraph" w:styleId="TOC5">
    <w:name w:val="toc 5"/>
    <w:basedOn w:val="Normal"/>
    <w:next w:val="Normal"/>
    <w:autoRedefine/>
    <w:semiHidden/>
    <w:pPr>
      <w:spacing w:after="0"/>
      <w:ind w:left="960"/>
      <w:jc w:val="left"/>
    </w:pPr>
    <w:rPr>
      <w:rFonts w:asciiTheme="minorHAnsi" w:hAnsiTheme="minorHAnsi"/>
      <w:sz w:val="18"/>
      <w:szCs w:val="18"/>
    </w:rPr>
  </w:style>
  <w:style w:type="paragraph" w:styleId="TOC6">
    <w:name w:val="toc 6"/>
    <w:basedOn w:val="Normal"/>
    <w:next w:val="Normal"/>
    <w:autoRedefine/>
    <w:semiHidden/>
    <w:pPr>
      <w:spacing w:after="0"/>
      <w:ind w:left="1200"/>
      <w:jc w:val="left"/>
    </w:pPr>
    <w:rPr>
      <w:rFonts w:asciiTheme="minorHAnsi" w:hAnsiTheme="minorHAnsi"/>
      <w:sz w:val="18"/>
      <w:szCs w:val="18"/>
    </w:rPr>
  </w:style>
  <w:style w:type="paragraph" w:styleId="TOC7">
    <w:name w:val="toc 7"/>
    <w:basedOn w:val="Normal"/>
    <w:next w:val="Normal"/>
    <w:autoRedefine/>
    <w:semiHidden/>
    <w:pPr>
      <w:spacing w:after="0"/>
      <w:ind w:left="1440"/>
      <w:jc w:val="left"/>
    </w:pPr>
    <w:rPr>
      <w:rFonts w:asciiTheme="minorHAnsi" w:hAnsiTheme="minorHAnsi"/>
      <w:sz w:val="18"/>
      <w:szCs w:val="18"/>
    </w:rPr>
  </w:style>
  <w:style w:type="paragraph" w:styleId="TOC8">
    <w:name w:val="toc 8"/>
    <w:basedOn w:val="Normal"/>
    <w:next w:val="Normal"/>
    <w:autoRedefine/>
    <w:semiHidden/>
    <w:pPr>
      <w:spacing w:after="0"/>
      <w:ind w:left="1680"/>
      <w:jc w:val="left"/>
    </w:pPr>
    <w:rPr>
      <w:rFonts w:asciiTheme="minorHAnsi" w:hAnsiTheme="minorHAnsi"/>
      <w:sz w:val="18"/>
      <w:szCs w:val="18"/>
    </w:rPr>
  </w:style>
  <w:style w:type="paragraph" w:styleId="TOC9">
    <w:name w:val="toc 9"/>
    <w:basedOn w:val="Normal"/>
    <w:next w:val="Normal"/>
    <w:autoRedefine/>
    <w:semiHidden/>
    <w:pPr>
      <w:spacing w:after="0"/>
      <w:ind w:left="1920"/>
      <w:jc w:val="left"/>
    </w:pPr>
    <w:rPr>
      <w:rFonts w:asciiTheme="minorHAnsi" w:hAnsiTheme="minorHAnsi"/>
      <w:sz w:val="18"/>
      <w:szCs w:val="18"/>
    </w:rPr>
  </w:style>
  <w:style w:type="paragraph" w:styleId="BodyTextIndent2">
    <w:name w:val="Body Text Indent 2"/>
    <w:basedOn w:val="Normal"/>
    <w:link w:val="BodyTextIndent2Char"/>
    <w:pPr>
      <w:suppressAutoHyphens/>
      <w:spacing w:before="120"/>
      <w:ind w:left="360"/>
    </w:pPr>
    <w:rPr>
      <w:spacing w:val="-3"/>
      <w:sz w:val="18"/>
    </w:rPr>
  </w:style>
  <w:style w:type="paragraph" w:styleId="BodyText">
    <w:name w:val="Body Text"/>
    <w:basedOn w:val="Normal"/>
    <w:link w:val="BodyTextChar"/>
    <w:pPr>
      <w:spacing w:after="240"/>
      <w:ind w:left="720"/>
    </w:pPr>
  </w:style>
  <w:style w:type="paragraph" w:customStyle="1" w:styleId="Bullets">
    <w:name w:val="Bullets"/>
    <w:basedOn w:val="Normal"/>
    <w:uiPriority w:val="99"/>
    <w:pPr>
      <w:numPr>
        <w:numId w:val="1"/>
      </w:numPr>
      <w:spacing w:before="40" w:after="40"/>
    </w:pPr>
  </w:style>
  <w:style w:type="paragraph" w:styleId="BodyText2">
    <w:name w:val="Body Text 2"/>
    <w:basedOn w:val="Normal"/>
    <w:link w:val="BodyText2Char"/>
    <w:pPr>
      <w:spacing w:before="120"/>
      <w:ind w:left="936"/>
    </w:pPr>
  </w:style>
  <w:style w:type="paragraph" w:customStyle="1" w:styleId="NumberedList">
    <w:name w:val="Numbered List"/>
    <w:basedOn w:val="Normal"/>
    <w:pPr>
      <w:numPr>
        <w:numId w:val="2"/>
      </w:numPr>
      <w:spacing w:before="40" w:after="40"/>
      <w:jc w:val="left"/>
    </w:pPr>
  </w:style>
  <w:style w:type="paragraph" w:customStyle="1" w:styleId="BodyText0">
    <w:name w:val="BodyText"/>
    <w:basedOn w:val="Normal"/>
    <w:pPr>
      <w:spacing w:before="120"/>
    </w:pPr>
    <w:rPr>
      <w:lang w:val="en-GB"/>
    </w:rPr>
  </w:style>
  <w:style w:type="paragraph" w:styleId="BodyTextIndent">
    <w:name w:val="Body Text Indent"/>
    <w:basedOn w:val="Normal"/>
    <w:link w:val="BodyTextIndentChar"/>
    <w:uiPriority w:val="99"/>
    <w:pPr>
      <w:suppressAutoHyphens/>
      <w:ind w:left="342"/>
    </w:pPr>
    <w:rPr>
      <w:spacing w:val="-3"/>
      <w:sz w:val="20"/>
    </w:rPr>
  </w:style>
  <w:style w:type="paragraph" w:styleId="BodyText3">
    <w:name w:val="Body Text 3"/>
    <w:basedOn w:val="Normal"/>
    <w:link w:val="BodyText3Char"/>
    <w:rPr>
      <w:b/>
      <w:lang w:val="en-GB"/>
    </w:rPr>
  </w:style>
  <w:style w:type="paragraph" w:styleId="BodyTextIndent3">
    <w:name w:val="Body Text Indent 3"/>
    <w:basedOn w:val="Normal"/>
    <w:link w:val="BodyTextIndent3Char"/>
    <w:pPr>
      <w:ind w:left="432"/>
    </w:pPr>
    <w:rPr>
      <w:sz w:val="20"/>
    </w:rPr>
  </w:style>
  <w:style w:type="paragraph" w:customStyle="1" w:styleId="AppendixTitle">
    <w:name w:val="Appendix Title"/>
    <w:basedOn w:val="BodyText"/>
    <w:pPr>
      <w:spacing w:before="120" w:after="0"/>
      <w:ind w:left="0"/>
      <w:jc w:val="center"/>
    </w:pPr>
    <w:rPr>
      <w:b/>
      <w:caps/>
      <w:sz w:val="28"/>
    </w:rPr>
  </w:style>
  <w:style w:type="paragraph" w:styleId="DocumentMap">
    <w:name w:val="Document Map"/>
    <w:basedOn w:val="Normal"/>
    <w:link w:val="DocumentMapChar"/>
    <w:semiHidden/>
    <w:pPr>
      <w:shd w:val="clear" w:color="auto" w:fill="000080"/>
    </w:pPr>
    <w:rPr>
      <w:rFonts w:ascii="Tahoma" w:hAnsi="Tahoma"/>
    </w:rPr>
  </w:style>
  <w:style w:type="paragraph" w:styleId="BalloonText">
    <w:name w:val="Balloon Text"/>
    <w:basedOn w:val="Normal"/>
    <w:link w:val="BalloonTextChar"/>
    <w:rsid w:val="009264AB"/>
    <w:pPr>
      <w:spacing w:after="0"/>
    </w:pPr>
    <w:rPr>
      <w:rFonts w:ascii="Segoe UI" w:hAnsi="Segoe UI" w:cs="Segoe UI"/>
      <w:sz w:val="18"/>
      <w:szCs w:val="18"/>
    </w:rPr>
  </w:style>
  <w:style w:type="character" w:customStyle="1" w:styleId="BalloonTextChar">
    <w:name w:val="Balloon Text Char"/>
    <w:link w:val="BalloonText"/>
    <w:rsid w:val="009264AB"/>
    <w:rPr>
      <w:rFonts w:ascii="Segoe UI" w:hAnsi="Segoe UI" w:cs="Segoe UI"/>
      <w:sz w:val="18"/>
      <w:szCs w:val="18"/>
    </w:rPr>
  </w:style>
  <w:style w:type="paragraph" w:styleId="NoSpacing">
    <w:name w:val="No Spacing"/>
    <w:uiPriority w:val="1"/>
    <w:qFormat/>
    <w:rsid w:val="00FD6138"/>
    <w:pPr>
      <w:jc w:val="both"/>
    </w:pPr>
    <w:rPr>
      <w:sz w:val="24"/>
    </w:rPr>
  </w:style>
  <w:style w:type="character" w:customStyle="1" w:styleId="BodyTextChar">
    <w:name w:val="Body Text Char"/>
    <w:basedOn w:val="DefaultParagraphFont"/>
    <w:link w:val="BodyText"/>
    <w:rsid w:val="00FD6138"/>
    <w:rPr>
      <w:sz w:val="24"/>
    </w:rPr>
  </w:style>
  <w:style w:type="character" w:customStyle="1" w:styleId="BodyTextIndentChar">
    <w:name w:val="Body Text Indent Char"/>
    <w:basedOn w:val="DefaultParagraphFont"/>
    <w:link w:val="BodyTextIndent"/>
    <w:uiPriority w:val="99"/>
    <w:rsid w:val="00FD6138"/>
    <w:rPr>
      <w:spacing w:val="-3"/>
    </w:rPr>
  </w:style>
  <w:style w:type="character" w:customStyle="1" w:styleId="HeaderChar">
    <w:name w:val="Header Char"/>
    <w:basedOn w:val="DefaultParagraphFont"/>
    <w:link w:val="Header"/>
    <w:uiPriority w:val="99"/>
    <w:rsid w:val="003C0530"/>
    <w:rPr>
      <w:sz w:val="18"/>
    </w:rPr>
  </w:style>
  <w:style w:type="paragraph" w:styleId="ListParagraph">
    <w:name w:val="List Paragraph"/>
    <w:basedOn w:val="Normal"/>
    <w:uiPriority w:val="34"/>
    <w:qFormat/>
    <w:rsid w:val="003A145D"/>
    <w:pPr>
      <w:ind w:left="720"/>
      <w:contextualSpacing/>
    </w:pPr>
  </w:style>
  <w:style w:type="character" w:customStyle="1" w:styleId="Heading2Char">
    <w:name w:val="Heading 2 Char"/>
    <w:basedOn w:val="DefaultParagraphFont"/>
    <w:link w:val="Heading2"/>
    <w:rsid w:val="00A01DC9"/>
    <w:rPr>
      <w:b/>
      <w:sz w:val="28"/>
    </w:rPr>
  </w:style>
  <w:style w:type="table" w:styleId="TableGrid">
    <w:name w:val="Table Grid"/>
    <w:basedOn w:val="TableNormal"/>
    <w:rsid w:val="00A01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13967"/>
    <w:rPr>
      <w:b/>
      <w:caps/>
      <w:kern w:val="28"/>
      <w:sz w:val="28"/>
      <w:lang w:val="en-GB"/>
    </w:rPr>
  </w:style>
  <w:style w:type="character" w:customStyle="1" w:styleId="Heading3Char">
    <w:name w:val="Heading 3 Char"/>
    <w:basedOn w:val="DefaultParagraphFont"/>
    <w:link w:val="Heading3"/>
    <w:rsid w:val="00D13967"/>
    <w:rPr>
      <w:b/>
      <w:sz w:val="24"/>
    </w:rPr>
  </w:style>
  <w:style w:type="character" w:customStyle="1" w:styleId="Heading4Char">
    <w:name w:val="Heading 4 Char"/>
    <w:basedOn w:val="DefaultParagraphFont"/>
    <w:link w:val="Heading4"/>
    <w:rsid w:val="00D13967"/>
    <w:rPr>
      <w:b/>
      <w:sz w:val="24"/>
    </w:rPr>
  </w:style>
  <w:style w:type="character" w:customStyle="1" w:styleId="Heading5Char">
    <w:name w:val="Heading 5 Char"/>
    <w:basedOn w:val="DefaultParagraphFont"/>
    <w:link w:val="Heading5"/>
    <w:rsid w:val="00D13967"/>
    <w:rPr>
      <w:b/>
      <w:i/>
      <w:sz w:val="24"/>
    </w:rPr>
  </w:style>
  <w:style w:type="character" w:customStyle="1" w:styleId="Heading6Char">
    <w:name w:val="Heading 6 Char"/>
    <w:basedOn w:val="DefaultParagraphFont"/>
    <w:link w:val="Heading6"/>
    <w:rsid w:val="00D13967"/>
    <w:rPr>
      <w:rFonts w:ascii="Arial" w:hAnsi="Arial"/>
      <w:i/>
      <w:sz w:val="22"/>
    </w:rPr>
  </w:style>
  <w:style w:type="character" w:customStyle="1" w:styleId="Heading7Char">
    <w:name w:val="Heading 7 Char"/>
    <w:basedOn w:val="DefaultParagraphFont"/>
    <w:link w:val="Heading7"/>
    <w:rsid w:val="00D13967"/>
    <w:rPr>
      <w:rFonts w:ascii="Arial" w:hAnsi="Arial"/>
    </w:rPr>
  </w:style>
  <w:style w:type="character" w:customStyle="1" w:styleId="Heading8Char">
    <w:name w:val="Heading 8 Char"/>
    <w:basedOn w:val="DefaultParagraphFont"/>
    <w:link w:val="Heading8"/>
    <w:rsid w:val="00D13967"/>
    <w:rPr>
      <w:rFonts w:ascii="Arial" w:hAnsi="Arial"/>
      <w:i/>
    </w:rPr>
  </w:style>
  <w:style w:type="character" w:customStyle="1" w:styleId="Heading9Char">
    <w:name w:val="Heading 9 Char"/>
    <w:basedOn w:val="DefaultParagraphFont"/>
    <w:link w:val="Heading9"/>
    <w:rsid w:val="00D13967"/>
    <w:rPr>
      <w:rFonts w:ascii="Arial" w:hAnsi="Arial"/>
      <w:i/>
      <w:sz w:val="18"/>
    </w:rPr>
  </w:style>
  <w:style w:type="character" w:customStyle="1" w:styleId="FooterChar">
    <w:name w:val="Footer Char"/>
    <w:basedOn w:val="DefaultParagraphFont"/>
    <w:link w:val="Footer"/>
    <w:rsid w:val="00D13967"/>
    <w:rPr>
      <w:sz w:val="18"/>
    </w:rPr>
  </w:style>
  <w:style w:type="character" w:customStyle="1" w:styleId="TitleChar">
    <w:name w:val="Title Char"/>
    <w:basedOn w:val="DefaultParagraphFont"/>
    <w:link w:val="Title"/>
    <w:rsid w:val="00D13967"/>
    <w:rPr>
      <w:b/>
      <w:smallCaps/>
      <w:kern w:val="28"/>
      <w:sz w:val="80"/>
    </w:rPr>
  </w:style>
  <w:style w:type="character" w:customStyle="1" w:styleId="BodyTextIndent2Char">
    <w:name w:val="Body Text Indent 2 Char"/>
    <w:basedOn w:val="DefaultParagraphFont"/>
    <w:link w:val="BodyTextIndent2"/>
    <w:rsid w:val="00D13967"/>
    <w:rPr>
      <w:spacing w:val="-3"/>
      <w:sz w:val="18"/>
    </w:rPr>
  </w:style>
  <w:style w:type="character" w:customStyle="1" w:styleId="BodyText2Char">
    <w:name w:val="Body Text 2 Char"/>
    <w:basedOn w:val="DefaultParagraphFont"/>
    <w:link w:val="BodyText2"/>
    <w:rsid w:val="00D13967"/>
    <w:rPr>
      <w:sz w:val="24"/>
    </w:rPr>
  </w:style>
  <w:style w:type="character" w:customStyle="1" w:styleId="BodyText3Char">
    <w:name w:val="Body Text 3 Char"/>
    <w:basedOn w:val="DefaultParagraphFont"/>
    <w:link w:val="BodyText3"/>
    <w:rsid w:val="00D13967"/>
    <w:rPr>
      <w:b/>
      <w:sz w:val="24"/>
      <w:lang w:val="en-GB"/>
    </w:rPr>
  </w:style>
  <w:style w:type="character" w:customStyle="1" w:styleId="BodyTextIndent3Char">
    <w:name w:val="Body Text Indent 3 Char"/>
    <w:basedOn w:val="DefaultParagraphFont"/>
    <w:link w:val="BodyTextIndent3"/>
    <w:rsid w:val="00D13967"/>
  </w:style>
  <w:style w:type="character" w:customStyle="1" w:styleId="DocumentMapChar">
    <w:name w:val="Document Map Char"/>
    <w:basedOn w:val="DefaultParagraphFont"/>
    <w:link w:val="DocumentMap"/>
    <w:semiHidden/>
    <w:rsid w:val="00D13967"/>
    <w:rPr>
      <w:rFonts w:ascii="Tahoma" w:hAnsi="Tahoma"/>
      <w:sz w:val="24"/>
      <w:shd w:val="clear" w:color="auto" w:fill="000080"/>
    </w:rPr>
  </w:style>
  <w:style w:type="character" w:styleId="Emphasis">
    <w:name w:val="Emphasis"/>
    <w:basedOn w:val="DefaultParagraphFont"/>
    <w:qFormat/>
    <w:rsid w:val="00E05723"/>
    <w:rPr>
      <w:i/>
      <w:iCs/>
    </w:rPr>
  </w:style>
  <w:style w:type="table" w:customStyle="1" w:styleId="TableGrid1">
    <w:name w:val="Table Grid1"/>
    <w:basedOn w:val="TableNormal"/>
    <w:next w:val="TableGrid"/>
    <w:uiPriority w:val="59"/>
    <w:rsid w:val="0049399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316DD3"/>
    <w:rPr>
      <w:sz w:val="16"/>
      <w:szCs w:val="16"/>
    </w:rPr>
  </w:style>
  <w:style w:type="paragraph" w:styleId="CommentText">
    <w:name w:val="annotation text"/>
    <w:basedOn w:val="Normal"/>
    <w:link w:val="CommentTextChar"/>
    <w:semiHidden/>
    <w:unhideWhenUsed/>
    <w:rsid w:val="00316DD3"/>
    <w:rPr>
      <w:sz w:val="20"/>
    </w:rPr>
  </w:style>
  <w:style w:type="character" w:customStyle="1" w:styleId="CommentTextChar">
    <w:name w:val="Comment Text Char"/>
    <w:basedOn w:val="DefaultParagraphFont"/>
    <w:link w:val="CommentText"/>
    <w:semiHidden/>
    <w:rsid w:val="00316DD3"/>
  </w:style>
  <w:style w:type="paragraph" w:styleId="CommentSubject">
    <w:name w:val="annotation subject"/>
    <w:basedOn w:val="CommentText"/>
    <w:next w:val="CommentText"/>
    <w:link w:val="CommentSubjectChar"/>
    <w:semiHidden/>
    <w:unhideWhenUsed/>
    <w:rsid w:val="00316DD3"/>
    <w:rPr>
      <w:b/>
      <w:bCs/>
    </w:rPr>
  </w:style>
  <w:style w:type="character" w:customStyle="1" w:styleId="CommentSubjectChar">
    <w:name w:val="Comment Subject Char"/>
    <w:basedOn w:val="CommentTextChar"/>
    <w:link w:val="CommentSubject"/>
    <w:semiHidden/>
    <w:rsid w:val="00316DD3"/>
    <w:rPr>
      <w:b/>
      <w:bCs/>
    </w:rPr>
  </w:style>
  <w:style w:type="character" w:styleId="PlaceholderText">
    <w:name w:val="Placeholder Text"/>
    <w:basedOn w:val="DefaultParagraphFont"/>
    <w:uiPriority w:val="99"/>
    <w:semiHidden/>
    <w:rsid w:val="00C010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086140">
      <w:bodyDiv w:val="1"/>
      <w:marLeft w:val="0"/>
      <w:marRight w:val="0"/>
      <w:marTop w:val="0"/>
      <w:marBottom w:val="0"/>
      <w:divBdr>
        <w:top w:val="none" w:sz="0" w:space="0" w:color="auto"/>
        <w:left w:val="none" w:sz="0" w:space="0" w:color="auto"/>
        <w:bottom w:val="none" w:sz="0" w:space="0" w:color="auto"/>
        <w:right w:val="none" w:sz="0" w:space="0" w:color="auto"/>
      </w:divBdr>
    </w:div>
    <w:div w:id="694229741">
      <w:bodyDiv w:val="1"/>
      <w:marLeft w:val="0"/>
      <w:marRight w:val="0"/>
      <w:marTop w:val="0"/>
      <w:marBottom w:val="0"/>
      <w:divBdr>
        <w:top w:val="none" w:sz="0" w:space="0" w:color="auto"/>
        <w:left w:val="none" w:sz="0" w:space="0" w:color="auto"/>
        <w:bottom w:val="none" w:sz="0" w:space="0" w:color="auto"/>
        <w:right w:val="none" w:sz="0" w:space="0" w:color="auto"/>
      </w:divBdr>
    </w:div>
    <w:div w:id="888805001">
      <w:bodyDiv w:val="1"/>
      <w:marLeft w:val="0"/>
      <w:marRight w:val="0"/>
      <w:marTop w:val="0"/>
      <w:marBottom w:val="0"/>
      <w:divBdr>
        <w:top w:val="none" w:sz="0" w:space="0" w:color="auto"/>
        <w:left w:val="none" w:sz="0" w:space="0" w:color="auto"/>
        <w:bottom w:val="none" w:sz="0" w:space="0" w:color="auto"/>
        <w:right w:val="none" w:sz="0" w:space="0" w:color="auto"/>
      </w:divBdr>
    </w:div>
    <w:div w:id="1032531790">
      <w:bodyDiv w:val="1"/>
      <w:marLeft w:val="0"/>
      <w:marRight w:val="0"/>
      <w:marTop w:val="0"/>
      <w:marBottom w:val="0"/>
      <w:divBdr>
        <w:top w:val="none" w:sz="0" w:space="0" w:color="auto"/>
        <w:left w:val="none" w:sz="0" w:space="0" w:color="auto"/>
        <w:bottom w:val="none" w:sz="0" w:space="0" w:color="auto"/>
        <w:right w:val="none" w:sz="0" w:space="0" w:color="auto"/>
      </w:divBdr>
    </w:div>
    <w:div w:id="1118522172">
      <w:bodyDiv w:val="1"/>
      <w:marLeft w:val="0"/>
      <w:marRight w:val="0"/>
      <w:marTop w:val="0"/>
      <w:marBottom w:val="0"/>
      <w:divBdr>
        <w:top w:val="none" w:sz="0" w:space="0" w:color="auto"/>
        <w:left w:val="none" w:sz="0" w:space="0" w:color="auto"/>
        <w:bottom w:val="none" w:sz="0" w:space="0" w:color="auto"/>
        <w:right w:val="none" w:sz="0" w:space="0" w:color="auto"/>
      </w:divBdr>
    </w:div>
    <w:div w:id="1745907595">
      <w:bodyDiv w:val="1"/>
      <w:marLeft w:val="0"/>
      <w:marRight w:val="0"/>
      <w:marTop w:val="0"/>
      <w:marBottom w:val="0"/>
      <w:divBdr>
        <w:top w:val="none" w:sz="0" w:space="0" w:color="auto"/>
        <w:left w:val="none" w:sz="0" w:space="0" w:color="auto"/>
        <w:bottom w:val="none" w:sz="0" w:space="0" w:color="auto"/>
        <w:right w:val="none" w:sz="0" w:space="0" w:color="auto"/>
      </w:divBdr>
    </w:div>
    <w:div w:id="18080849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Other%20Documents\Report%20Template%20rev%201_.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F0C3BF-E6DE-46FB-8626-624A67FBFAF3}">
  <we:reference id="wa200005502" version="1.0.0.12" store="en-US" storeType="OMEX"/>
  <we:alternateReferences>
    <we:reference id="WA200005502" version="1.0.0.12" store="WA200005502" storeType="OMEX"/>
  </we:alternateReferences>
  <we:properties>
    <we:property name="docId" value="&quot;36zbE6EFXallIV9dvuTZ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6CB89-3718-4FEB-A183-BFA86A3B7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rev 1_</Template>
  <TotalTime>174</TotalTime>
  <Pages>8</Pages>
  <Words>515</Words>
  <Characters>3122</Characters>
  <Application>Microsoft Office Word</Application>
  <DocSecurity>0</DocSecurity>
  <Lines>227</Lines>
  <Paragraphs>122</Paragraphs>
  <ScaleCrop>false</ScaleCrop>
  <HeadingPairs>
    <vt:vector size="2" baseType="variant">
      <vt:variant>
        <vt:lpstr>Title</vt:lpstr>
      </vt:variant>
      <vt:variant>
        <vt:i4>1</vt:i4>
      </vt:variant>
    </vt:vector>
  </HeadingPairs>
  <TitlesOfParts>
    <vt:vector size="1" baseType="lpstr">
      <vt:lpstr>E6A Final Report</vt:lpstr>
    </vt:vector>
  </TitlesOfParts>
  <Company>Conam Inspection</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E6A Final Report</dc:title>
  <dc:subject/>
  <dc:creator>STT</dc:creator>
  <cp:keywords/>
  <dc:description/>
  <cp:lastModifiedBy>Jennings, Lucas</cp:lastModifiedBy>
  <cp:revision>43</cp:revision>
  <cp:lastPrinted>2024-01-25T20:10:00Z</cp:lastPrinted>
  <dcterms:created xsi:type="dcterms:W3CDTF">2025-08-12T16:23:00Z</dcterms:created>
  <dcterms:modified xsi:type="dcterms:W3CDTF">2026-02-09T22:21:00Z</dcterms:modified>
</cp:coreProperties>
</file>