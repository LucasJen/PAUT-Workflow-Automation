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542A" w14:textId="77777777" w:rsidR="00006303" w:rsidRPr="001D71C8" w:rsidRDefault="00006303" w:rsidP="003C0530">
      <w:pPr>
        <w:pStyle w:val="Header"/>
      </w:pPr>
    </w:p>
    <w:p w14:paraId="669BB379" w14:textId="77777777" w:rsidR="00006303" w:rsidRPr="001D71C8" w:rsidRDefault="00006303" w:rsidP="00006303">
      <w:pPr>
        <w:jc w:val="center"/>
      </w:pPr>
    </w:p>
    <w:p w14:paraId="7E411C45" w14:textId="77777777" w:rsidR="00006303" w:rsidRPr="001D71C8" w:rsidRDefault="00006303" w:rsidP="00006303">
      <w:pPr>
        <w:jc w:val="center"/>
      </w:pPr>
    </w:p>
    <w:p w14:paraId="22E671D0" w14:textId="77777777" w:rsidR="00006303" w:rsidRPr="001D71C8" w:rsidRDefault="00006303" w:rsidP="00006303">
      <w:pPr>
        <w:jc w:val="center"/>
      </w:pPr>
    </w:p>
    <w:p w14:paraId="7DA8FDDE" w14:textId="77777777" w:rsidR="00006303" w:rsidRPr="001D71C8" w:rsidRDefault="00006303" w:rsidP="00006303">
      <w:pPr>
        <w:jc w:val="center"/>
      </w:pPr>
    </w:p>
    <w:p w14:paraId="57202E86" w14:textId="77777777" w:rsidR="00006303" w:rsidRPr="001D71C8" w:rsidRDefault="00006303" w:rsidP="00006303">
      <w:pPr>
        <w:jc w:val="center"/>
      </w:pPr>
    </w:p>
    <w:p w14:paraId="08A5B4B5" w14:textId="77777777" w:rsidR="00006303" w:rsidRPr="001D71C8" w:rsidRDefault="00006303" w:rsidP="00006303">
      <w:pPr>
        <w:jc w:val="center"/>
      </w:pPr>
    </w:p>
    <w:p w14:paraId="5812380D" w14:textId="77777777" w:rsidR="00006303" w:rsidRPr="001D71C8" w:rsidRDefault="00006303" w:rsidP="00006303">
      <w:pPr>
        <w:jc w:val="center"/>
        <w:rPr>
          <w:smallCaps/>
          <w:sz w:val="28"/>
        </w:rPr>
      </w:pPr>
    </w:p>
    <w:p w14:paraId="4DFD42AF" w14:textId="4238C17C" w:rsidR="00006303" w:rsidRPr="001D71C8" w:rsidRDefault="009D03EA" w:rsidP="00006303">
      <w:pPr>
        <w:jc w:val="center"/>
        <w:rPr>
          <w:smallCaps/>
          <w:sz w:val="28"/>
          <w:highlight w:val="yellow"/>
        </w:rPr>
      </w:pPr>
      <w:r w:rsidRPr="001D71C8">
        <w:rPr>
          <w:noProof/>
        </w:rPr>
        <mc:AlternateContent>
          <mc:Choice Requires="wps">
            <w:drawing>
              <wp:anchor distT="4294967295" distB="4294967295" distL="114300" distR="114300" simplePos="0" relativeHeight="251677184" behindDoc="0" locked="0" layoutInCell="1" allowOverlap="1" wp14:anchorId="35A5DF48" wp14:editId="12C8F3AC">
                <wp:simplePos x="0" y="0"/>
                <wp:positionH relativeFrom="column">
                  <wp:posOffset>524510</wp:posOffset>
                </wp:positionH>
                <wp:positionV relativeFrom="paragraph">
                  <wp:posOffset>153034</wp:posOffset>
                </wp:positionV>
                <wp:extent cx="5650230" cy="0"/>
                <wp:effectExtent l="0" t="0" r="0" b="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08984A" id="Straight Connector 498"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2.05pt" to="486.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AxsA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"/>
            </w:pict>
          </mc:Fallback>
        </mc:AlternateContent>
      </w:r>
    </w:p>
    <w:p w14:paraId="07F40600" w14:textId="77777777" w:rsidR="00006303" w:rsidRPr="001D71C8" w:rsidRDefault="00006303" w:rsidP="00006303">
      <w:pPr>
        <w:pStyle w:val="Title"/>
      </w:pPr>
      <w:r w:rsidRPr="001D71C8">
        <w:t>Technical Report</w:t>
      </w:r>
    </w:p>
    <w:p w14:paraId="3796D9FC" w14:textId="17CF49EB" w:rsidR="00006303" w:rsidRPr="001D71C8" w:rsidRDefault="009D03EA" w:rsidP="00006303">
      <w:pPr>
        <w:jc w:val="center"/>
        <w:rPr>
          <w:smallCaps/>
          <w:sz w:val="28"/>
        </w:rPr>
      </w:pPr>
      <w:r w:rsidRPr="001D71C8">
        <w:rPr>
          <w:noProof/>
        </w:rPr>
        <mc:AlternateContent>
          <mc:Choice Requires="wps">
            <w:drawing>
              <wp:anchor distT="4294967295" distB="4294967295" distL="114300" distR="114300" simplePos="0" relativeHeight="251678208" behindDoc="0" locked="0" layoutInCell="1" allowOverlap="1" wp14:anchorId="7CB4828D" wp14:editId="49FD5C6B">
                <wp:simplePos x="0" y="0"/>
                <wp:positionH relativeFrom="column">
                  <wp:posOffset>524510</wp:posOffset>
                </wp:positionH>
                <wp:positionV relativeFrom="paragraph">
                  <wp:posOffset>145414</wp:posOffset>
                </wp:positionV>
                <wp:extent cx="5649595" cy="0"/>
                <wp:effectExtent l="0" t="0" r="0" b="0"/>
                <wp:wrapNone/>
                <wp:docPr id="497" name="Straight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95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B36865" id="Straight Connector 49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1.45pt" to="486.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"/>
            </w:pict>
          </mc:Fallback>
        </mc:AlternateContent>
      </w:r>
    </w:p>
    <w:p w14:paraId="313563ED" w14:textId="77777777" w:rsidR="00006303" w:rsidRPr="001D71C8" w:rsidRDefault="00006303" w:rsidP="00006303">
      <w:pPr>
        <w:jc w:val="center"/>
        <w:rPr>
          <w:smallCaps/>
          <w:sz w:val="28"/>
        </w:rPr>
      </w:pPr>
    </w:p>
    <w:p w14:paraId="68474A98" w14:textId="77777777" w:rsidR="00006303" w:rsidRPr="001D71C8" w:rsidRDefault="00006303" w:rsidP="00006303">
      <w:pPr>
        <w:jc w:val="center"/>
        <w:rPr>
          <w:smallCaps/>
          <w:sz w:val="28"/>
        </w:rPr>
      </w:pPr>
    </w:p>
    <w:p w14:paraId="149A284F" w14:textId="5834B26F" w:rsidR="00006303" w:rsidRPr="001D71C8" w:rsidRDefault="002C6890" w:rsidP="00006303">
      <w:pPr>
        <w:jc w:val="center"/>
        <w:rPr>
          <w:smallCaps/>
          <w:sz w:val="28"/>
        </w:rPr>
      </w:pPr>
      <w:r>
        <w:rPr>
          <w:szCs w:val="22"/>
        </w:rPr>
        <w:t>{{DOCUMENT_TITLE}}</w:t>
      </w:r>
    </w:p>
    <w:p w14:paraId="79091DB6" w14:textId="77777777" w:rsidR="00006303" w:rsidRPr="001D71C8" w:rsidRDefault="00006303" w:rsidP="00006303">
      <w:pPr>
        <w:jc w:val="center"/>
        <w:rPr>
          <w:smallCaps/>
          <w:sz w:val="28"/>
        </w:rPr>
      </w:pPr>
    </w:p>
    <w:p w14:paraId="6DC5C61A" w14:textId="77777777" w:rsidR="00006303" w:rsidRPr="001D71C8" w:rsidRDefault="00006303" w:rsidP="00006303">
      <w:pPr>
        <w:jc w:val="center"/>
        <w:rPr>
          <w:b/>
          <w:i/>
          <w:sz w:val="28"/>
        </w:rPr>
      </w:pPr>
      <w:r w:rsidRPr="001D71C8">
        <w:rPr>
          <w:b/>
          <w:i/>
          <w:sz w:val="28"/>
        </w:rPr>
        <w:t>For</w:t>
      </w:r>
    </w:p>
    <w:p w14:paraId="574DBE5E" w14:textId="77777777" w:rsidR="00006303" w:rsidRPr="001D71C8" w:rsidRDefault="00006303" w:rsidP="00006303">
      <w:pPr>
        <w:jc w:val="center"/>
        <w:rPr>
          <w:smallCaps/>
          <w:sz w:val="28"/>
        </w:rPr>
      </w:pPr>
    </w:p>
    <w:p w14:paraId="5C8CFDC7" w14:textId="77777777" w:rsidR="00006303" w:rsidRPr="001D71C8" w:rsidRDefault="00006303" w:rsidP="00006303">
      <w:pPr>
        <w:jc w:val="center"/>
        <w:rPr>
          <w:smallCaps/>
          <w:sz w:val="28"/>
        </w:rPr>
      </w:pPr>
    </w:p>
    <w:p w14:paraId="27F0AF22" w14:textId="6DA583E6" w:rsidR="00006303" w:rsidRPr="001D71C8" w:rsidRDefault="00765CB0" w:rsidP="00006303">
      <w:pPr>
        <w:pStyle w:val="Cover1"/>
      </w:pPr>
      <w:r>
        <w:t>{{CLIENT}}</w:t>
      </w:r>
    </w:p>
    <w:p w14:paraId="577B7E25" w14:textId="3BF1D0DE" w:rsidR="00006303" w:rsidRDefault="00765CB0" w:rsidP="00006303">
      <w:pPr>
        <w:pStyle w:val="Cover1"/>
      </w:pPr>
      <w:r>
        <w:t>{{LOCATION}}</w:t>
      </w:r>
    </w:p>
    <w:p w14:paraId="68A69182" w14:textId="5F0CCB7B" w:rsidR="007E0A34" w:rsidRPr="001D71C8" w:rsidRDefault="007E0A34" w:rsidP="00006303">
      <w:pPr>
        <w:pStyle w:val="Cover1"/>
        <w:rPr>
          <w:smallCaps w:val="0"/>
          <w:sz w:val="36"/>
        </w:rPr>
      </w:pPr>
      <w:r>
        <w:t>{{TECHNICIAN_NAME}}</w:t>
      </w:r>
    </w:p>
    <w:p w14:paraId="37A346A1" w14:textId="77777777" w:rsidR="00006303" w:rsidRPr="001D71C8" w:rsidRDefault="00006303" w:rsidP="00006303">
      <w:pPr>
        <w:pStyle w:val="Cover1"/>
        <w:rPr>
          <w:sz w:val="28"/>
          <w:szCs w:val="28"/>
        </w:rPr>
      </w:pPr>
    </w:p>
    <w:p w14:paraId="0FF0D1D3" w14:textId="77777777" w:rsidR="00B42D0D" w:rsidRPr="001D71C8" w:rsidRDefault="00B42D0D" w:rsidP="00006303">
      <w:pPr>
        <w:pStyle w:val="Cover1"/>
        <w:rPr>
          <w:sz w:val="28"/>
          <w:szCs w:val="28"/>
        </w:rPr>
      </w:pPr>
    </w:p>
    <w:p w14:paraId="6902AA7F" w14:textId="422D4AC2" w:rsidR="00006303" w:rsidRPr="001D71C8" w:rsidRDefault="00BA0910" w:rsidP="00006303">
      <w:pPr>
        <w:pStyle w:val="Cover1"/>
        <w:rPr>
          <w:smallCaps w:val="0"/>
          <w:sz w:val="28"/>
        </w:rPr>
      </w:pPr>
      <w:r>
        <w:t>{{REPORT_DATE}}</w:t>
      </w:r>
    </w:p>
    <w:p w14:paraId="0873892E" w14:textId="77777777" w:rsidR="00006303" w:rsidRPr="001D71C8" w:rsidRDefault="00006303" w:rsidP="003C0530">
      <w:pPr>
        <w:pStyle w:val="Header"/>
        <w:rPr>
          <w:highlight w:val="yellow"/>
        </w:rPr>
      </w:pPr>
    </w:p>
    <w:p w14:paraId="53626CD9" w14:textId="77777777" w:rsidR="00006303" w:rsidRPr="001D71C8" w:rsidRDefault="00006303" w:rsidP="003C0530">
      <w:pPr>
        <w:pStyle w:val="Header"/>
        <w:rPr>
          <w:highlight w:val="yellow"/>
        </w:rPr>
      </w:pPr>
    </w:p>
    <w:p w14:paraId="01F6A814" w14:textId="77777777" w:rsidR="00006303" w:rsidRPr="001D71C8" w:rsidRDefault="00006303" w:rsidP="003C0530">
      <w:pPr>
        <w:pStyle w:val="Header"/>
        <w:rPr>
          <w:highlight w:val="yellow"/>
        </w:rPr>
      </w:pPr>
    </w:p>
    <w:p w14:paraId="6E9AB6FE" w14:textId="77777777" w:rsidR="00006303" w:rsidRPr="001D71C8" w:rsidRDefault="00006303" w:rsidP="00006303">
      <w:pPr>
        <w:pStyle w:val="Header"/>
        <w:tabs>
          <w:tab w:val="clear" w:pos="9360"/>
        </w:tabs>
        <w:rPr>
          <w:highlight w:val="yellow"/>
        </w:rPr>
        <w:sectPr w:rsidR="00006303" w:rsidRPr="001D71C8" w:rsidSect="009E514A">
          <w:headerReference w:type="even" r:id="rId8"/>
          <w:headerReference w:type="default" r:id="rId9"/>
          <w:type w:val="oddPage"/>
          <w:pgSz w:w="12240" w:h="15840" w:code="1"/>
          <w:pgMar w:top="606" w:right="720" w:bottom="720" w:left="720" w:header="360" w:footer="432" w:gutter="0"/>
          <w:pgNumType w:chapSep="period"/>
          <w:cols w:space="720"/>
          <w:docGrid w:linePitch="326"/>
        </w:sectPr>
      </w:pPr>
    </w:p>
    <w:tbl>
      <w:tblPr>
        <w:tblpPr w:leftFromText="180" w:rightFromText="180" w:vertAnchor="text" w:tblpX="-73" w:tblpY="1"/>
        <w:tblOverlap w:val="never"/>
        <w:tblW w:w="11070" w:type="dxa"/>
        <w:tblLayout w:type="fixed"/>
        <w:tblCellMar>
          <w:left w:w="122" w:type="dxa"/>
          <w:right w:w="122" w:type="dxa"/>
        </w:tblCellMar>
        <w:tblLook w:val="0000" w:firstRow="0" w:lastRow="0" w:firstColumn="0" w:lastColumn="0" w:noHBand="0" w:noVBand="0"/>
      </w:tblPr>
      <w:tblGrid>
        <w:gridCol w:w="1782"/>
        <w:gridCol w:w="142"/>
        <w:gridCol w:w="2741"/>
        <w:gridCol w:w="637"/>
        <w:gridCol w:w="1419"/>
        <w:gridCol w:w="961"/>
        <w:gridCol w:w="3388"/>
      </w:tblGrid>
      <w:tr w:rsidR="00006303" w:rsidRPr="001D71C8" w14:paraId="1E81F7F3" w14:textId="77777777" w:rsidTr="00510EE3">
        <w:trPr>
          <w:gridAfter w:val="3"/>
          <w:wAfter w:w="5768" w:type="dxa"/>
          <w:trHeight w:val="144"/>
        </w:trPr>
        <w:tc>
          <w:tcPr>
            <w:tcW w:w="5302" w:type="dxa"/>
            <w:gridSpan w:val="4"/>
            <w:tcBorders>
              <w:top w:val="double" w:sz="4" w:space="0" w:color="auto"/>
              <w:left w:val="double" w:sz="4" w:space="0" w:color="auto"/>
              <w:right w:val="double" w:sz="4" w:space="0" w:color="auto"/>
            </w:tcBorders>
          </w:tcPr>
          <w:p w14:paraId="02CA1B32" w14:textId="77777777" w:rsidR="00006303" w:rsidRPr="001D71C8" w:rsidRDefault="00006303" w:rsidP="00510EE3">
            <w:pPr>
              <w:pStyle w:val="Summary7"/>
            </w:pPr>
            <w:r w:rsidRPr="001D71C8">
              <w:lastRenderedPageBreak/>
              <w:br w:type="page"/>
            </w:r>
            <w:r w:rsidRPr="001D71C8">
              <w:br w:type="page"/>
            </w:r>
            <w:r w:rsidRPr="001D71C8">
              <w:rPr>
                <w:b/>
              </w:rPr>
              <w:t>Mistras Group Inc. Service Division</w:t>
            </w:r>
          </w:p>
        </w:tc>
      </w:tr>
      <w:tr w:rsidR="00006303" w:rsidRPr="001D71C8" w14:paraId="7AD43D52" w14:textId="77777777" w:rsidTr="00510EE3">
        <w:trPr>
          <w:gridAfter w:val="3"/>
          <w:wAfter w:w="5768" w:type="dxa"/>
          <w:trHeight w:hRule="exact" w:val="432"/>
        </w:trPr>
        <w:tc>
          <w:tcPr>
            <w:tcW w:w="5302" w:type="dxa"/>
            <w:gridSpan w:val="4"/>
            <w:tcBorders>
              <w:left w:val="double" w:sz="4" w:space="0" w:color="auto"/>
              <w:bottom w:val="double" w:sz="4" w:space="0" w:color="auto"/>
              <w:right w:val="double" w:sz="4" w:space="0" w:color="auto"/>
            </w:tcBorders>
          </w:tcPr>
          <w:p w14:paraId="7B11F440" w14:textId="552FE3AF" w:rsidR="00006303" w:rsidRPr="001D71C8" w:rsidRDefault="00006303" w:rsidP="006A48F2">
            <w:pPr>
              <w:pStyle w:val="Summary5"/>
              <w:rPr>
                <w:sz w:val="20"/>
              </w:rPr>
            </w:pPr>
            <w:r w:rsidRPr="001D71C8">
              <w:br w:type="page"/>
            </w:r>
            <w:r w:rsidRPr="001D71C8">
              <w:br w:type="page"/>
            </w:r>
          </w:p>
        </w:tc>
      </w:tr>
      <w:tr w:rsidR="00006303" w:rsidRPr="001D71C8" w14:paraId="61A10842" w14:textId="77777777" w:rsidTr="00510EE3">
        <w:trPr>
          <w:trHeight w:val="240"/>
        </w:trPr>
        <w:tc>
          <w:tcPr>
            <w:tcW w:w="1924" w:type="dxa"/>
            <w:gridSpan w:val="2"/>
            <w:tcBorders>
              <w:top w:val="double" w:sz="4" w:space="0" w:color="auto"/>
              <w:left w:val="double" w:sz="4" w:space="0" w:color="auto"/>
            </w:tcBorders>
          </w:tcPr>
          <w:p w14:paraId="3B417F94"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Company:</w:t>
            </w:r>
          </w:p>
        </w:tc>
        <w:bookmarkStart w:id="0" w:name="_Hlt436548086"/>
        <w:tc>
          <w:tcPr>
            <w:tcW w:w="3378" w:type="dxa"/>
            <w:gridSpan w:val="2"/>
            <w:tcBorders>
              <w:top w:val="double" w:sz="4" w:space="0" w:color="auto"/>
              <w:right w:val="double" w:sz="4" w:space="0" w:color="auto"/>
            </w:tcBorders>
          </w:tcPr>
          <w:p w14:paraId="5AC8364B" w14:textId="29CEF2FE" w:rsidR="00006303" w:rsidRPr="001D71C8" w:rsidRDefault="00006303" w:rsidP="00510EE3">
            <w:pPr>
              <w:pStyle w:val="Summary2"/>
              <w:spacing w:before="0" w:after="40"/>
              <w:rPr>
                <w:sz w:val="18"/>
                <w:szCs w:val="18"/>
              </w:rPr>
            </w:pPr>
            <w:r w:rsidRPr="001D71C8">
              <w:rPr>
                <w:sz w:val="18"/>
                <w:szCs w:val="18"/>
              </w:rPr>
              <w:fldChar w:fldCharType="begin"/>
            </w:r>
            <w:r w:rsidRPr="001D71C8">
              <w:rPr>
                <w:sz w:val="18"/>
                <w:szCs w:val="18"/>
              </w:rPr>
              <w:instrText xml:space="preserve"> REF clientname \h  \* MERGEFORMAT </w:instrText>
            </w:r>
            <w:r w:rsidRPr="001D71C8">
              <w:rPr>
                <w:sz w:val="18"/>
                <w:szCs w:val="18"/>
              </w:rPr>
            </w:r>
            <w:r w:rsidRPr="001D71C8">
              <w:rPr>
                <w:sz w:val="18"/>
                <w:szCs w:val="18"/>
              </w:rPr>
              <w:fldChar w:fldCharType="separate"/>
            </w:r>
            <w:r w:rsidR="00765CB0">
              <w:rPr>
                <w:sz w:val="18"/>
                <w:szCs w:val="18"/>
              </w:rPr>
              <w:t>{{CLIENT}}</w:t>
            </w:r>
            <w:r w:rsidRPr="001D71C8">
              <w:rPr>
                <w:sz w:val="18"/>
                <w:szCs w:val="18"/>
              </w:rPr>
              <w:fldChar w:fldCharType="end"/>
            </w:r>
            <w:bookmarkEnd w:id="0"/>
          </w:p>
        </w:tc>
        <w:tc>
          <w:tcPr>
            <w:tcW w:w="1419" w:type="dxa"/>
            <w:tcBorders>
              <w:top w:val="double" w:sz="4" w:space="0" w:color="auto"/>
              <w:left w:val="double" w:sz="4" w:space="0" w:color="auto"/>
            </w:tcBorders>
          </w:tcPr>
          <w:p w14:paraId="4DD7B9CE"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Project No:</w:t>
            </w:r>
          </w:p>
        </w:tc>
        <w:tc>
          <w:tcPr>
            <w:tcW w:w="4349" w:type="dxa"/>
            <w:gridSpan w:val="2"/>
            <w:tcBorders>
              <w:top w:val="double" w:sz="4" w:space="0" w:color="auto"/>
              <w:right w:val="double" w:sz="4" w:space="0" w:color="auto"/>
            </w:tcBorders>
          </w:tcPr>
          <w:p w14:paraId="67FFF684" w14:textId="0566FBF3" w:rsidR="00006303" w:rsidRPr="001D71C8" w:rsidRDefault="00A40EB8" w:rsidP="00510EE3">
            <w:pPr>
              <w:pStyle w:val="Summary2"/>
              <w:spacing w:before="40" w:after="40"/>
              <w:rPr>
                <w:sz w:val="18"/>
              </w:rPr>
            </w:pPr>
            <w:r>
              <w:rPr>
                <w:sz w:val="18"/>
              </w:rPr>
              <w:t>{{PROJECT_NUMBER}}</w:t>
            </w:r>
          </w:p>
        </w:tc>
      </w:tr>
      <w:tr w:rsidR="00006303" w:rsidRPr="001D71C8" w14:paraId="575F605D" w14:textId="77777777" w:rsidTr="00510EE3">
        <w:trPr>
          <w:trHeight w:val="240"/>
        </w:trPr>
        <w:tc>
          <w:tcPr>
            <w:tcW w:w="1924" w:type="dxa"/>
            <w:gridSpan w:val="2"/>
            <w:tcBorders>
              <w:left w:val="double" w:sz="4" w:space="0" w:color="auto"/>
            </w:tcBorders>
          </w:tcPr>
          <w:p w14:paraId="79C6B1CD"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Location:</w:t>
            </w:r>
          </w:p>
        </w:tc>
        <w:tc>
          <w:tcPr>
            <w:tcW w:w="3378" w:type="dxa"/>
            <w:gridSpan w:val="2"/>
            <w:tcBorders>
              <w:right w:val="double" w:sz="4" w:space="0" w:color="auto"/>
            </w:tcBorders>
          </w:tcPr>
          <w:p w14:paraId="569FFFE8" w14:textId="67213167" w:rsidR="00006303" w:rsidRPr="001D71C8" w:rsidRDefault="00765CB0" w:rsidP="00510EE3">
            <w:pPr>
              <w:pStyle w:val="Summary2"/>
              <w:spacing w:before="40" w:after="40"/>
              <w:rPr>
                <w:sz w:val="18"/>
              </w:rPr>
            </w:pPr>
            <w:r>
              <w:rPr>
                <w:sz w:val="18"/>
                <w:szCs w:val="18"/>
              </w:rPr>
              <w:t>{{LOCATION}}</w:t>
            </w:r>
          </w:p>
        </w:tc>
        <w:tc>
          <w:tcPr>
            <w:tcW w:w="1419" w:type="dxa"/>
            <w:tcBorders>
              <w:left w:val="double" w:sz="4" w:space="0" w:color="auto"/>
            </w:tcBorders>
          </w:tcPr>
          <w:p w14:paraId="5329397A"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Total Pages:</w:t>
            </w:r>
          </w:p>
        </w:tc>
        <w:tc>
          <w:tcPr>
            <w:tcW w:w="4349" w:type="dxa"/>
            <w:gridSpan w:val="2"/>
            <w:tcBorders>
              <w:right w:val="double" w:sz="4" w:space="0" w:color="auto"/>
            </w:tcBorders>
          </w:tcPr>
          <w:p w14:paraId="6F8EE11F" w14:textId="1E89B5B4" w:rsidR="00006303" w:rsidRPr="001D71C8" w:rsidRDefault="00EE19B0" w:rsidP="00510EE3">
            <w:pPr>
              <w:pStyle w:val="Summary2"/>
              <w:spacing w:before="40" w:after="40"/>
              <w:rPr>
                <w:sz w:val="18"/>
              </w:rPr>
            </w:pPr>
            <w:r>
              <w:rPr>
                <w:sz w:val="18"/>
              </w:rPr>
              <w:t>{{TOTAL_PAGES}}</w:t>
            </w:r>
          </w:p>
        </w:tc>
      </w:tr>
      <w:tr w:rsidR="00006303" w:rsidRPr="001D71C8" w14:paraId="0E06435A" w14:textId="77777777" w:rsidTr="00510EE3">
        <w:trPr>
          <w:trHeight w:val="240"/>
        </w:trPr>
        <w:tc>
          <w:tcPr>
            <w:tcW w:w="1924" w:type="dxa"/>
            <w:gridSpan w:val="2"/>
            <w:tcBorders>
              <w:left w:val="double" w:sz="4" w:space="0" w:color="auto"/>
              <w:bottom w:val="double" w:sz="4" w:space="0" w:color="auto"/>
            </w:tcBorders>
          </w:tcPr>
          <w:p w14:paraId="0100C4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P.O. No:</w:t>
            </w:r>
          </w:p>
        </w:tc>
        <w:tc>
          <w:tcPr>
            <w:tcW w:w="3378" w:type="dxa"/>
            <w:gridSpan w:val="2"/>
            <w:tcBorders>
              <w:bottom w:val="double" w:sz="4" w:space="0" w:color="auto"/>
              <w:right w:val="double" w:sz="4" w:space="0" w:color="auto"/>
            </w:tcBorders>
          </w:tcPr>
          <w:p w14:paraId="1583023E" w14:textId="0ADE4E3C" w:rsidR="00006303" w:rsidRPr="001D71C8" w:rsidRDefault="00286DC8" w:rsidP="00510EE3">
            <w:pPr>
              <w:pStyle w:val="Summary2"/>
              <w:spacing w:before="40" w:after="40"/>
              <w:rPr>
                <w:sz w:val="18"/>
              </w:rPr>
            </w:pPr>
            <w:r>
              <w:rPr>
                <w:sz w:val="18"/>
              </w:rPr>
              <w:t>{{WORK_ORDER}}</w:t>
            </w:r>
          </w:p>
        </w:tc>
        <w:tc>
          <w:tcPr>
            <w:tcW w:w="1419" w:type="dxa"/>
            <w:tcBorders>
              <w:left w:val="double" w:sz="4" w:space="0" w:color="auto"/>
              <w:bottom w:val="double" w:sz="4" w:space="0" w:color="auto"/>
            </w:tcBorders>
          </w:tcPr>
          <w:p w14:paraId="5DF9C423" w14:textId="68CCC5F1" w:rsidR="00006303" w:rsidRPr="001D71C8" w:rsidRDefault="00BA1329" w:rsidP="00510EE3">
            <w:pPr>
              <w:pStyle w:val="Summary1"/>
              <w:spacing w:before="40" w:after="40"/>
              <w:rPr>
                <w:rFonts w:ascii="Times New Roman" w:hAnsi="Times New Roman"/>
              </w:rPr>
            </w:pPr>
            <w:r w:rsidRPr="001D71C8">
              <w:rPr>
                <w:rFonts w:ascii="Times New Roman" w:hAnsi="Times New Roman"/>
              </w:rPr>
              <w:t xml:space="preserve">Test </w:t>
            </w:r>
            <w:r w:rsidR="00006303" w:rsidRPr="001D71C8">
              <w:rPr>
                <w:rFonts w:ascii="Times New Roman" w:hAnsi="Times New Roman"/>
              </w:rPr>
              <w:t>Date:</w:t>
            </w:r>
          </w:p>
        </w:tc>
        <w:tc>
          <w:tcPr>
            <w:tcW w:w="4349" w:type="dxa"/>
            <w:gridSpan w:val="2"/>
            <w:tcBorders>
              <w:bottom w:val="double" w:sz="4" w:space="0" w:color="auto"/>
              <w:right w:val="double" w:sz="4" w:space="0" w:color="auto"/>
            </w:tcBorders>
          </w:tcPr>
          <w:p w14:paraId="51E66039" w14:textId="17AD38FE" w:rsidR="00006303" w:rsidRPr="001D71C8" w:rsidRDefault="00767D98" w:rsidP="00510EE3">
            <w:pPr>
              <w:pStyle w:val="Summary2"/>
              <w:spacing w:before="40" w:after="40"/>
              <w:rPr>
                <w:sz w:val="18"/>
              </w:rPr>
            </w:pPr>
            <w:r>
              <w:rPr>
                <w:sz w:val="18"/>
              </w:rPr>
              <w:t>{{TEST_DATE}}</w:t>
            </w:r>
          </w:p>
        </w:tc>
      </w:tr>
      <w:tr w:rsidR="00006303" w:rsidRPr="001D71C8" w14:paraId="5C78EF17" w14:textId="77777777" w:rsidTr="00510EE3">
        <w:trPr>
          <w:cantSplit/>
          <w:trHeight w:val="240"/>
        </w:trPr>
        <w:tc>
          <w:tcPr>
            <w:tcW w:w="1924" w:type="dxa"/>
            <w:gridSpan w:val="2"/>
            <w:tcBorders>
              <w:top w:val="double" w:sz="6" w:space="0" w:color="auto"/>
              <w:left w:val="double" w:sz="4" w:space="0" w:color="auto"/>
              <w:bottom w:val="double" w:sz="4" w:space="0" w:color="auto"/>
            </w:tcBorders>
            <w:vAlign w:val="center"/>
          </w:tcPr>
          <w:p w14:paraId="215282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Report Title:</w:t>
            </w:r>
          </w:p>
        </w:tc>
        <w:tc>
          <w:tcPr>
            <w:tcW w:w="9146" w:type="dxa"/>
            <w:gridSpan w:val="5"/>
            <w:tcBorders>
              <w:top w:val="double" w:sz="6" w:space="0" w:color="auto"/>
              <w:bottom w:val="double" w:sz="4" w:space="0" w:color="auto"/>
              <w:right w:val="double" w:sz="4" w:space="0" w:color="auto"/>
            </w:tcBorders>
            <w:vAlign w:val="center"/>
          </w:tcPr>
          <w:p w14:paraId="75691C8B" w14:textId="7E23FC8D" w:rsidR="00006303" w:rsidRPr="001D71C8" w:rsidRDefault="002C6890" w:rsidP="00B42D0D">
            <w:pPr>
              <w:pStyle w:val="Summary2"/>
              <w:spacing w:before="40" w:after="40"/>
              <w:jc w:val="center"/>
              <w:rPr>
                <w:szCs w:val="22"/>
              </w:rPr>
            </w:pPr>
            <w:r>
              <w:rPr>
                <w:szCs w:val="22"/>
              </w:rPr>
              <w:t>{{DOCUMENT_TITLE}}</w:t>
            </w:r>
          </w:p>
        </w:tc>
      </w:tr>
      <w:tr w:rsidR="00006303" w:rsidRPr="001D71C8" w14:paraId="1D917773" w14:textId="77777777" w:rsidTr="00510EE3">
        <w:trPr>
          <w:trHeight w:val="240"/>
        </w:trPr>
        <w:tc>
          <w:tcPr>
            <w:tcW w:w="1924" w:type="dxa"/>
            <w:gridSpan w:val="2"/>
            <w:tcBorders>
              <w:top w:val="double" w:sz="4" w:space="0" w:color="auto"/>
              <w:left w:val="double" w:sz="4" w:space="0" w:color="auto"/>
            </w:tcBorders>
          </w:tcPr>
          <w:p w14:paraId="26792318" w14:textId="627F1AE8" w:rsidR="00006303" w:rsidRPr="001D71C8" w:rsidRDefault="00BE4784" w:rsidP="00510EE3">
            <w:pPr>
              <w:pStyle w:val="Summary1"/>
              <w:spacing w:before="40" w:after="40"/>
              <w:rPr>
                <w:rFonts w:ascii="Times New Roman" w:hAnsi="Times New Roman"/>
                <w:b/>
                <w:sz w:val="20"/>
                <w:highlight w:val="yellow"/>
              </w:rPr>
            </w:pPr>
            <w:r>
              <w:rPr>
                <w:rFonts w:ascii="Times New Roman" w:hAnsi="Times New Roman"/>
                <w:b/>
                <w:sz w:val="20"/>
              </w:rPr>
              <w:t>SUMMARY</w:t>
            </w:r>
            <w:r w:rsidR="00006303" w:rsidRPr="001D71C8">
              <w:rPr>
                <w:rFonts w:ascii="Times New Roman" w:hAnsi="Times New Roman"/>
                <w:b/>
                <w:sz w:val="20"/>
              </w:rPr>
              <w:t>:</w:t>
            </w:r>
          </w:p>
        </w:tc>
        <w:tc>
          <w:tcPr>
            <w:tcW w:w="9146" w:type="dxa"/>
            <w:gridSpan w:val="5"/>
            <w:tcBorders>
              <w:top w:val="double" w:sz="4" w:space="0" w:color="auto"/>
              <w:right w:val="double" w:sz="4" w:space="0" w:color="auto"/>
            </w:tcBorders>
          </w:tcPr>
          <w:p w14:paraId="10440C1D" w14:textId="77777777" w:rsidR="00006303" w:rsidRPr="001D71C8" w:rsidRDefault="00006303" w:rsidP="00510EE3">
            <w:pPr>
              <w:tabs>
                <w:tab w:val="left" w:pos="-720"/>
              </w:tabs>
              <w:suppressAutoHyphens/>
              <w:spacing w:before="40" w:after="0"/>
              <w:rPr>
                <w:spacing w:val="-2"/>
                <w:sz w:val="22"/>
                <w:szCs w:val="22"/>
                <w:highlight w:val="yellow"/>
              </w:rPr>
            </w:pPr>
          </w:p>
        </w:tc>
      </w:tr>
      <w:tr w:rsidR="00006303" w:rsidRPr="001D71C8" w14:paraId="7848A9A6" w14:textId="77777777" w:rsidTr="00510EE3">
        <w:trPr>
          <w:trHeight w:val="240"/>
        </w:trPr>
        <w:tc>
          <w:tcPr>
            <w:tcW w:w="11070" w:type="dxa"/>
            <w:gridSpan w:val="7"/>
            <w:tcBorders>
              <w:left w:val="double" w:sz="4" w:space="0" w:color="auto"/>
              <w:right w:val="double" w:sz="4" w:space="0" w:color="auto"/>
            </w:tcBorders>
          </w:tcPr>
          <w:p w14:paraId="5AD1DCC9" w14:textId="598978D9" w:rsidR="000C3B0A" w:rsidRPr="001D71C8" w:rsidRDefault="00BF7B9E" w:rsidP="0048552C">
            <w:pPr>
              <w:tabs>
                <w:tab w:val="left" w:pos="-720"/>
              </w:tabs>
              <w:suppressAutoHyphens/>
              <w:jc w:val="left"/>
              <w:rPr>
                <w:sz w:val="20"/>
              </w:rPr>
            </w:pPr>
            <w:r>
              <w:rPr>
                <w:sz w:val="20"/>
              </w:rPr>
              <w:t>{{</w:t>
            </w:r>
            <w:r w:rsidR="002A53C6">
              <w:rPr>
                <w:sz w:val="20"/>
              </w:rPr>
              <w:t>EXAMINATION_SCOPE}}</w:t>
            </w:r>
          </w:p>
          <w:p w14:paraId="1F125BD4" w14:textId="77777777" w:rsidR="00C0107C" w:rsidRPr="001D71C8" w:rsidRDefault="00C0107C" w:rsidP="009B478C">
            <w:pPr>
              <w:tabs>
                <w:tab w:val="left" w:pos="-720"/>
              </w:tabs>
              <w:suppressAutoHyphens/>
              <w:rPr>
                <w:color w:val="000000"/>
                <w:spacing w:val="-2"/>
                <w:sz w:val="20"/>
              </w:rPr>
            </w:pPr>
          </w:p>
          <w:p w14:paraId="54A0A279" w14:textId="522D4BED" w:rsidR="003A1194" w:rsidRPr="00BF7B9E" w:rsidRDefault="00006303" w:rsidP="00CD186B">
            <w:pPr>
              <w:tabs>
                <w:tab w:val="left" w:pos="-720"/>
              </w:tabs>
              <w:suppressAutoHyphens/>
              <w:spacing w:after="0"/>
              <w:rPr>
                <w:b/>
                <w:i/>
                <w:iCs/>
                <w:color w:val="000000"/>
                <w:spacing w:val="-2"/>
                <w:sz w:val="20"/>
              </w:rPr>
            </w:pPr>
            <w:r w:rsidRPr="00BF7B9E">
              <w:rPr>
                <w:b/>
                <w:i/>
                <w:iCs/>
                <w:color w:val="000000"/>
                <w:spacing w:val="-2"/>
                <w:sz w:val="20"/>
              </w:rPr>
              <w:t>SUMMARY OF RESULTS:</w:t>
            </w:r>
          </w:p>
          <w:p w14:paraId="7AF3D703" w14:textId="59E64D89" w:rsidR="00B42D0D" w:rsidRPr="001D71C8" w:rsidRDefault="002A53C6" w:rsidP="0048552C">
            <w:pPr>
              <w:tabs>
                <w:tab w:val="left" w:pos="-720"/>
              </w:tabs>
              <w:suppressAutoHyphens/>
              <w:spacing w:after="0"/>
              <w:jc w:val="left"/>
              <w:rPr>
                <w:bCs/>
                <w:color w:val="000000"/>
                <w:spacing w:val="-2"/>
                <w:sz w:val="20"/>
              </w:rPr>
            </w:pPr>
            <w:r>
              <w:rPr>
                <w:bCs/>
                <w:color w:val="000000"/>
                <w:spacing w:val="-2"/>
                <w:sz w:val="20"/>
              </w:rPr>
              <w:t>{{EXECUTIVE_SUMMARY}}</w:t>
            </w:r>
          </w:p>
          <w:p w14:paraId="6475796D" w14:textId="77777777" w:rsidR="00B42D0D" w:rsidRPr="001D71C8" w:rsidRDefault="00B42D0D" w:rsidP="00CD186B">
            <w:pPr>
              <w:tabs>
                <w:tab w:val="left" w:pos="-720"/>
              </w:tabs>
              <w:suppressAutoHyphens/>
              <w:spacing w:after="0"/>
              <w:rPr>
                <w:bCs/>
                <w:color w:val="000000"/>
                <w:spacing w:val="-2"/>
                <w:sz w:val="20"/>
              </w:rPr>
            </w:pPr>
          </w:p>
          <w:p w14:paraId="09665DF6" w14:textId="3D0114C4" w:rsidR="00A04F49" w:rsidRPr="001D71C8" w:rsidRDefault="002F2822" w:rsidP="000B3433">
            <w:pPr>
              <w:tabs>
                <w:tab w:val="left" w:pos="-720"/>
              </w:tabs>
              <w:suppressAutoHyphens/>
              <w:rPr>
                <w:sz w:val="20"/>
              </w:rPr>
            </w:pPr>
            <w:r w:rsidRPr="001D71C8">
              <w:rPr>
                <w:sz w:val="20"/>
              </w:rPr>
              <w:t>See the Results table on page 7 of this report for details of each individual scan area.</w:t>
            </w:r>
            <w:r w:rsidR="009941FC">
              <w:rPr>
                <w:sz w:val="20"/>
              </w:rPr>
              <w:t xml:space="preserve"> {{TECHNICIAN_NAME}}</w:t>
            </w:r>
          </w:p>
          <w:p w14:paraId="65E40961" w14:textId="01B47016" w:rsidR="000C0FE7" w:rsidRPr="001D71C8" w:rsidRDefault="000C0FE7" w:rsidP="006D29B6">
            <w:pPr>
              <w:tabs>
                <w:tab w:val="left" w:pos="-720"/>
              </w:tabs>
              <w:suppressAutoHyphens/>
              <w:rPr>
                <w:sz w:val="20"/>
              </w:rPr>
            </w:pPr>
          </w:p>
        </w:tc>
      </w:tr>
      <w:tr w:rsidR="00006303" w:rsidRPr="001D71C8" w14:paraId="59560CC2" w14:textId="77777777" w:rsidTr="00EB76FB">
        <w:tblPrEx>
          <w:tblCellMar>
            <w:left w:w="108" w:type="dxa"/>
            <w:right w:w="108" w:type="dxa"/>
          </w:tblCellMar>
        </w:tblPrEx>
        <w:trPr>
          <w:trHeight w:val="453"/>
        </w:trPr>
        <w:tc>
          <w:tcPr>
            <w:tcW w:w="4665" w:type="dxa"/>
            <w:gridSpan w:val="3"/>
            <w:tcBorders>
              <w:top w:val="double" w:sz="4" w:space="0" w:color="auto"/>
              <w:left w:val="double" w:sz="4" w:space="0" w:color="auto"/>
              <w:bottom w:val="single" w:sz="4" w:space="0" w:color="auto"/>
              <w:right w:val="double" w:sz="4" w:space="0" w:color="auto"/>
            </w:tcBorders>
            <w:vAlign w:val="center"/>
          </w:tcPr>
          <w:p w14:paraId="16A13639" w14:textId="77777777" w:rsidR="00006303" w:rsidRPr="001D71C8" w:rsidRDefault="00006303" w:rsidP="00510EE3">
            <w:pPr>
              <w:pStyle w:val="Summary4"/>
              <w:spacing w:before="0" w:after="0"/>
              <w:rPr>
                <w:rFonts w:ascii="Times New Roman" w:hAnsi="Times New Roman"/>
              </w:rPr>
            </w:pPr>
            <w:r w:rsidRPr="001D71C8">
              <w:rPr>
                <w:rFonts w:ascii="Times New Roman" w:hAnsi="Times New Roman"/>
              </w:rPr>
              <w:t>Keywords</w:t>
            </w:r>
          </w:p>
        </w:tc>
        <w:tc>
          <w:tcPr>
            <w:tcW w:w="3017" w:type="dxa"/>
            <w:gridSpan w:val="3"/>
            <w:tcBorders>
              <w:top w:val="double" w:sz="4" w:space="0" w:color="auto"/>
              <w:left w:val="double" w:sz="4" w:space="0" w:color="auto"/>
              <w:bottom w:val="single" w:sz="4" w:space="0" w:color="auto"/>
              <w:right w:val="double" w:sz="4" w:space="0" w:color="auto"/>
            </w:tcBorders>
            <w:vAlign w:val="center"/>
          </w:tcPr>
          <w:p w14:paraId="6F7E8DF6" w14:textId="77777777" w:rsidR="00006303" w:rsidRPr="009941FC" w:rsidRDefault="00006303" w:rsidP="00510EE3">
            <w:pPr>
              <w:pStyle w:val="Summary1"/>
              <w:spacing w:before="0" w:after="0"/>
              <w:jc w:val="left"/>
              <w:rPr>
                <w:rFonts w:ascii="Times New Roman" w:hAnsi="Times New Roman"/>
                <w:szCs w:val="18"/>
              </w:rPr>
            </w:pPr>
            <w:r w:rsidRPr="009941FC">
              <w:rPr>
                <w:rFonts w:ascii="Times New Roman" w:hAnsi="Times New Roman"/>
                <w:szCs w:val="18"/>
              </w:rPr>
              <w:t>Prepared By / Certification Level:</w:t>
            </w:r>
          </w:p>
          <w:p w14:paraId="4AEAC28D" w14:textId="355C07FA" w:rsidR="00270267" w:rsidRPr="009941FC" w:rsidRDefault="00BF7B9E" w:rsidP="00510EE3">
            <w:pPr>
              <w:pStyle w:val="Summary1"/>
              <w:spacing w:before="0" w:after="0"/>
              <w:jc w:val="left"/>
              <w:rPr>
                <w:rFonts w:ascii="Times New Roman" w:hAnsi="Times New Roman"/>
                <w:szCs w:val="18"/>
              </w:rPr>
            </w:pPr>
            <w:r w:rsidRPr="009941FC">
              <w:rPr>
                <w:rFonts w:ascii="Times New Roman" w:hAnsi="Times New Roman"/>
                <w:szCs w:val="18"/>
              </w:rPr>
              <w:t>{{TECHNICIAN</w:t>
            </w:r>
            <w:r w:rsidR="00BA142C" w:rsidRPr="009941FC">
              <w:rPr>
                <w:rFonts w:ascii="Times New Roman" w:hAnsi="Times New Roman"/>
                <w:szCs w:val="18"/>
              </w:rPr>
              <w:t>_NAME</w:t>
            </w:r>
            <w:r w:rsidRPr="009941FC">
              <w:rPr>
                <w:rFonts w:ascii="Times New Roman" w:hAnsi="Times New Roman"/>
                <w:szCs w:val="18"/>
              </w:rPr>
              <w:t>}}</w:t>
            </w:r>
          </w:p>
          <w:p w14:paraId="41A9F85B" w14:textId="71EA772C" w:rsidR="00BE5302" w:rsidRPr="009941FC" w:rsidRDefault="00BF7B9E" w:rsidP="00510EE3">
            <w:pPr>
              <w:pStyle w:val="Summary1"/>
              <w:spacing w:before="0" w:after="0"/>
              <w:jc w:val="left"/>
              <w:rPr>
                <w:rFonts w:ascii="Times New Roman" w:hAnsi="Times New Roman"/>
                <w:szCs w:val="18"/>
              </w:rPr>
            </w:pPr>
            <w:r w:rsidRPr="009941FC">
              <w:rPr>
                <w:rFonts w:ascii="Times New Roman" w:hAnsi="Times New Roman"/>
                <w:szCs w:val="18"/>
              </w:rPr>
              <w:t>{{CERTIFICATION}}</w:t>
            </w:r>
          </w:p>
        </w:tc>
        <w:tc>
          <w:tcPr>
            <w:tcW w:w="3388" w:type="dxa"/>
            <w:tcBorders>
              <w:top w:val="double" w:sz="4" w:space="0" w:color="auto"/>
              <w:left w:val="double" w:sz="4" w:space="0" w:color="auto"/>
              <w:bottom w:val="single" w:sz="4" w:space="0" w:color="auto"/>
              <w:right w:val="double" w:sz="4" w:space="0" w:color="auto"/>
            </w:tcBorders>
            <w:vAlign w:val="center"/>
          </w:tcPr>
          <w:p w14:paraId="753DA7AA" w14:textId="6C37670F" w:rsidR="00006303" w:rsidRPr="001D71C8" w:rsidRDefault="00006303" w:rsidP="00510EE3">
            <w:pPr>
              <w:pStyle w:val="Summary2"/>
              <w:spacing w:before="0" w:after="0"/>
              <w:jc w:val="left"/>
              <w:rPr>
                <w:sz w:val="16"/>
                <w:szCs w:val="16"/>
              </w:rPr>
            </w:pPr>
          </w:p>
        </w:tc>
      </w:tr>
      <w:tr w:rsidR="00006303" w:rsidRPr="001D71C8" w14:paraId="53E41261" w14:textId="77777777" w:rsidTr="00EB76FB">
        <w:trPr>
          <w:trHeight w:val="446"/>
        </w:trPr>
        <w:tc>
          <w:tcPr>
            <w:tcW w:w="1782" w:type="dxa"/>
            <w:tcBorders>
              <w:left w:val="double" w:sz="4" w:space="0" w:color="auto"/>
              <w:bottom w:val="single" w:sz="4" w:space="0" w:color="auto"/>
            </w:tcBorders>
            <w:vAlign w:val="center"/>
          </w:tcPr>
          <w:p w14:paraId="55344CCF" w14:textId="77777777" w:rsidR="00006303" w:rsidRPr="001D71C8" w:rsidRDefault="00006303" w:rsidP="00510EE3">
            <w:pPr>
              <w:pStyle w:val="Summary1"/>
              <w:spacing w:before="0" w:after="0"/>
              <w:rPr>
                <w:rFonts w:ascii="Times New Roman" w:hAnsi="Times New Roman"/>
              </w:rPr>
            </w:pPr>
            <w:r w:rsidRPr="001D71C8">
              <w:rPr>
                <w:rFonts w:ascii="Times New Roman" w:hAnsi="Times New Roman"/>
              </w:rPr>
              <w:t xml:space="preserve">Project Type:  </w:t>
            </w:r>
          </w:p>
        </w:tc>
        <w:tc>
          <w:tcPr>
            <w:tcW w:w="2883" w:type="dxa"/>
            <w:gridSpan w:val="2"/>
            <w:tcBorders>
              <w:top w:val="single" w:sz="4" w:space="0" w:color="auto"/>
              <w:left w:val="single" w:sz="4" w:space="0" w:color="auto"/>
              <w:bottom w:val="single" w:sz="4" w:space="0" w:color="auto"/>
              <w:right w:val="double" w:sz="4" w:space="0" w:color="auto"/>
            </w:tcBorders>
            <w:vAlign w:val="center"/>
          </w:tcPr>
          <w:p w14:paraId="52739556" w14:textId="1AAB625A" w:rsidR="00006303" w:rsidRPr="001D71C8" w:rsidRDefault="002158AE" w:rsidP="00510EE3">
            <w:pPr>
              <w:pStyle w:val="Summary2"/>
              <w:spacing w:before="0" w:after="0"/>
              <w:jc w:val="center"/>
              <w:rPr>
                <w:sz w:val="20"/>
              </w:rPr>
            </w:pPr>
            <w:r>
              <w:rPr>
                <w:sz w:val="20"/>
              </w:rPr>
              <w:t>{{PROJECT_TYPE}}</w:t>
            </w:r>
          </w:p>
        </w:tc>
        <w:tc>
          <w:tcPr>
            <w:tcW w:w="3017" w:type="dxa"/>
            <w:gridSpan w:val="3"/>
            <w:tcBorders>
              <w:top w:val="single" w:sz="4" w:space="0" w:color="auto"/>
              <w:left w:val="double" w:sz="4" w:space="0" w:color="auto"/>
              <w:bottom w:val="single" w:sz="4" w:space="0" w:color="auto"/>
              <w:right w:val="double" w:sz="4" w:space="0" w:color="auto"/>
            </w:tcBorders>
            <w:vAlign w:val="center"/>
          </w:tcPr>
          <w:p w14:paraId="76934B25" w14:textId="77777777" w:rsidR="00006303" w:rsidRPr="009941FC" w:rsidRDefault="00006303" w:rsidP="00510EE3">
            <w:pPr>
              <w:pStyle w:val="Summary2"/>
              <w:spacing w:before="0" w:after="0"/>
              <w:rPr>
                <w:i/>
                <w:sz w:val="18"/>
                <w:szCs w:val="18"/>
              </w:rPr>
            </w:pPr>
            <w:r w:rsidRPr="009941FC">
              <w:rPr>
                <w:i/>
                <w:sz w:val="18"/>
                <w:szCs w:val="18"/>
              </w:rPr>
              <w:t>Examined by / Certification Level:</w:t>
            </w:r>
          </w:p>
          <w:p w14:paraId="1AB4F54F" w14:textId="77777777" w:rsidR="009941FC" w:rsidRPr="009941FC" w:rsidRDefault="00BF7B9E" w:rsidP="00510EE3">
            <w:pPr>
              <w:pStyle w:val="Summary2"/>
              <w:spacing w:before="0" w:after="0"/>
              <w:rPr>
                <w:i/>
                <w:sz w:val="18"/>
                <w:szCs w:val="18"/>
              </w:rPr>
            </w:pPr>
            <w:r w:rsidRPr="009941FC">
              <w:rPr>
                <w:i/>
                <w:sz w:val="18"/>
                <w:szCs w:val="18"/>
              </w:rPr>
              <w:t>{{TECHNICIAN</w:t>
            </w:r>
            <w:r w:rsidR="00BA142C" w:rsidRPr="009941FC">
              <w:rPr>
                <w:i/>
                <w:sz w:val="18"/>
                <w:szCs w:val="18"/>
              </w:rPr>
              <w:t>_NAME</w:t>
            </w:r>
            <w:r w:rsidRPr="009941FC">
              <w:rPr>
                <w:i/>
                <w:sz w:val="18"/>
                <w:szCs w:val="18"/>
              </w:rPr>
              <w:t xml:space="preserve">}} </w:t>
            </w:r>
          </w:p>
          <w:p w14:paraId="3734F2EA" w14:textId="05153C3F" w:rsidR="00BE5302" w:rsidRPr="009941FC" w:rsidRDefault="00BF7B9E" w:rsidP="00510EE3">
            <w:pPr>
              <w:pStyle w:val="Summary2"/>
              <w:spacing w:before="0" w:after="0"/>
              <w:rPr>
                <w:i/>
                <w:sz w:val="18"/>
                <w:szCs w:val="18"/>
              </w:rPr>
            </w:pPr>
            <w:r w:rsidRPr="009941FC">
              <w:rPr>
                <w:i/>
                <w:sz w:val="18"/>
                <w:szCs w:val="18"/>
              </w:rPr>
              <w:t>{{CERTIFICATION}}</w:t>
            </w:r>
          </w:p>
        </w:tc>
        <w:tc>
          <w:tcPr>
            <w:tcW w:w="3388" w:type="dxa"/>
            <w:tcBorders>
              <w:top w:val="single" w:sz="4" w:space="0" w:color="auto"/>
              <w:left w:val="double" w:sz="4" w:space="0" w:color="auto"/>
              <w:bottom w:val="single" w:sz="4" w:space="0" w:color="auto"/>
              <w:right w:val="double" w:sz="4" w:space="0" w:color="auto"/>
            </w:tcBorders>
            <w:vAlign w:val="center"/>
          </w:tcPr>
          <w:p w14:paraId="116E69F8" w14:textId="3E763FC5" w:rsidR="00006303" w:rsidRPr="001D71C8" w:rsidRDefault="00006303" w:rsidP="00510EE3">
            <w:pPr>
              <w:pStyle w:val="Summary2"/>
              <w:spacing w:before="0" w:after="0"/>
              <w:jc w:val="left"/>
              <w:rPr>
                <w:sz w:val="20"/>
              </w:rPr>
            </w:pPr>
          </w:p>
        </w:tc>
      </w:tr>
      <w:tr w:rsidR="00006303" w:rsidRPr="001D71C8" w14:paraId="76DAB36D" w14:textId="77777777" w:rsidTr="00EB76FB">
        <w:trPr>
          <w:trHeight w:val="428"/>
        </w:trPr>
        <w:tc>
          <w:tcPr>
            <w:tcW w:w="1782" w:type="dxa"/>
            <w:tcBorders>
              <w:top w:val="single" w:sz="4" w:space="0" w:color="auto"/>
              <w:left w:val="double" w:sz="4" w:space="0" w:color="auto"/>
              <w:bottom w:val="double" w:sz="4" w:space="0" w:color="auto"/>
            </w:tcBorders>
            <w:vAlign w:val="center"/>
          </w:tcPr>
          <w:p w14:paraId="6FA1F16C" w14:textId="77777777" w:rsidR="00006303" w:rsidRPr="001D71C8" w:rsidRDefault="00006303" w:rsidP="00510EE3">
            <w:pPr>
              <w:pStyle w:val="Summary1"/>
              <w:spacing w:before="0" w:after="0"/>
              <w:jc w:val="left"/>
              <w:rPr>
                <w:rFonts w:ascii="Times New Roman" w:hAnsi="Times New Roman"/>
              </w:rPr>
            </w:pPr>
            <w:r w:rsidRPr="001D71C8">
              <w:rPr>
                <w:rFonts w:ascii="Times New Roman" w:hAnsi="Times New Roman"/>
              </w:rPr>
              <w:t>Procedures:</w:t>
            </w:r>
          </w:p>
        </w:tc>
        <w:tc>
          <w:tcPr>
            <w:tcW w:w="2883" w:type="dxa"/>
            <w:gridSpan w:val="2"/>
            <w:tcBorders>
              <w:top w:val="single" w:sz="4" w:space="0" w:color="auto"/>
              <w:left w:val="single" w:sz="4" w:space="0" w:color="auto"/>
              <w:bottom w:val="double" w:sz="4" w:space="0" w:color="auto"/>
              <w:right w:val="double" w:sz="4" w:space="0" w:color="auto"/>
            </w:tcBorders>
            <w:vAlign w:val="center"/>
          </w:tcPr>
          <w:p w14:paraId="32B7A270" w14:textId="22B9567A" w:rsidR="001E207C" w:rsidRPr="001D71C8" w:rsidRDefault="00BF7B9E" w:rsidP="00B42D0D">
            <w:pPr>
              <w:pStyle w:val="Summary2"/>
              <w:spacing w:before="0" w:after="0"/>
              <w:jc w:val="center"/>
              <w:rPr>
                <w:sz w:val="18"/>
              </w:rPr>
            </w:pPr>
            <w:r>
              <w:rPr>
                <w:sz w:val="18"/>
              </w:rPr>
              <w:t>{{PROCEDURE}}</w:t>
            </w:r>
          </w:p>
        </w:tc>
        <w:tc>
          <w:tcPr>
            <w:tcW w:w="3017" w:type="dxa"/>
            <w:gridSpan w:val="3"/>
            <w:tcBorders>
              <w:top w:val="single" w:sz="4" w:space="0" w:color="auto"/>
              <w:left w:val="double" w:sz="4" w:space="0" w:color="auto"/>
              <w:bottom w:val="double" w:sz="4" w:space="0" w:color="auto"/>
              <w:right w:val="double" w:sz="4" w:space="0" w:color="auto"/>
            </w:tcBorders>
            <w:vAlign w:val="center"/>
          </w:tcPr>
          <w:p w14:paraId="61ED2480" w14:textId="67A8EC08" w:rsidR="00250222" w:rsidRPr="001D71C8" w:rsidRDefault="00006303" w:rsidP="00250222">
            <w:pPr>
              <w:pStyle w:val="Summary2"/>
              <w:spacing w:before="0" w:after="0"/>
              <w:jc w:val="left"/>
              <w:rPr>
                <w:i/>
                <w:sz w:val="18"/>
                <w:szCs w:val="18"/>
              </w:rPr>
            </w:pPr>
            <w:r w:rsidRPr="001D71C8">
              <w:rPr>
                <w:i/>
                <w:sz w:val="18"/>
                <w:szCs w:val="18"/>
              </w:rPr>
              <w:t xml:space="preserve">Approved By / </w:t>
            </w:r>
          </w:p>
          <w:p w14:paraId="49DF733C" w14:textId="181AB48C" w:rsidR="00BE5302" w:rsidRPr="001D71C8" w:rsidRDefault="00BE5302" w:rsidP="00510EE3">
            <w:pPr>
              <w:pStyle w:val="Summary2"/>
              <w:spacing w:before="0" w:after="0"/>
              <w:jc w:val="left"/>
              <w:rPr>
                <w:i/>
                <w:sz w:val="18"/>
                <w:szCs w:val="18"/>
              </w:rPr>
            </w:pPr>
          </w:p>
        </w:tc>
        <w:tc>
          <w:tcPr>
            <w:tcW w:w="3388" w:type="dxa"/>
            <w:tcBorders>
              <w:top w:val="single" w:sz="4" w:space="0" w:color="auto"/>
              <w:left w:val="double" w:sz="4" w:space="0" w:color="auto"/>
              <w:bottom w:val="double" w:sz="4" w:space="0" w:color="auto"/>
              <w:right w:val="double" w:sz="4" w:space="0" w:color="auto"/>
            </w:tcBorders>
            <w:vAlign w:val="center"/>
          </w:tcPr>
          <w:p w14:paraId="1C54A8C1" w14:textId="4553FBFC" w:rsidR="00006303" w:rsidRPr="001D71C8" w:rsidRDefault="00006303" w:rsidP="00510EE3">
            <w:pPr>
              <w:pStyle w:val="Summary2"/>
              <w:spacing w:before="0" w:after="0"/>
              <w:jc w:val="center"/>
              <w:rPr>
                <w:sz w:val="20"/>
              </w:rPr>
            </w:pPr>
          </w:p>
        </w:tc>
      </w:tr>
    </w:tbl>
    <w:p w14:paraId="22417761" w14:textId="4102ACE1" w:rsidR="007A1E3E" w:rsidRPr="001D71C8" w:rsidRDefault="007A1E3E" w:rsidP="00DC7BC3">
      <w:pPr>
        <w:pStyle w:val="Cover1"/>
        <w:jc w:val="both"/>
        <w:rPr>
          <w:highlight w:val="yellow"/>
        </w:rPr>
        <w:sectPr w:rsidR="007A1E3E" w:rsidRPr="001D71C8" w:rsidSect="009E514A">
          <w:pgSz w:w="12240" w:h="15840" w:code="1"/>
          <w:pgMar w:top="606" w:right="720" w:bottom="720" w:left="720" w:header="360" w:footer="432" w:gutter="0"/>
          <w:pgNumType w:chapSep="period"/>
          <w:cols w:space="720"/>
          <w:docGrid w:linePitch="326"/>
        </w:sectPr>
      </w:pPr>
    </w:p>
    <w:p w14:paraId="768FC29D" w14:textId="0091E6FC" w:rsidR="00947857" w:rsidRPr="001D71C8" w:rsidRDefault="00FD6F4F">
      <w:pPr>
        <w:spacing w:after="0"/>
        <w:jc w:val="left"/>
        <w:rPr>
          <w:smallCaps/>
          <w:sz w:val="32"/>
        </w:rPr>
      </w:pPr>
      <w:r w:rsidRPr="001D71C8">
        <w:rPr>
          <w:noProof/>
        </w:rPr>
        <w:lastRenderedPageBreak/>
        <mc:AlternateContent>
          <mc:Choice Requires="wps">
            <w:drawing>
              <wp:anchor distT="0" distB="0" distL="114300" distR="114300" simplePos="0" relativeHeight="254016000" behindDoc="0" locked="0" layoutInCell="1" allowOverlap="1" wp14:anchorId="09F91608" wp14:editId="1A927F4B">
                <wp:simplePos x="0" y="0"/>
                <wp:positionH relativeFrom="column">
                  <wp:posOffset>5261293</wp:posOffset>
                </wp:positionH>
                <wp:positionV relativeFrom="paragraph">
                  <wp:posOffset>3178343</wp:posOffset>
                </wp:positionV>
                <wp:extent cx="1276670" cy="344805"/>
                <wp:effectExtent l="0" t="0" r="0" b="0"/>
                <wp:wrapNone/>
                <wp:docPr id="529" name="Text Box 529"/>
                <wp:cNvGraphicFramePr/>
                <a:graphic xmlns:a="http://schemas.openxmlformats.org/drawingml/2006/main">
                  <a:graphicData uri="http://schemas.microsoft.com/office/word/2010/wordprocessingShape">
                    <wps:wsp>
                      <wps:cNvSpPr txBox="1"/>
                      <wps:spPr>
                        <a:xfrm rot="5400000">
                          <a:off x="0" y="0"/>
                          <a:ext cx="1276670" cy="344805"/>
                        </a:xfrm>
                        <a:prstGeom prst="rect">
                          <a:avLst/>
                        </a:prstGeom>
                        <a:noFill/>
                        <a:ln w="6350">
                          <a:noFill/>
                        </a:ln>
                      </wps:spPr>
                      <wps:txb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F91608" id="_x0000_t202" coordsize="21600,21600" o:spt="202" path="m,l,21600r21600,l21600,xe">
                <v:stroke joinstyle="miter"/>
                <v:path gradientshapeok="t" o:connecttype="rect"/>
              </v:shapetype>
              <v:shape id="Text Box 529" o:spid="_x0000_s1026" type="#_x0000_t202" style="position:absolute;margin-left:414.3pt;margin-top:250.25pt;width:100.55pt;height:27.15pt;rotation:90;z-index:2540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" filled="f" stroked="f" strokeweight=".5pt">
                <v:textbo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v:textbox>
              </v:shape>
            </w:pict>
          </mc:Fallback>
        </mc:AlternateContent>
      </w:r>
    </w:p>
    <w:p w14:paraId="56A5E555" w14:textId="77777777" w:rsidR="007D6F96" w:rsidRPr="001D71C8" w:rsidRDefault="007D6F96" w:rsidP="00006303">
      <w:pPr>
        <w:spacing w:before="120"/>
        <w:ind w:left="-270"/>
        <w:jc w:val="center"/>
        <w:outlineLvl w:val="0"/>
        <w:rPr>
          <w:smallCaps/>
          <w:sz w:val="32"/>
        </w:rPr>
      </w:pPr>
    </w:p>
    <w:p w14:paraId="733E6CB6" w14:textId="7BF69104" w:rsidR="00F3629D" w:rsidRPr="001D71C8" w:rsidRDefault="00F3629D" w:rsidP="00006303">
      <w:pPr>
        <w:spacing w:before="120"/>
        <w:ind w:left="-270"/>
        <w:jc w:val="center"/>
        <w:outlineLvl w:val="0"/>
        <w:rPr>
          <w:smallCaps/>
          <w:sz w:val="32"/>
        </w:rPr>
      </w:pPr>
      <w:r w:rsidRPr="001D71C8">
        <w:rPr>
          <w:smallCaps/>
          <w:sz w:val="32"/>
        </w:rPr>
        <w:t>Contents</w:t>
      </w:r>
    </w:p>
    <w:p w14:paraId="3CDD7A9A" w14:textId="77777777" w:rsidR="00F3629D" w:rsidRPr="001D71C8" w:rsidRDefault="00F3629D" w:rsidP="00F3629D">
      <w:pPr>
        <w:pStyle w:val="Cover1"/>
      </w:pPr>
    </w:p>
    <w:p w14:paraId="1DE6FE2C" w14:textId="28EDA1F8" w:rsidR="00C94BD2" w:rsidRPr="001D71C8" w:rsidRDefault="006C0785">
      <w:pPr>
        <w:pStyle w:val="TOC1"/>
        <w:tabs>
          <w:tab w:val="left" w:pos="480"/>
          <w:tab w:val="right" w:leader="dot" w:pos="10700"/>
        </w:tabs>
        <w:rPr>
          <w:rFonts w:eastAsiaTheme="minorEastAsia"/>
          <w:bCs w:val="0"/>
          <w:caps w:val="0"/>
          <w:noProof/>
          <w:kern w:val="2"/>
          <w:szCs w:val="24"/>
          <w14:ligatures w14:val="standardContextual"/>
        </w:rPr>
      </w:pPr>
      <w:r w:rsidRPr="001D71C8">
        <w:rPr>
          <w:b/>
          <w:bCs w:val="0"/>
          <w:caps w:val="0"/>
          <w:noProof/>
          <w:szCs w:val="24"/>
        </w:rPr>
        <w:fldChar w:fldCharType="begin"/>
      </w:r>
      <w:r w:rsidRPr="001D71C8">
        <w:rPr>
          <w:b/>
          <w:bCs w:val="0"/>
          <w:caps w:val="0"/>
          <w:noProof/>
          <w:szCs w:val="24"/>
        </w:rPr>
        <w:instrText xml:space="preserve"> TOC \o "1-2" </w:instrText>
      </w:r>
      <w:r w:rsidRPr="001D71C8">
        <w:rPr>
          <w:b/>
          <w:bCs w:val="0"/>
          <w:caps w:val="0"/>
          <w:noProof/>
          <w:szCs w:val="24"/>
        </w:rPr>
        <w:fldChar w:fldCharType="separate"/>
      </w:r>
      <w:r w:rsidR="00C94BD2" w:rsidRPr="001D71C8">
        <w:rPr>
          <w:noProof/>
        </w:rPr>
        <w:t>1.</w:t>
      </w:r>
      <w:r w:rsidR="00C94BD2" w:rsidRPr="001D71C8">
        <w:rPr>
          <w:rFonts w:eastAsiaTheme="minorEastAsia"/>
          <w:bCs w:val="0"/>
          <w:caps w:val="0"/>
          <w:noProof/>
          <w:kern w:val="2"/>
          <w:szCs w:val="24"/>
          <w14:ligatures w14:val="standardContextual"/>
        </w:rPr>
        <w:tab/>
      </w:r>
      <w:r w:rsidR="00C94BD2" w:rsidRPr="001D71C8">
        <w:rPr>
          <w:noProof/>
        </w:rPr>
        <w:t>INTRODUCTION</w:t>
      </w:r>
      <w:r w:rsidR="00C94BD2" w:rsidRPr="001D71C8">
        <w:rPr>
          <w:noProof/>
        </w:rPr>
        <w:tab/>
      </w:r>
      <w:r w:rsidR="00C94BD2" w:rsidRPr="001D71C8">
        <w:rPr>
          <w:noProof/>
        </w:rPr>
        <w:fldChar w:fldCharType="begin"/>
      </w:r>
      <w:r w:rsidR="00C94BD2" w:rsidRPr="001D71C8">
        <w:rPr>
          <w:noProof/>
        </w:rPr>
        <w:instrText xml:space="preserve"> PAGEREF _Toc157005992 \h </w:instrText>
      </w:r>
      <w:r w:rsidR="00C94BD2" w:rsidRPr="001D71C8">
        <w:rPr>
          <w:noProof/>
        </w:rPr>
      </w:r>
      <w:r w:rsidR="00C94BD2" w:rsidRPr="001D71C8">
        <w:rPr>
          <w:noProof/>
        </w:rPr>
        <w:fldChar w:fldCharType="separate"/>
      </w:r>
      <w:r w:rsidR="007D1408" w:rsidRPr="001D71C8">
        <w:rPr>
          <w:noProof/>
        </w:rPr>
        <w:t>4</w:t>
      </w:r>
      <w:r w:rsidR="00C94BD2" w:rsidRPr="001D71C8">
        <w:rPr>
          <w:noProof/>
        </w:rPr>
        <w:fldChar w:fldCharType="end"/>
      </w:r>
    </w:p>
    <w:p w14:paraId="41B193EF" w14:textId="166CCE78"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2.</w:t>
      </w:r>
      <w:r w:rsidRPr="001D71C8">
        <w:rPr>
          <w:rFonts w:eastAsiaTheme="minorEastAsia"/>
          <w:bCs w:val="0"/>
          <w:caps w:val="0"/>
          <w:noProof/>
          <w:kern w:val="2"/>
          <w:szCs w:val="24"/>
          <w14:ligatures w14:val="standardContextual"/>
        </w:rPr>
        <w:tab/>
      </w:r>
      <w:r w:rsidRPr="001D71C8">
        <w:rPr>
          <w:noProof/>
        </w:rPr>
        <w:t>DISCUSSION</w:t>
      </w:r>
      <w:r w:rsidRPr="001D71C8">
        <w:rPr>
          <w:noProof/>
        </w:rPr>
        <w:tab/>
      </w:r>
      <w:r w:rsidRPr="001D71C8">
        <w:rPr>
          <w:noProof/>
        </w:rPr>
        <w:fldChar w:fldCharType="begin"/>
      </w:r>
      <w:r w:rsidRPr="001D71C8">
        <w:rPr>
          <w:noProof/>
        </w:rPr>
        <w:instrText xml:space="preserve"> PAGEREF _Toc157005993 \h </w:instrText>
      </w:r>
      <w:r w:rsidRPr="001D71C8">
        <w:rPr>
          <w:noProof/>
        </w:rPr>
      </w:r>
      <w:r w:rsidRPr="001D71C8">
        <w:rPr>
          <w:noProof/>
        </w:rPr>
        <w:fldChar w:fldCharType="separate"/>
      </w:r>
      <w:r w:rsidR="007D1408" w:rsidRPr="001D71C8">
        <w:rPr>
          <w:noProof/>
        </w:rPr>
        <w:t>4</w:t>
      </w:r>
      <w:r w:rsidRPr="001D71C8">
        <w:rPr>
          <w:noProof/>
        </w:rPr>
        <w:fldChar w:fldCharType="end"/>
      </w:r>
    </w:p>
    <w:p w14:paraId="54850945" w14:textId="27A3F35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3.</w:t>
      </w:r>
      <w:r w:rsidRPr="001D71C8">
        <w:rPr>
          <w:rFonts w:eastAsiaTheme="minorEastAsia"/>
          <w:bCs w:val="0"/>
          <w:caps w:val="0"/>
          <w:noProof/>
          <w:kern w:val="2"/>
          <w:szCs w:val="24"/>
          <w14:ligatures w14:val="standardContextual"/>
        </w:rPr>
        <w:tab/>
      </w:r>
      <w:r w:rsidRPr="001D71C8">
        <w:rPr>
          <w:noProof/>
        </w:rPr>
        <w:t>drawing</w:t>
      </w:r>
      <w:r w:rsidRPr="001D71C8">
        <w:rPr>
          <w:noProof/>
        </w:rPr>
        <w:tab/>
      </w:r>
      <w:r w:rsidRPr="001D71C8">
        <w:rPr>
          <w:noProof/>
        </w:rPr>
        <w:fldChar w:fldCharType="begin"/>
      </w:r>
      <w:r w:rsidRPr="001D71C8">
        <w:rPr>
          <w:noProof/>
        </w:rPr>
        <w:instrText xml:space="preserve"> PAGEREF _Toc157005994 \h </w:instrText>
      </w:r>
      <w:r w:rsidRPr="001D71C8">
        <w:rPr>
          <w:noProof/>
        </w:rPr>
      </w:r>
      <w:r w:rsidRPr="001D71C8">
        <w:rPr>
          <w:noProof/>
        </w:rPr>
        <w:fldChar w:fldCharType="separate"/>
      </w:r>
      <w:r w:rsidR="007D1408" w:rsidRPr="001D71C8">
        <w:rPr>
          <w:noProof/>
        </w:rPr>
        <w:t>5</w:t>
      </w:r>
      <w:r w:rsidRPr="001D71C8">
        <w:rPr>
          <w:noProof/>
        </w:rPr>
        <w:fldChar w:fldCharType="end"/>
      </w:r>
    </w:p>
    <w:p w14:paraId="0EC186EB" w14:textId="3032FA1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4.</w:t>
      </w:r>
      <w:r w:rsidRPr="001D71C8">
        <w:rPr>
          <w:rFonts w:eastAsiaTheme="minorEastAsia"/>
          <w:bCs w:val="0"/>
          <w:caps w:val="0"/>
          <w:noProof/>
          <w:kern w:val="2"/>
          <w:szCs w:val="24"/>
          <w14:ligatures w14:val="standardContextual"/>
        </w:rPr>
        <w:tab/>
      </w:r>
      <w:r w:rsidRPr="001D71C8">
        <w:rPr>
          <w:noProof/>
        </w:rPr>
        <w:t>Calibrations</w:t>
      </w:r>
      <w:r w:rsidRPr="001D71C8">
        <w:rPr>
          <w:noProof/>
        </w:rPr>
        <w:tab/>
      </w:r>
      <w:r w:rsidRPr="001D71C8">
        <w:rPr>
          <w:noProof/>
        </w:rPr>
        <w:fldChar w:fldCharType="begin"/>
      </w:r>
      <w:r w:rsidRPr="001D71C8">
        <w:rPr>
          <w:noProof/>
        </w:rPr>
        <w:instrText xml:space="preserve"> PAGEREF _Toc157005995 \h </w:instrText>
      </w:r>
      <w:r w:rsidRPr="001D71C8">
        <w:rPr>
          <w:noProof/>
        </w:rPr>
      </w:r>
      <w:r w:rsidRPr="001D71C8">
        <w:rPr>
          <w:noProof/>
        </w:rPr>
        <w:fldChar w:fldCharType="separate"/>
      </w:r>
      <w:r w:rsidR="007D1408" w:rsidRPr="001D71C8">
        <w:rPr>
          <w:noProof/>
        </w:rPr>
        <w:t>6</w:t>
      </w:r>
      <w:r w:rsidRPr="001D71C8">
        <w:rPr>
          <w:noProof/>
        </w:rPr>
        <w:fldChar w:fldCharType="end"/>
      </w:r>
    </w:p>
    <w:p w14:paraId="31619999" w14:textId="4839D828" w:rsidR="00C94BD2" w:rsidRPr="001D71C8" w:rsidRDefault="00C94BD2">
      <w:pPr>
        <w:pStyle w:val="TOC2"/>
        <w:tabs>
          <w:tab w:val="left" w:pos="960"/>
          <w:tab w:val="right" w:leader="dot" w:pos="10700"/>
        </w:tabs>
        <w:rPr>
          <w:rFonts w:eastAsiaTheme="minorEastAsia"/>
          <w:smallCaps w:val="0"/>
          <w:noProof/>
          <w:kern w:val="2"/>
          <w:szCs w:val="24"/>
          <w14:ligatures w14:val="standardContextual"/>
        </w:rPr>
      </w:pPr>
      <w:r w:rsidRPr="001D71C8">
        <w:rPr>
          <w:noProof/>
        </w:rPr>
        <w:t>4.1</w:t>
      </w:r>
      <w:r w:rsidRPr="001D71C8">
        <w:rPr>
          <w:rFonts w:eastAsiaTheme="minorEastAsia"/>
          <w:smallCaps w:val="0"/>
          <w:noProof/>
          <w:kern w:val="2"/>
          <w:szCs w:val="24"/>
          <w14:ligatures w14:val="standardContextual"/>
        </w:rPr>
        <w:tab/>
      </w:r>
      <w:r w:rsidRPr="001D71C8">
        <w:rPr>
          <w:noProof/>
        </w:rPr>
        <w:t>Equipment Details: HydroFORM</w:t>
      </w:r>
      <w:r w:rsidRPr="001D71C8">
        <w:rPr>
          <w:noProof/>
        </w:rPr>
        <w:tab/>
      </w:r>
      <w:r w:rsidRPr="001D71C8">
        <w:rPr>
          <w:noProof/>
        </w:rPr>
        <w:fldChar w:fldCharType="begin"/>
      </w:r>
      <w:r w:rsidRPr="001D71C8">
        <w:rPr>
          <w:noProof/>
        </w:rPr>
        <w:instrText xml:space="preserve"> PAGEREF _Toc157005996 \h </w:instrText>
      </w:r>
      <w:r w:rsidRPr="001D71C8">
        <w:rPr>
          <w:noProof/>
        </w:rPr>
      </w:r>
      <w:r w:rsidRPr="001D71C8">
        <w:rPr>
          <w:noProof/>
        </w:rPr>
        <w:fldChar w:fldCharType="separate"/>
      </w:r>
      <w:r w:rsidR="007D1408" w:rsidRPr="001D71C8">
        <w:rPr>
          <w:noProof/>
        </w:rPr>
        <w:t>6</w:t>
      </w:r>
      <w:r w:rsidRPr="001D71C8">
        <w:rPr>
          <w:noProof/>
        </w:rPr>
        <w:fldChar w:fldCharType="end"/>
      </w:r>
    </w:p>
    <w:p w14:paraId="084E4D37" w14:textId="4EC39FBC"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5.</w:t>
      </w:r>
      <w:r w:rsidRPr="001D71C8">
        <w:rPr>
          <w:rFonts w:eastAsiaTheme="minorEastAsia"/>
          <w:bCs w:val="0"/>
          <w:caps w:val="0"/>
          <w:noProof/>
          <w:kern w:val="2"/>
          <w:szCs w:val="24"/>
          <w14:ligatures w14:val="standardContextual"/>
        </w:rPr>
        <w:tab/>
      </w:r>
      <w:r w:rsidRPr="001D71C8">
        <w:rPr>
          <w:noProof/>
        </w:rPr>
        <w:t>Results</w:t>
      </w:r>
      <w:r w:rsidRPr="001D71C8">
        <w:rPr>
          <w:noProof/>
        </w:rPr>
        <w:tab/>
      </w:r>
      <w:r w:rsidRPr="001D71C8">
        <w:rPr>
          <w:noProof/>
        </w:rPr>
        <w:fldChar w:fldCharType="begin"/>
      </w:r>
      <w:r w:rsidRPr="001D71C8">
        <w:rPr>
          <w:noProof/>
        </w:rPr>
        <w:instrText xml:space="preserve"> PAGEREF _Toc157005997 \h </w:instrText>
      </w:r>
      <w:r w:rsidRPr="001D71C8">
        <w:rPr>
          <w:noProof/>
        </w:rPr>
      </w:r>
      <w:r w:rsidRPr="001D71C8">
        <w:rPr>
          <w:noProof/>
        </w:rPr>
        <w:fldChar w:fldCharType="separate"/>
      </w:r>
      <w:r w:rsidR="007D1408" w:rsidRPr="001D71C8">
        <w:rPr>
          <w:noProof/>
        </w:rPr>
        <w:t>7</w:t>
      </w:r>
      <w:r w:rsidRPr="001D71C8">
        <w:rPr>
          <w:noProof/>
        </w:rPr>
        <w:fldChar w:fldCharType="end"/>
      </w:r>
    </w:p>
    <w:p w14:paraId="3EF4E729" w14:textId="767602C3"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6.</w:t>
      </w:r>
      <w:r w:rsidRPr="001D71C8">
        <w:rPr>
          <w:rFonts w:eastAsiaTheme="minorEastAsia"/>
          <w:bCs w:val="0"/>
          <w:caps w:val="0"/>
          <w:noProof/>
          <w:kern w:val="2"/>
          <w:szCs w:val="24"/>
          <w14:ligatures w14:val="standardContextual"/>
        </w:rPr>
        <w:tab/>
      </w:r>
      <w:r w:rsidRPr="001D71C8">
        <w:rPr>
          <w:noProof/>
        </w:rPr>
        <w:t>sCAN iMAGES</w:t>
      </w:r>
      <w:r w:rsidRPr="001D71C8">
        <w:rPr>
          <w:noProof/>
        </w:rPr>
        <w:tab/>
      </w:r>
      <w:r w:rsidRPr="001D71C8">
        <w:rPr>
          <w:noProof/>
        </w:rPr>
        <w:fldChar w:fldCharType="begin"/>
      </w:r>
      <w:r w:rsidRPr="001D71C8">
        <w:rPr>
          <w:noProof/>
        </w:rPr>
        <w:instrText xml:space="preserve"> PAGEREF _Toc157005998 \h </w:instrText>
      </w:r>
      <w:r w:rsidRPr="001D71C8">
        <w:rPr>
          <w:noProof/>
        </w:rPr>
      </w:r>
      <w:r w:rsidRPr="001D71C8">
        <w:rPr>
          <w:noProof/>
        </w:rPr>
        <w:fldChar w:fldCharType="separate"/>
      </w:r>
      <w:r w:rsidR="007D1408" w:rsidRPr="001D71C8">
        <w:rPr>
          <w:noProof/>
        </w:rPr>
        <w:t>8</w:t>
      </w:r>
      <w:r w:rsidRPr="001D71C8">
        <w:rPr>
          <w:noProof/>
        </w:rPr>
        <w:fldChar w:fldCharType="end"/>
      </w:r>
    </w:p>
    <w:p w14:paraId="371E0AF0" w14:textId="5454E1DD" w:rsidR="00F3629D" w:rsidRPr="001D71C8" w:rsidRDefault="006C0785" w:rsidP="00006303">
      <w:pPr>
        <w:tabs>
          <w:tab w:val="left" w:pos="9990"/>
        </w:tabs>
        <w:spacing w:before="120"/>
        <w:ind w:left="-270" w:right="-18"/>
      </w:pPr>
      <w:r w:rsidRPr="001D71C8">
        <w:rPr>
          <w:b/>
          <w:bCs/>
          <w:caps/>
          <w:noProof/>
          <w:szCs w:val="24"/>
        </w:rPr>
        <w:fldChar w:fldCharType="end"/>
      </w:r>
    </w:p>
    <w:p w14:paraId="2E9B9CAF" w14:textId="77777777" w:rsidR="00C621C1" w:rsidRPr="001D71C8" w:rsidRDefault="00C621C1" w:rsidP="00F3629D">
      <w:pPr>
        <w:pStyle w:val="Summary5"/>
        <w:tabs>
          <w:tab w:val="clear" w:pos="-720"/>
        </w:tabs>
        <w:suppressAutoHyphens w:val="0"/>
        <w:spacing w:before="0" w:after="120"/>
        <w:rPr>
          <w:spacing w:val="0"/>
        </w:rPr>
        <w:sectPr w:rsidR="00C621C1" w:rsidRPr="001D71C8" w:rsidSect="009E514A">
          <w:headerReference w:type="default" r:id="rId10"/>
          <w:footerReference w:type="default" r:id="rId11"/>
          <w:pgSz w:w="12240" w:h="15840" w:code="1"/>
          <w:pgMar w:top="1152" w:right="810" w:bottom="1152" w:left="720" w:header="720" w:footer="432" w:gutter="0"/>
          <w:pgNumType w:start="3" w:chapSep="period"/>
          <w:cols w:space="720"/>
        </w:sectPr>
      </w:pPr>
    </w:p>
    <w:p w14:paraId="34B0EFBD" w14:textId="7031397E" w:rsidR="00FD6138" w:rsidRPr="001D71C8" w:rsidRDefault="00FD6138" w:rsidP="00EE01A6">
      <w:pPr>
        <w:pStyle w:val="Heading1"/>
        <w:tabs>
          <w:tab w:val="clear" w:pos="720"/>
        </w:tabs>
        <w:ind w:left="432" w:right="90" w:hanging="432"/>
        <w:rPr>
          <w:sz w:val="22"/>
        </w:rPr>
      </w:pPr>
      <w:bookmarkStart w:id="1" w:name="_Toc479500103"/>
      <w:bookmarkStart w:id="2" w:name="_Toc479502803"/>
      <w:bookmarkStart w:id="3" w:name="_Toc157005992"/>
      <w:r w:rsidRPr="001D71C8">
        <w:lastRenderedPageBreak/>
        <w:t>INTRODUCTION</w:t>
      </w:r>
      <w:bookmarkEnd w:id="1"/>
      <w:bookmarkEnd w:id="2"/>
      <w:bookmarkEnd w:id="3"/>
    </w:p>
    <w:p w14:paraId="09FF3D8D" w14:textId="5D408FDA" w:rsidR="008F1AED" w:rsidRPr="001D71C8" w:rsidRDefault="003B251D" w:rsidP="0048552C">
      <w:pPr>
        <w:tabs>
          <w:tab w:val="left" w:pos="0"/>
          <w:tab w:val="left" w:pos="10170"/>
        </w:tabs>
        <w:ind w:right="90"/>
        <w:jc w:val="left"/>
        <w:rPr>
          <w:sz w:val="22"/>
          <w:szCs w:val="22"/>
        </w:rPr>
      </w:pPr>
      <w:r w:rsidRPr="001D71C8">
        <w:rPr>
          <w:sz w:val="22"/>
          <w:szCs w:val="22"/>
        </w:rPr>
        <w:t>Access of the inspection area</w:t>
      </w:r>
      <w:r w:rsidR="00D7724B" w:rsidRPr="001D71C8">
        <w:rPr>
          <w:sz w:val="22"/>
          <w:szCs w:val="22"/>
        </w:rPr>
        <w:t>s</w:t>
      </w:r>
      <w:r w:rsidRPr="001D71C8">
        <w:rPr>
          <w:sz w:val="22"/>
          <w:szCs w:val="22"/>
        </w:rPr>
        <w:t xml:space="preserve"> </w:t>
      </w:r>
      <w:r w:rsidR="003E4AD1">
        <w:rPr>
          <w:sz w:val="22"/>
          <w:szCs w:val="22"/>
        </w:rPr>
        <w:t>{{EQUIPMENT_OVERVIEW}}</w:t>
      </w:r>
    </w:p>
    <w:p w14:paraId="4049BBC3" w14:textId="74D57CA5" w:rsidR="00E87F75" w:rsidRPr="001D71C8" w:rsidRDefault="00E87F75" w:rsidP="0048552C">
      <w:pPr>
        <w:tabs>
          <w:tab w:val="left" w:pos="0"/>
          <w:tab w:val="left" w:pos="10170"/>
        </w:tabs>
        <w:ind w:right="90"/>
        <w:jc w:val="left"/>
        <w:rPr>
          <w:sz w:val="22"/>
          <w:szCs w:val="22"/>
        </w:rPr>
      </w:pPr>
      <w:r w:rsidRPr="001D71C8">
        <w:rPr>
          <w:sz w:val="22"/>
          <w:szCs w:val="22"/>
        </w:rPr>
        <w:t xml:space="preserve">The work scope for </w:t>
      </w:r>
      <w:r w:rsidR="00423860">
        <w:rPr>
          <w:sz w:val="22"/>
          <w:szCs w:val="22"/>
        </w:rPr>
        <w:t>{{WORK_SCOPE}}</w:t>
      </w:r>
    </w:p>
    <w:p w14:paraId="35AF77C4" w14:textId="48E5C480" w:rsidR="00921840" w:rsidRPr="001D71C8" w:rsidRDefault="00921840" w:rsidP="00EE01A6">
      <w:pPr>
        <w:tabs>
          <w:tab w:val="left" w:pos="0"/>
          <w:tab w:val="left" w:pos="10170"/>
        </w:tabs>
        <w:spacing w:after="0"/>
        <w:ind w:right="90"/>
        <w:rPr>
          <w:b/>
          <w:bCs/>
          <w:szCs w:val="24"/>
        </w:rPr>
      </w:pPr>
      <w:r w:rsidRPr="001D71C8">
        <w:rPr>
          <w:b/>
          <w:bCs/>
          <w:szCs w:val="24"/>
        </w:rPr>
        <w:t>Scan Directions:</w:t>
      </w:r>
    </w:p>
    <w:p w14:paraId="1343FF51" w14:textId="4A85223A" w:rsidR="00921840" w:rsidRPr="001D71C8" w:rsidRDefault="002A0AB9" w:rsidP="0048552C">
      <w:pPr>
        <w:tabs>
          <w:tab w:val="left" w:pos="0"/>
          <w:tab w:val="left" w:pos="10170"/>
        </w:tabs>
        <w:spacing w:after="0"/>
        <w:ind w:right="90"/>
        <w:jc w:val="left"/>
        <w:rPr>
          <w:sz w:val="22"/>
          <w:szCs w:val="22"/>
        </w:rPr>
      </w:pPr>
      <w:r w:rsidRPr="001D71C8">
        <w:rPr>
          <w:sz w:val="22"/>
          <w:szCs w:val="22"/>
        </w:rPr>
        <w:t>T</w:t>
      </w:r>
      <w:r w:rsidR="00921840" w:rsidRPr="001D71C8">
        <w:rPr>
          <w:sz w:val="22"/>
          <w:szCs w:val="22"/>
        </w:rPr>
        <w:t>he</w:t>
      </w:r>
      <w:r w:rsidR="00E87F75" w:rsidRPr="001D71C8">
        <w:rPr>
          <w:sz w:val="22"/>
          <w:szCs w:val="22"/>
        </w:rPr>
        <w:t xml:space="preserve"> X-axis (</w:t>
      </w:r>
      <w:r w:rsidR="002B1C3D" w:rsidRPr="001D71C8">
        <w:rPr>
          <w:sz w:val="22"/>
          <w:szCs w:val="22"/>
        </w:rPr>
        <w:t>Circumferential</w:t>
      </w:r>
      <w:r w:rsidR="00E87F75" w:rsidRPr="001D71C8">
        <w:rPr>
          <w:sz w:val="22"/>
          <w:szCs w:val="22"/>
        </w:rPr>
        <w:t xml:space="preserve"> axis) 0"</w:t>
      </w:r>
      <w:r w:rsidRPr="001D71C8">
        <w:rPr>
          <w:sz w:val="22"/>
          <w:szCs w:val="22"/>
        </w:rPr>
        <w:t xml:space="preserve"> reference location</w:t>
      </w:r>
      <w:r w:rsidR="00921840" w:rsidRPr="001D71C8">
        <w:rPr>
          <w:sz w:val="22"/>
          <w:szCs w:val="22"/>
        </w:rPr>
        <w:t xml:space="preserve"> was </w:t>
      </w:r>
      <w:r w:rsidR="00165F4E">
        <w:rPr>
          <w:sz w:val="22"/>
          <w:szCs w:val="22"/>
        </w:rPr>
        <w:t>{{X</w:t>
      </w:r>
      <w:r w:rsidR="00B062D6">
        <w:rPr>
          <w:sz w:val="22"/>
          <w:szCs w:val="22"/>
        </w:rPr>
        <w:t>_</w:t>
      </w:r>
      <w:r w:rsidR="00165F4E">
        <w:rPr>
          <w:sz w:val="22"/>
          <w:szCs w:val="22"/>
        </w:rPr>
        <w:t>AXIS_REFERENCE}}</w:t>
      </w:r>
    </w:p>
    <w:p w14:paraId="233FA237" w14:textId="4F430EC4" w:rsidR="00E87F75" w:rsidRPr="001D71C8" w:rsidRDefault="002A0AB9" w:rsidP="0048552C">
      <w:pPr>
        <w:tabs>
          <w:tab w:val="left" w:pos="0"/>
          <w:tab w:val="left" w:pos="10170"/>
        </w:tabs>
        <w:ind w:right="90"/>
        <w:jc w:val="left"/>
        <w:rPr>
          <w:sz w:val="22"/>
          <w:szCs w:val="22"/>
        </w:rPr>
      </w:pPr>
      <w:r w:rsidRPr="001D71C8">
        <w:rPr>
          <w:sz w:val="22"/>
          <w:szCs w:val="22"/>
        </w:rPr>
        <w:t>The Y-axis (A</w:t>
      </w:r>
      <w:r w:rsidR="00921840" w:rsidRPr="001D71C8">
        <w:rPr>
          <w:sz w:val="22"/>
          <w:szCs w:val="22"/>
        </w:rPr>
        <w:t xml:space="preserve">xial </w:t>
      </w:r>
      <w:r w:rsidRPr="001D71C8">
        <w:rPr>
          <w:sz w:val="22"/>
          <w:szCs w:val="22"/>
        </w:rPr>
        <w:t>axis) 0” reference location was</w:t>
      </w:r>
      <w:r w:rsidR="00C0107C" w:rsidRPr="001D71C8">
        <w:rPr>
          <w:sz w:val="22"/>
          <w:szCs w:val="22"/>
        </w:rPr>
        <w:t xml:space="preserve"> </w:t>
      </w:r>
      <w:r w:rsidR="00165F4E">
        <w:rPr>
          <w:sz w:val="22"/>
          <w:szCs w:val="22"/>
        </w:rPr>
        <w:t>{{Y</w:t>
      </w:r>
      <w:r w:rsidR="00B062D6">
        <w:rPr>
          <w:sz w:val="22"/>
          <w:szCs w:val="22"/>
        </w:rPr>
        <w:t>_</w:t>
      </w:r>
      <w:r w:rsidR="00165F4E">
        <w:rPr>
          <w:sz w:val="22"/>
          <w:szCs w:val="22"/>
        </w:rPr>
        <w:t>AXIS_REFERENCE}}</w:t>
      </w:r>
    </w:p>
    <w:p w14:paraId="65152BCC" w14:textId="783E2758" w:rsidR="00F56647" w:rsidRPr="001D71C8" w:rsidRDefault="007D6EF5" w:rsidP="00F56647">
      <w:pPr>
        <w:tabs>
          <w:tab w:val="left" w:pos="0"/>
          <w:tab w:val="left" w:pos="10170"/>
        </w:tabs>
        <w:ind w:right="90"/>
        <w:rPr>
          <w:b/>
          <w:bCs/>
          <w:szCs w:val="24"/>
        </w:rPr>
      </w:pPr>
      <w:r w:rsidRPr="001D71C8">
        <w:rPr>
          <w:b/>
          <w:bCs/>
          <w:szCs w:val="24"/>
        </w:rPr>
        <w:t>Severity of corrosion was classified as follows:</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23"/>
      </w:tblGrid>
      <w:tr w:rsidR="00D947EB" w:rsidRPr="001D71C8" w14:paraId="63A899E3" w14:textId="77777777" w:rsidTr="00F56647">
        <w:trPr>
          <w:trHeight w:val="189"/>
        </w:trPr>
        <w:tc>
          <w:tcPr>
            <w:tcW w:w="2127" w:type="dxa"/>
            <w:tcBorders>
              <w:bottom w:val="single" w:sz="4" w:space="0" w:color="000000" w:themeColor="text1"/>
            </w:tcBorders>
          </w:tcPr>
          <w:p w14:paraId="09311E79" w14:textId="1A9261BB" w:rsidR="00D947EB" w:rsidRPr="001D71C8" w:rsidRDefault="00D947EB" w:rsidP="003955FC">
            <w:pPr>
              <w:pStyle w:val="ListParagraph"/>
              <w:tabs>
                <w:tab w:val="left" w:pos="0"/>
                <w:tab w:val="left" w:pos="10170"/>
              </w:tabs>
              <w:spacing w:after="60"/>
              <w:ind w:left="0" w:right="86"/>
              <w:jc w:val="center"/>
              <w:rPr>
                <w:b/>
                <w:bCs/>
                <w:sz w:val="22"/>
                <w:szCs w:val="22"/>
              </w:rPr>
            </w:pPr>
            <w:r w:rsidRPr="001D71C8">
              <w:rPr>
                <w:b/>
                <w:bCs/>
                <w:sz w:val="22"/>
                <w:szCs w:val="22"/>
              </w:rPr>
              <w:t>Severity</w:t>
            </w:r>
          </w:p>
        </w:tc>
        <w:tc>
          <w:tcPr>
            <w:tcW w:w="1923" w:type="dxa"/>
            <w:tcBorders>
              <w:bottom w:val="single" w:sz="4" w:space="0" w:color="000000" w:themeColor="text1"/>
            </w:tcBorders>
          </w:tcPr>
          <w:p w14:paraId="3C6AAE2C" w14:textId="2CA626DA" w:rsidR="00D947EB" w:rsidRPr="001D71C8" w:rsidRDefault="00D947EB" w:rsidP="003955FC">
            <w:pPr>
              <w:pStyle w:val="ListParagraph"/>
              <w:tabs>
                <w:tab w:val="left" w:pos="0"/>
                <w:tab w:val="left" w:pos="10170"/>
              </w:tabs>
              <w:spacing w:after="60"/>
              <w:ind w:left="0" w:right="86"/>
              <w:jc w:val="left"/>
              <w:rPr>
                <w:b/>
                <w:bCs/>
                <w:sz w:val="22"/>
                <w:szCs w:val="22"/>
              </w:rPr>
            </w:pPr>
            <w:r w:rsidRPr="001D71C8">
              <w:rPr>
                <w:b/>
                <w:bCs/>
                <w:sz w:val="22"/>
                <w:szCs w:val="22"/>
              </w:rPr>
              <w:t>Material Loss</w:t>
            </w:r>
          </w:p>
        </w:tc>
      </w:tr>
      <w:tr w:rsidR="00D947EB" w:rsidRPr="001D71C8" w14:paraId="225140B0" w14:textId="77777777" w:rsidTr="00F56647">
        <w:tc>
          <w:tcPr>
            <w:tcW w:w="2127" w:type="dxa"/>
            <w:tcBorders>
              <w:top w:val="single" w:sz="4" w:space="0" w:color="000000" w:themeColor="text1"/>
            </w:tcBorders>
          </w:tcPr>
          <w:p w14:paraId="20556865" w14:textId="0D833D6F" w:rsidR="00D947EB" w:rsidRPr="001D71C8" w:rsidRDefault="00D947EB" w:rsidP="00BA4D82">
            <w:pPr>
              <w:pStyle w:val="ListParagraph"/>
              <w:numPr>
                <w:ilvl w:val="0"/>
                <w:numId w:val="28"/>
              </w:numPr>
              <w:tabs>
                <w:tab w:val="left" w:pos="0"/>
                <w:tab w:val="left" w:pos="10170"/>
              </w:tabs>
              <w:spacing w:before="60" w:after="60"/>
              <w:ind w:right="86"/>
              <w:jc w:val="left"/>
              <w:rPr>
                <w:sz w:val="22"/>
                <w:szCs w:val="22"/>
              </w:rPr>
            </w:pPr>
            <w:r w:rsidRPr="001D71C8">
              <w:rPr>
                <w:sz w:val="22"/>
                <w:szCs w:val="22"/>
              </w:rPr>
              <w:t>Light</w:t>
            </w:r>
          </w:p>
        </w:tc>
        <w:tc>
          <w:tcPr>
            <w:tcW w:w="1923" w:type="dxa"/>
            <w:tcBorders>
              <w:top w:val="single" w:sz="4" w:space="0" w:color="000000" w:themeColor="text1"/>
            </w:tcBorders>
          </w:tcPr>
          <w:p w14:paraId="0792B5B3" w14:textId="4E41B3CC" w:rsidR="00D947EB" w:rsidRPr="001D71C8" w:rsidRDefault="00D947EB" w:rsidP="00BA4D82">
            <w:pPr>
              <w:tabs>
                <w:tab w:val="left" w:pos="0"/>
                <w:tab w:val="left" w:pos="10170"/>
              </w:tabs>
              <w:spacing w:before="60" w:after="60"/>
              <w:ind w:right="86"/>
              <w:jc w:val="left"/>
              <w:rPr>
                <w:sz w:val="22"/>
                <w:szCs w:val="22"/>
              </w:rPr>
            </w:pPr>
            <w:r w:rsidRPr="001D71C8">
              <w:rPr>
                <w:sz w:val="22"/>
                <w:szCs w:val="22"/>
              </w:rPr>
              <w:t>0.000 – 0.050 in</w:t>
            </w:r>
          </w:p>
        </w:tc>
      </w:tr>
      <w:tr w:rsidR="00D947EB" w:rsidRPr="001D71C8" w14:paraId="6D0B9CE0" w14:textId="77777777" w:rsidTr="00357AC6">
        <w:trPr>
          <w:trHeight w:val="252"/>
        </w:trPr>
        <w:tc>
          <w:tcPr>
            <w:tcW w:w="2127" w:type="dxa"/>
          </w:tcPr>
          <w:p w14:paraId="230C172C" w14:textId="17139E2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Moderate</w:t>
            </w:r>
          </w:p>
        </w:tc>
        <w:tc>
          <w:tcPr>
            <w:tcW w:w="1923" w:type="dxa"/>
          </w:tcPr>
          <w:p w14:paraId="21E1C33C" w14:textId="25543194"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&gt;0.050 – 0.100 in</w:t>
            </w:r>
          </w:p>
        </w:tc>
      </w:tr>
      <w:tr w:rsidR="00D947EB" w:rsidRPr="001D71C8" w14:paraId="50D2E6AB" w14:textId="77777777" w:rsidTr="00F56647">
        <w:tc>
          <w:tcPr>
            <w:tcW w:w="2127" w:type="dxa"/>
          </w:tcPr>
          <w:p w14:paraId="222B5D4E" w14:textId="3CD2364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Heavy</w:t>
            </w:r>
          </w:p>
        </w:tc>
        <w:tc>
          <w:tcPr>
            <w:tcW w:w="1923" w:type="dxa"/>
          </w:tcPr>
          <w:p w14:paraId="74A74A1B" w14:textId="74E4D28D"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&gt;0.100 in</w:t>
            </w:r>
          </w:p>
        </w:tc>
      </w:tr>
    </w:tbl>
    <w:p w14:paraId="4C702567" w14:textId="77777777" w:rsidR="00006328" w:rsidRPr="001D71C8" w:rsidRDefault="00006328" w:rsidP="00EE01A6">
      <w:pPr>
        <w:tabs>
          <w:tab w:val="left" w:pos="0"/>
          <w:tab w:val="left" w:pos="10170"/>
        </w:tabs>
        <w:spacing w:after="0"/>
        <w:ind w:right="90"/>
        <w:rPr>
          <w:spacing w:val="-3"/>
          <w:szCs w:val="24"/>
        </w:rPr>
      </w:pPr>
    </w:p>
    <w:p w14:paraId="46EEC7FE" w14:textId="6C3508AE" w:rsidR="00FD6138" w:rsidRDefault="003C5BBF" w:rsidP="0048552C">
      <w:pPr>
        <w:tabs>
          <w:tab w:val="left" w:pos="0"/>
          <w:tab w:val="left" w:pos="10170"/>
        </w:tabs>
        <w:spacing w:after="0"/>
        <w:ind w:right="90"/>
        <w:jc w:val="left"/>
        <w:rPr>
          <w:spacing w:val="-3"/>
          <w:szCs w:val="24"/>
        </w:rPr>
      </w:pPr>
      <w:r w:rsidRPr="001D71C8">
        <w:rPr>
          <w:spacing w:val="-3"/>
          <w:szCs w:val="24"/>
        </w:rPr>
        <w:t>Ultrasonic</w:t>
      </w:r>
      <w:r w:rsidR="00FD6138" w:rsidRPr="001D71C8">
        <w:rPr>
          <w:spacing w:val="-3"/>
          <w:szCs w:val="24"/>
        </w:rPr>
        <w:t xml:space="preserve"> techniques performed on</w:t>
      </w:r>
      <w:r w:rsidR="00FD6138" w:rsidRPr="001D71C8">
        <w:rPr>
          <w:color w:val="000000"/>
          <w:spacing w:val="-2"/>
          <w:szCs w:val="24"/>
        </w:rPr>
        <w:t xml:space="preserve"> </w:t>
      </w:r>
      <w:r w:rsidR="00586C49">
        <w:rPr>
          <w:color w:val="000000"/>
          <w:spacing w:val="-2"/>
          <w:szCs w:val="24"/>
        </w:rPr>
        <w:t>{{EQUIPMENT_ID}}</w:t>
      </w:r>
      <w:r w:rsidRPr="001D71C8">
        <w:rPr>
          <w:color w:val="000000"/>
          <w:spacing w:val="-2"/>
          <w:szCs w:val="24"/>
        </w:rPr>
        <w:t xml:space="preserve"> in this examination</w:t>
      </w:r>
      <w:r w:rsidR="00FD6138" w:rsidRPr="001D71C8">
        <w:rPr>
          <w:color w:val="000000"/>
          <w:spacing w:val="-2"/>
          <w:szCs w:val="24"/>
        </w:rPr>
        <w:t xml:space="preserve"> </w:t>
      </w:r>
      <w:r w:rsidR="00FD6138" w:rsidRPr="001D71C8">
        <w:rPr>
          <w:spacing w:val="-3"/>
          <w:szCs w:val="24"/>
        </w:rPr>
        <w:t>included the following:</w:t>
      </w:r>
    </w:p>
    <w:p w14:paraId="655654FF" w14:textId="61465BA7" w:rsidR="00D53ADB" w:rsidRPr="00D53ADB" w:rsidRDefault="00D53ADB" w:rsidP="0048552C">
      <w:pPr>
        <w:pStyle w:val="ListParagraph"/>
        <w:numPr>
          <w:ilvl w:val="0"/>
          <w:numId w:val="28"/>
        </w:numPr>
        <w:tabs>
          <w:tab w:val="left" w:pos="0"/>
          <w:tab w:val="left" w:pos="10170"/>
        </w:tabs>
        <w:spacing w:after="0"/>
        <w:ind w:right="90"/>
        <w:jc w:val="left"/>
        <w:rPr>
          <w:szCs w:val="24"/>
        </w:rPr>
      </w:pPr>
      <w:r>
        <w:rPr>
          <w:szCs w:val="24"/>
        </w:rPr>
        <w:t>{{UT_METHOD}}</w:t>
      </w:r>
    </w:p>
    <w:p w14:paraId="0A66C84B" w14:textId="77777777" w:rsidR="00FD6138" w:rsidRPr="001D71C8" w:rsidRDefault="00FD6138" w:rsidP="00EE01A6">
      <w:pPr>
        <w:pStyle w:val="Heading1"/>
        <w:tabs>
          <w:tab w:val="left" w:pos="10170"/>
        </w:tabs>
        <w:spacing w:before="240" w:after="0"/>
        <w:ind w:right="90"/>
      </w:pPr>
      <w:bookmarkStart w:id="4" w:name="_Toc479500104"/>
      <w:bookmarkStart w:id="5" w:name="_Toc479502804"/>
      <w:bookmarkStart w:id="6" w:name="_Toc157005993"/>
      <w:r w:rsidRPr="001D71C8">
        <w:t>DISCUSSION</w:t>
      </w:r>
      <w:bookmarkEnd w:id="4"/>
      <w:bookmarkEnd w:id="5"/>
      <w:bookmarkEnd w:id="6"/>
    </w:p>
    <w:p w14:paraId="1D87F3A3" w14:textId="17266387" w:rsidR="00F10888" w:rsidRPr="001D71C8" w:rsidRDefault="00E87F75" w:rsidP="00EE01A6">
      <w:pPr>
        <w:pStyle w:val="BodyTextIndent"/>
        <w:tabs>
          <w:tab w:val="left" w:pos="10170"/>
        </w:tabs>
        <w:spacing w:after="0"/>
        <w:ind w:left="0" w:right="90"/>
        <w:rPr>
          <w:sz w:val="22"/>
          <w:szCs w:val="22"/>
        </w:rPr>
      </w:pPr>
      <w:r w:rsidRPr="001D71C8">
        <w:rPr>
          <w:sz w:val="22"/>
          <w:szCs w:val="22"/>
        </w:rPr>
        <w:t xml:space="preserve">In the Summary of Results section, a table has been constructed to generalize the analysis of each scan location. Images will also be included for the analysis, which includes the detection corrosion or cracking, if any, along with a comment column used for explaining trends or making general comments. Each scan image provides a C-scan (top view), B-scan (side view), D-scan (end view) and A-scan (reflected sound amplitude vs time). The crosshairs are placed on the minimum </w:t>
      </w:r>
      <w:r w:rsidR="00E01FEC" w:rsidRPr="001D71C8">
        <w:rPr>
          <w:sz w:val="22"/>
          <w:szCs w:val="22"/>
        </w:rPr>
        <w:t>thickness,</w:t>
      </w:r>
      <w:r w:rsidRPr="001D71C8">
        <w:rPr>
          <w:sz w:val="22"/>
          <w:szCs w:val="22"/>
        </w:rPr>
        <w:t xml:space="preserve"> or the largest indication observed in the scan area.</w:t>
      </w:r>
      <w:r w:rsidR="00F10888" w:rsidRPr="001D71C8">
        <w:rPr>
          <w:sz w:val="22"/>
          <w:szCs w:val="22"/>
        </w:rPr>
        <w:br w:type="page"/>
      </w:r>
    </w:p>
    <w:p w14:paraId="0EDF2C24" w14:textId="602D1EDB" w:rsidR="0015452C" w:rsidRPr="001D71C8" w:rsidRDefault="00F10888" w:rsidP="00F10888">
      <w:pPr>
        <w:pStyle w:val="Heading1"/>
      </w:pPr>
      <w:bookmarkStart w:id="7" w:name="_Toc157005994"/>
      <w:r w:rsidRPr="001D71C8">
        <w:lastRenderedPageBreak/>
        <w:t>drawing</w:t>
      </w:r>
      <w:bookmarkEnd w:id="7"/>
    </w:p>
    <w:p w14:paraId="370D6F38" w14:textId="0A96264A" w:rsidR="00B40DBB" w:rsidRPr="001D71C8" w:rsidRDefault="00E943DF" w:rsidP="00F10888">
      <w:pPr>
        <w:pStyle w:val="BodyText"/>
        <w:rPr>
          <w:lang w:val="en-GB"/>
        </w:rPr>
      </w:pPr>
      <w:r w:rsidRPr="001D71C8">
        <w:rPr>
          <w:noProof/>
        </w:rPr>
        <mc:AlternateContent>
          <mc:Choice Requires="wps">
            <w:drawing>
              <wp:anchor distT="0" distB="0" distL="114300" distR="114300" simplePos="0" relativeHeight="253599232" behindDoc="0" locked="0" layoutInCell="1" allowOverlap="1" wp14:anchorId="5BFB7E31" wp14:editId="3D478EB1">
                <wp:simplePos x="0" y="0"/>
                <wp:positionH relativeFrom="column">
                  <wp:posOffset>3897934</wp:posOffset>
                </wp:positionH>
                <wp:positionV relativeFrom="paragraph">
                  <wp:posOffset>7671104</wp:posOffset>
                </wp:positionV>
                <wp:extent cx="174625" cy="127000"/>
                <wp:effectExtent l="0" t="0" r="0" b="63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127000"/>
                        </a:xfrm>
                        <a:prstGeom prst="rect">
                          <a:avLst/>
                        </a:prstGeom>
                        <a:solidFill>
                          <a:schemeClr val="accent1">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A64D3" id="Rectangle 36" o:spid="_x0000_s1026" style="position:absolute;margin-left:306.9pt;margin-top:604pt;width:13.75pt;height:10pt;z-index:2535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" fillcolor="#5b9bd5 [3204]" stroked="f" strokeweight="1pt">
                <v:fill opacity="40092f"/>
              </v:rect>
            </w:pict>
          </mc:Fallback>
        </mc:AlternateContent>
      </w:r>
      <w:r w:rsidRPr="001D71C8">
        <w:rPr>
          <w:noProof/>
        </w:rPr>
        <mc:AlternateContent>
          <mc:Choice Requires="wps">
            <w:drawing>
              <wp:anchor distT="0" distB="0" distL="114300" distR="114300" simplePos="0" relativeHeight="253602304" behindDoc="0" locked="0" layoutInCell="1" allowOverlap="1" wp14:anchorId="19F6ECEB" wp14:editId="7D3A03C6">
                <wp:simplePos x="0" y="0"/>
                <wp:positionH relativeFrom="column">
                  <wp:posOffset>4002902</wp:posOffset>
                </wp:positionH>
                <wp:positionV relativeFrom="paragraph">
                  <wp:posOffset>7588388</wp:posOffset>
                </wp:positionV>
                <wp:extent cx="2623930" cy="445273"/>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3930" cy="445273"/>
                        </a:xfrm>
                        <a:prstGeom prst="rect">
                          <a:avLst/>
                        </a:prstGeom>
                        <a:noFill/>
                        <a:ln w="6350">
                          <a:noFill/>
                        </a:ln>
                      </wps:spPr>
                      <wps:txbx>
                        <w:txbxContent>
                          <w:p w14:paraId="26222E85" w14:textId="1B87DB40" w:rsidR="003F223E" w:rsidRPr="00CF626D" w:rsidRDefault="003F223E" w:rsidP="00C24AA8">
                            <w:pPr>
                              <w:jc w:val="left"/>
                              <w:rPr>
                                <w:sz w:val="20"/>
                              </w:rPr>
                            </w:pPr>
                            <w:r w:rsidRPr="00CF626D">
                              <w:rPr>
                                <w:sz w:val="20"/>
                              </w:rPr>
                              <w:t xml:space="preserve">= Encoded </w:t>
                            </w:r>
                            <w:proofErr w:type="spellStart"/>
                            <w:r w:rsidRPr="00CF626D">
                              <w:rPr>
                                <w:sz w:val="20"/>
                              </w:rPr>
                              <w:t>HydroFORM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6ECEB" id="Text Box 39" o:spid="_x0000_s1027" type="#_x0000_t202" style="position:absolute;left:0;text-align:left;margin-left:315.2pt;margin-top:597.5pt;width:206.6pt;height:35.05pt;z-index:2536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" filled="f" stroked="f" strokeweight=".5pt">
                <v:textbox>
                  <w:txbxContent>
                    <w:p w14:paraId="26222E85" w14:textId="1B87DB40" w:rsidR="003F223E" w:rsidRPr="00CF626D" w:rsidRDefault="003F223E" w:rsidP="00C24AA8">
                      <w:pPr>
                        <w:jc w:val="left"/>
                        <w:rPr>
                          <w:sz w:val="20"/>
                        </w:rPr>
                      </w:pPr>
                      <w:r w:rsidRPr="00CF626D">
                        <w:rPr>
                          <w:sz w:val="20"/>
                        </w:rPr>
                        <w:t xml:space="preserve">= Encoded </w:t>
                      </w:r>
                      <w:proofErr w:type="spellStart"/>
                      <w:r w:rsidRPr="00CF626D">
                        <w:rPr>
                          <w:sz w:val="20"/>
                        </w:rPr>
                        <w:t>HydroFORM</w:t>
                      </w:r>
                      <w:proofErr w:type="spellEnd"/>
                    </w:p>
                  </w:txbxContent>
                </v:textbox>
              </v:shape>
            </w:pict>
          </mc:Fallback>
        </mc:AlternateContent>
      </w:r>
      <w:r w:rsidR="009434E4" w:rsidRPr="001D71C8">
        <w:rPr>
          <w:noProof/>
        </w:rPr>
        <mc:AlternateContent>
          <mc:Choice Requires="wps">
            <w:drawing>
              <wp:anchor distT="0" distB="0" distL="114300" distR="114300" simplePos="0" relativeHeight="253831680" behindDoc="0" locked="0" layoutInCell="1" allowOverlap="1" wp14:anchorId="08CCB9EE" wp14:editId="35AFBD37">
                <wp:simplePos x="0" y="0"/>
                <wp:positionH relativeFrom="column">
                  <wp:posOffset>496377</wp:posOffset>
                </wp:positionH>
                <wp:positionV relativeFrom="paragraph">
                  <wp:posOffset>7469119</wp:posOffset>
                </wp:positionV>
                <wp:extent cx="1689100" cy="596348"/>
                <wp:effectExtent l="0" t="0" r="0" b="0"/>
                <wp:wrapNone/>
                <wp:docPr id="505"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596348"/>
                        </a:xfrm>
                        <a:prstGeom prst="rect">
                          <a:avLst/>
                        </a:prstGeom>
                        <a:noFill/>
                        <a:ln w="6350">
                          <a:noFill/>
                        </a:ln>
                      </wps:spPr>
                      <wps:txb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CB9EE" id="Text Box 505" o:spid="_x0000_s1028" type="#_x0000_t202" style="position:absolute;left:0;text-align:left;margin-left:39.1pt;margin-top:588.1pt;width:133pt;height:46.95pt;z-index:2538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" filled="f" stroked="f" strokeweight=".5pt">
                <v:textbo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v:textbox>
              </v:shape>
            </w:pict>
          </mc:Fallback>
        </mc:AlternateContent>
      </w:r>
      <w:r w:rsidR="00CB075E" w:rsidRPr="001D71C8">
        <w:rPr>
          <w:noProof/>
        </w:rPr>
        <w:t xml:space="preserve"> </w:t>
      </w:r>
      <w:r w:rsidR="00B40DBB" w:rsidRPr="001D71C8">
        <w:rPr>
          <w:lang w:val="en-GB"/>
        </w:rPr>
        <w:br w:type="page"/>
      </w:r>
    </w:p>
    <w:p w14:paraId="1389A54F" w14:textId="6C2A57D2" w:rsidR="0025269F" w:rsidRPr="001D71C8" w:rsidRDefault="00564DB8" w:rsidP="00564DB8">
      <w:pPr>
        <w:pStyle w:val="Heading1"/>
      </w:pPr>
      <w:bookmarkStart w:id="8" w:name="_Toc157005995"/>
      <w:r w:rsidRPr="001D71C8">
        <w:lastRenderedPageBreak/>
        <w:t>Calibrations</w:t>
      </w:r>
      <w:bookmarkEnd w:id="8"/>
    </w:p>
    <w:p w14:paraId="3420BE10" w14:textId="11C73337" w:rsidR="001006CB" w:rsidRPr="001D71C8" w:rsidRDefault="0025269F" w:rsidP="001006CB">
      <w:pPr>
        <w:pStyle w:val="Heading2"/>
      </w:pPr>
      <w:bookmarkStart w:id="9" w:name="_Toc157005996"/>
      <w:proofErr w:type="gramStart"/>
      <w:r w:rsidRPr="001D71C8">
        <w:t>Equipment</w:t>
      </w:r>
      <w:r w:rsidR="00115333" w:rsidRPr="001D71C8">
        <w:t xml:space="preserve"> Details</w:t>
      </w:r>
      <w:proofErr w:type="gramEnd"/>
      <w:r w:rsidR="00115333" w:rsidRPr="001D71C8">
        <w:t xml:space="preserve">: </w:t>
      </w:r>
      <w:proofErr w:type="spellStart"/>
      <w:r w:rsidR="00564DB8" w:rsidRPr="001D71C8">
        <w:t>HydroFORM</w:t>
      </w:r>
      <w:bookmarkEnd w:id="9"/>
      <w:proofErr w:type="spellEnd"/>
    </w:p>
    <w:tbl>
      <w:tblPr>
        <w:tblW w:w="10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005"/>
        <w:gridCol w:w="990"/>
        <w:gridCol w:w="1350"/>
        <w:gridCol w:w="1245"/>
        <w:gridCol w:w="540"/>
        <w:gridCol w:w="659"/>
        <w:gridCol w:w="649"/>
        <w:gridCol w:w="777"/>
        <w:gridCol w:w="446"/>
        <w:gridCol w:w="755"/>
      </w:tblGrid>
      <w:tr w:rsidR="00564DB8" w:rsidRPr="001D71C8" w14:paraId="1EBC76B9" w14:textId="77777777" w:rsidTr="00EA3FAE">
        <w:trPr>
          <w:jc w:val="center"/>
        </w:trPr>
        <w:tc>
          <w:tcPr>
            <w:tcW w:w="1965" w:type="dxa"/>
            <w:tcBorders>
              <w:top w:val="double" w:sz="4" w:space="0" w:color="auto"/>
              <w:left w:val="double" w:sz="4" w:space="0" w:color="auto"/>
            </w:tcBorders>
            <w:vAlign w:val="center"/>
          </w:tcPr>
          <w:p w14:paraId="0EB1F95C" w14:textId="77777777" w:rsidR="00564DB8" w:rsidRPr="001D71C8" w:rsidRDefault="00564DB8" w:rsidP="00EA3FAE">
            <w:pPr>
              <w:spacing w:before="40" w:after="40"/>
              <w:jc w:val="left"/>
              <w:rPr>
                <w:b/>
                <w:sz w:val="20"/>
              </w:rPr>
            </w:pPr>
            <w:bookmarkStart w:id="10" w:name="_Hlk63690910"/>
            <w:r w:rsidRPr="001D71C8">
              <w:rPr>
                <w:b/>
                <w:sz w:val="20"/>
              </w:rPr>
              <w:t>Equipment Type:</w:t>
            </w:r>
          </w:p>
        </w:tc>
        <w:tc>
          <w:tcPr>
            <w:tcW w:w="1005" w:type="dxa"/>
            <w:tcBorders>
              <w:top w:val="double" w:sz="4" w:space="0" w:color="auto"/>
            </w:tcBorders>
            <w:shd w:val="clear" w:color="auto" w:fill="E6E6E6"/>
            <w:vAlign w:val="center"/>
          </w:tcPr>
          <w:p w14:paraId="5CB7E515" w14:textId="4441FAE4" w:rsidR="00564DB8" w:rsidRPr="001D71C8" w:rsidRDefault="00083B47" w:rsidP="00EA3FAE">
            <w:pPr>
              <w:spacing w:before="40" w:after="40"/>
              <w:jc w:val="left"/>
              <w:rPr>
                <w:sz w:val="20"/>
              </w:rPr>
            </w:pPr>
            <w:r>
              <w:rPr>
                <w:spacing w:val="-3"/>
                <w:sz w:val="20"/>
              </w:rPr>
              <w:t>{{MANUFACTURER}}</w:t>
            </w:r>
          </w:p>
        </w:tc>
        <w:tc>
          <w:tcPr>
            <w:tcW w:w="990" w:type="dxa"/>
            <w:tcBorders>
              <w:top w:val="double" w:sz="4" w:space="0" w:color="auto"/>
            </w:tcBorders>
            <w:vAlign w:val="center"/>
          </w:tcPr>
          <w:p w14:paraId="15DC4C58" w14:textId="640CB218" w:rsidR="00564DB8" w:rsidRPr="001D71C8" w:rsidRDefault="00564DB8" w:rsidP="00EA3FAE">
            <w:pPr>
              <w:spacing w:before="40" w:after="40"/>
              <w:jc w:val="left"/>
              <w:rPr>
                <w:sz w:val="20"/>
              </w:rPr>
            </w:pPr>
            <w:r w:rsidRPr="001D71C8">
              <w:rPr>
                <w:sz w:val="20"/>
              </w:rPr>
              <w:t>Model:</w:t>
            </w:r>
          </w:p>
        </w:tc>
        <w:tc>
          <w:tcPr>
            <w:tcW w:w="1350" w:type="dxa"/>
            <w:tcBorders>
              <w:top w:val="double" w:sz="4" w:space="0" w:color="auto"/>
            </w:tcBorders>
            <w:shd w:val="clear" w:color="auto" w:fill="E6E6E6"/>
            <w:vAlign w:val="center"/>
          </w:tcPr>
          <w:p w14:paraId="3F698D28" w14:textId="358060D7" w:rsidR="00564DB8" w:rsidRPr="001D71C8" w:rsidRDefault="00083B47" w:rsidP="00EA3FAE">
            <w:pPr>
              <w:spacing w:before="40" w:after="40"/>
              <w:jc w:val="left"/>
              <w:rPr>
                <w:sz w:val="20"/>
              </w:rPr>
            </w:pPr>
            <w:r>
              <w:rPr>
                <w:sz w:val="20"/>
              </w:rPr>
              <w:t>{{SCOPE_MODEL}}</w:t>
            </w:r>
          </w:p>
        </w:tc>
        <w:tc>
          <w:tcPr>
            <w:tcW w:w="2444" w:type="dxa"/>
            <w:gridSpan w:val="3"/>
            <w:tcBorders>
              <w:top w:val="double" w:sz="4" w:space="0" w:color="auto"/>
            </w:tcBorders>
            <w:vAlign w:val="center"/>
          </w:tcPr>
          <w:p w14:paraId="4F59126B" w14:textId="50580D09" w:rsidR="00564DB8" w:rsidRPr="001D71C8" w:rsidRDefault="00564DB8" w:rsidP="00EA3FAE">
            <w:pPr>
              <w:spacing w:before="40" w:after="40"/>
              <w:jc w:val="left"/>
              <w:rPr>
                <w:b/>
                <w:sz w:val="20"/>
              </w:rPr>
            </w:pPr>
            <w:r w:rsidRPr="001D71C8">
              <w:rPr>
                <w:b/>
                <w:sz w:val="20"/>
              </w:rPr>
              <w:t>Resolution:</w:t>
            </w:r>
          </w:p>
        </w:tc>
        <w:tc>
          <w:tcPr>
            <w:tcW w:w="649" w:type="dxa"/>
            <w:tcBorders>
              <w:top w:val="double" w:sz="4" w:space="0" w:color="auto"/>
              <w:bottom w:val="single" w:sz="4" w:space="0" w:color="auto"/>
            </w:tcBorders>
            <w:vAlign w:val="center"/>
          </w:tcPr>
          <w:p w14:paraId="27247960" w14:textId="77777777" w:rsidR="00564DB8" w:rsidRPr="001D71C8" w:rsidRDefault="00564DB8" w:rsidP="00EA3FAE">
            <w:pPr>
              <w:spacing w:before="40" w:after="40"/>
              <w:jc w:val="left"/>
              <w:rPr>
                <w:b/>
                <w:sz w:val="20"/>
              </w:rPr>
            </w:pPr>
            <w:r w:rsidRPr="001D71C8">
              <w:rPr>
                <w:b/>
                <w:sz w:val="20"/>
              </w:rPr>
              <w:t>X:</w:t>
            </w:r>
          </w:p>
        </w:tc>
        <w:tc>
          <w:tcPr>
            <w:tcW w:w="777" w:type="dxa"/>
            <w:tcBorders>
              <w:top w:val="double" w:sz="4" w:space="0" w:color="auto"/>
              <w:bottom w:val="single" w:sz="4" w:space="0" w:color="auto"/>
            </w:tcBorders>
            <w:shd w:val="clear" w:color="auto" w:fill="E6E6E6"/>
            <w:vAlign w:val="center"/>
          </w:tcPr>
          <w:p w14:paraId="3D511DEF" w14:textId="6468A8A5" w:rsidR="00564DB8" w:rsidRPr="001D71C8" w:rsidRDefault="00083B47" w:rsidP="00EA3FAE">
            <w:pPr>
              <w:spacing w:before="40" w:after="40"/>
              <w:jc w:val="left"/>
              <w:rPr>
                <w:sz w:val="20"/>
              </w:rPr>
            </w:pPr>
            <w:r>
              <w:rPr>
                <w:sz w:val="20"/>
              </w:rPr>
              <w:t>{{X_RES}}</w:t>
            </w:r>
            <w:r w:rsidR="00564DB8" w:rsidRPr="001D71C8">
              <w:rPr>
                <w:color w:val="000000"/>
                <w:spacing w:val="-3"/>
                <w:sz w:val="22"/>
              </w:rPr>
              <w:t>"</w:t>
            </w:r>
          </w:p>
        </w:tc>
        <w:tc>
          <w:tcPr>
            <w:tcW w:w="446" w:type="dxa"/>
            <w:tcBorders>
              <w:top w:val="double" w:sz="4" w:space="0" w:color="auto"/>
              <w:bottom w:val="single" w:sz="4" w:space="0" w:color="auto"/>
            </w:tcBorders>
            <w:vAlign w:val="center"/>
          </w:tcPr>
          <w:p w14:paraId="6BF62D4B" w14:textId="77777777" w:rsidR="00564DB8" w:rsidRPr="001D71C8" w:rsidRDefault="00564DB8" w:rsidP="00EA3FAE">
            <w:pPr>
              <w:spacing w:before="40" w:after="40"/>
              <w:jc w:val="left"/>
              <w:rPr>
                <w:b/>
                <w:sz w:val="20"/>
              </w:rPr>
            </w:pPr>
            <w:r w:rsidRPr="001D71C8">
              <w:rPr>
                <w:b/>
                <w:sz w:val="20"/>
              </w:rPr>
              <w:t>Y:</w:t>
            </w:r>
          </w:p>
        </w:tc>
        <w:tc>
          <w:tcPr>
            <w:tcW w:w="755" w:type="dxa"/>
            <w:tcBorders>
              <w:top w:val="double" w:sz="4" w:space="0" w:color="auto"/>
              <w:bottom w:val="single" w:sz="4" w:space="0" w:color="auto"/>
              <w:right w:val="double" w:sz="4" w:space="0" w:color="auto"/>
            </w:tcBorders>
            <w:shd w:val="clear" w:color="auto" w:fill="E6E6E6"/>
            <w:vAlign w:val="center"/>
          </w:tcPr>
          <w:p w14:paraId="5E347D6C" w14:textId="4D87C7CB" w:rsidR="00564DB8" w:rsidRPr="001D71C8" w:rsidRDefault="00083B47" w:rsidP="00EA3FAE">
            <w:pPr>
              <w:spacing w:before="40" w:after="40"/>
              <w:jc w:val="left"/>
              <w:rPr>
                <w:sz w:val="20"/>
              </w:rPr>
            </w:pPr>
            <w:r>
              <w:rPr>
                <w:color w:val="000000"/>
                <w:spacing w:val="-3"/>
                <w:sz w:val="22"/>
              </w:rPr>
              <w:t>{{Y_RES}}</w:t>
            </w:r>
            <w:r w:rsidR="00564DB8" w:rsidRPr="001D71C8">
              <w:rPr>
                <w:color w:val="000000"/>
                <w:spacing w:val="-3"/>
                <w:sz w:val="22"/>
              </w:rPr>
              <w:t>"</w:t>
            </w:r>
          </w:p>
        </w:tc>
      </w:tr>
      <w:tr w:rsidR="00564DB8" w:rsidRPr="001D71C8" w14:paraId="1A45B8CC" w14:textId="77777777" w:rsidTr="00EA3FAE">
        <w:trPr>
          <w:trHeight w:val="324"/>
          <w:jc w:val="center"/>
        </w:trPr>
        <w:tc>
          <w:tcPr>
            <w:tcW w:w="1965" w:type="dxa"/>
            <w:tcBorders>
              <w:left w:val="double" w:sz="4" w:space="0" w:color="auto"/>
            </w:tcBorders>
            <w:vAlign w:val="center"/>
          </w:tcPr>
          <w:p w14:paraId="3F234C8E" w14:textId="77777777" w:rsidR="00564DB8" w:rsidRPr="001D71C8" w:rsidRDefault="00564DB8" w:rsidP="00EA3FAE">
            <w:pPr>
              <w:spacing w:before="40" w:after="40"/>
              <w:jc w:val="left"/>
              <w:rPr>
                <w:b/>
                <w:sz w:val="20"/>
              </w:rPr>
            </w:pPr>
            <w:r w:rsidRPr="001D71C8">
              <w:rPr>
                <w:b/>
                <w:sz w:val="20"/>
              </w:rPr>
              <w:t>Probe Type:</w:t>
            </w:r>
          </w:p>
        </w:tc>
        <w:tc>
          <w:tcPr>
            <w:tcW w:w="3345" w:type="dxa"/>
            <w:gridSpan w:val="3"/>
            <w:shd w:val="clear" w:color="auto" w:fill="E6E6E6"/>
            <w:vAlign w:val="center"/>
          </w:tcPr>
          <w:p w14:paraId="1D68FAF3" w14:textId="6725DFC7" w:rsidR="00DA58C8" w:rsidRPr="001D71C8" w:rsidRDefault="00083B47" w:rsidP="00EA3FAE">
            <w:pPr>
              <w:spacing w:before="40" w:after="40"/>
              <w:jc w:val="left"/>
              <w:rPr>
                <w:sz w:val="20"/>
              </w:rPr>
            </w:pPr>
            <w:r>
              <w:rPr>
                <w:sz w:val="20"/>
              </w:rPr>
              <w:t>{{TRANSDUCER_MODEL}}</w:t>
            </w:r>
            <w:r w:rsidR="00564DB8" w:rsidRPr="001D71C8">
              <w:rPr>
                <w:sz w:val="20"/>
              </w:rPr>
              <w:t xml:space="preserve"> </w:t>
            </w:r>
          </w:p>
          <w:p w14:paraId="483CCA03" w14:textId="2E773737" w:rsidR="00564DB8" w:rsidRPr="001D71C8" w:rsidRDefault="00564DB8" w:rsidP="00EA3FAE">
            <w:pPr>
              <w:spacing w:before="40" w:after="40"/>
              <w:jc w:val="left"/>
              <w:rPr>
                <w:sz w:val="20"/>
              </w:rPr>
            </w:pPr>
            <w:r w:rsidRPr="001D71C8">
              <w:rPr>
                <w:sz w:val="20"/>
              </w:rPr>
              <w:t>S/</w:t>
            </w:r>
            <w:proofErr w:type="gramStart"/>
            <w:r w:rsidR="00083B47">
              <w:rPr>
                <w:sz w:val="20"/>
              </w:rPr>
              <w:t>N: {{</w:t>
            </w:r>
            <w:proofErr w:type="gramEnd"/>
            <w:r w:rsidR="00083B47">
              <w:rPr>
                <w:sz w:val="20"/>
              </w:rPr>
              <w:t>TRANSDUCER_SERIAL}}</w:t>
            </w:r>
            <w:r w:rsidRPr="001D71C8">
              <w:rPr>
                <w:sz w:val="20"/>
              </w:rPr>
              <w:t xml:space="preserve"> </w:t>
            </w:r>
          </w:p>
        </w:tc>
        <w:tc>
          <w:tcPr>
            <w:tcW w:w="2444" w:type="dxa"/>
            <w:gridSpan w:val="3"/>
            <w:vAlign w:val="center"/>
          </w:tcPr>
          <w:p w14:paraId="5F1EBA8B" w14:textId="38728DFD" w:rsidR="00564DB8" w:rsidRPr="001D71C8" w:rsidRDefault="00564DB8" w:rsidP="00EA3FAE">
            <w:pPr>
              <w:spacing w:before="40" w:after="40"/>
              <w:jc w:val="left"/>
              <w:rPr>
                <w:b/>
                <w:sz w:val="20"/>
              </w:rPr>
            </w:pPr>
            <w:r w:rsidRPr="001D71C8">
              <w:rPr>
                <w:b/>
                <w:sz w:val="20"/>
              </w:rPr>
              <w:t>Transducer Focal Length:</w:t>
            </w:r>
          </w:p>
        </w:tc>
        <w:tc>
          <w:tcPr>
            <w:tcW w:w="2627" w:type="dxa"/>
            <w:gridSpan w:val="4"/>
            <w:tcBorders>
              <w:right w:val="double" w:sz="4" w:space="0" w:color="auto"/>
            </w:tcBorders>
            <w:shd w:val="clear" w:color="auto" w:fill="E0E0E0"/>
            <w:vAlign w:val="center"/>
          </w:tcPr>
          <w:p w14:paraId="38E73E17" w14:textId="49E78CBC" w:rsidR="00564DB8" w:rsidRPr="001D71C8" w:rsidRDefault="00083B47" w:rsidP="00EA3FAE">
            <w:pPr>
              <w:spacing w:before="40" w:after="40"/>
              <w:jc w:val="left"/>
              <w:rPr>
                <w:sz w:val="20"/>
              </w:rPr>
            </w:pPr>
            <w:r>
              <w:rPr>
                <w:sz w:val="20"/>
              </w:rPr>
              <w:t>{{FOC_DEPTH}}</w:t>
            </w:r>
            <w:r w:rsidR="00564DB8" w:rsidRPr="001D71C8">
              <w:rPr>
                <w:sz w:val="20"/>
              </w:rPr>
              <w:t>”</w:t>
            </w:r>
          </w:p>
        </w:tc>
      </w:tr>
      <w:tr w:rsidR="00564DB8" w:rsidRPr="001D71C8" w14:paraId="3ABEC81C" w14:textId="77777777" w:rsidTr="00EA3FAE">
        <w:trPr>
          <w:jc w:val="center"/>
        </w:trPr>
        <w:tc>
          <w:tcPr>
            <w:tcW w:w="1965" w:type="dxa"/>
            <w:tcBorders>
              <w:left w:val="double" w:sz="4" w:space="0" w:color="auto"/>
            </w:tcBorders>
            <w:vAlign w:val="center"/>
          </w:tcPr>
          <w:p w14:paraId="7FCF25AC" w14:textId="77777777" w:rsidR="00564DB8" w:rsidRPr="001D71C8" w:rsidRDefault="00564DB8" w:rsidP="00EA3FAE">
            <w:pPr>
              <w:spacing w:before="40" w:after="40"/>
              <w:jc w:val="left"/>
              <w:rPr>
                <w:b/>
                <w:sz w:val="20"/>
              </w:rPr>
            </w:pPr>
            <w:r w:rsidRPr="001D71C8">
              <w:rPr>
                <w:b/>
                <w:sz w:val="20"/>
              </w:rPr>
              <w:t>Shear/Longitudinal</w:t>
            </w:r>
          </w:p>
        </w:tc>
        <w:tc>
          <w:tcPr>
            <w:tcW w:w="3345" w:type="dxa"/>
            <w:gridSpan w:val="3"/>
            <w:shd w:val="clear" w:color="auto" w:fill="E6E6E6"/>
            <w:vAlign w:val="center"/>
          </w:tcPr>
          <w:p w14:paraId="48E54732" w14:textId="04E32BBD" w:rsidR="00564DB8" w:rsidRPr="001D71C8" w:rsidRDefault="00083B47" w:rsidP="00EA3FAE">
            <w:pPr>
              <w:spacing w:before="40" w:after="40"/>
              <w:jc w:val="left"/>
              <w:rPr>
                <w:sz w:val="20"/>
              </w:rPr>
            </w:pPr>
            <w:r>
              <w:rPr>
                <w:sz w:val="20"/>
              </w:rPr>
              <w:t>{{WAVE_PROPOGATION</w:t>
            </w:r>
            <w:r w:rsidR="009F305A">
              <w:rPr>
                <w:sz w:val="20"/>
              </w:rPr>
              <w:t>}}</w:t>
            </w:r>
          </w:p>
        </w:tc>
        <w:tc>
          <w:tcPr>
            <w:tcW w:w="1245" w:type="dxa"/>
            <w:vAlign w:val="center"/>
          </w:tcPr>
          <w:p w14:paraId="1EE931FE" w14:textId="05BB6D09" w:rsidR="00564DB8" w:rsidRPr="001D71C8" w:rsidRDefault="00564DB8" w:rsidP="00EA3FAE">
            <w:pPr>
              <w:spacing w:before="40" w:after="40"/>
              <w:jc w:val="left"/>
              <w:rPr>
                <w:b/>
                <w:sz w:val="20"/>
              </w:rPr>
            </w:pPr>
            <w:r w:rsidRPr="001D71C8">
              <w:rPr>
                <w:b/>
                <w:sz w:val="20"/>
              </w:rPr>
              <w:t>Frequency:</w:t>
            </w:r>
          </w:p>
        </w:tc>
        <w:tc>
          <w:tcPr>
            <w:tcW w:w="540" w:type="dxa"/>
            <w:shd w:val="clear" w:color="auto" w:fill="E0E0E0"/>
            <w:vAlign w:val="center"/>
          </w:tcPr>
          <w:p w14:paraId="732F952B" w14:textId="7597DD25" w:rsidR="00564DB8" w:rsidRPr="001D71C8" w:rsidRDefault="00083B47" w:rsidP="00EA3FAE">
            <w:pPr>
              <w:spacing w:before="40" w:after="40"/>
              <w:jc w:val="left"/>
              <w:rPr>
                <w:sz w:val="20"/>
              </w:rPr>
            </w:pPr>
            <w:r>
              <w:rPr>
                <w:sz w:val="20"/>
              </w:rPr>
              <w:t>{{FREQ}}</w:t>
            </w:r>
          </w:p>
        </w:tc>
        <w:tc>
          <w:tcPr>
            <w:tcW w:w="659" w:type="dxa"/>
            <w:vAlign w:val="center"/>
          </w:tcPr>
          <w:p w14:paraId="037A7FCC" w14:textId="5D336FAC" w:rsidR="00564DB8" w:rsidRPr="001D71C8" w:rsidRDefault="00564DB8" w:rsidP="00EA3FAE">
            <w:pPr>
              <w:spacing w:before="40" w:after="40"/>
              <w:jc w:val="left"/>
              <w:rPr>
                <w:b/>
                <w:sz w:val="20"/>
              </w:rPr>
            </w:pPr>
            <w:r w:rsidRPr="001D71C8">
              <w:rPr>
                <w:b/>
                <w:sz w:val="20"/>
              </w:rPr>
              <w:t>MHz</w:t>
            </w:r>
          </w:p>
        </w:tc>
        <w:tc>
          <w:tcPr>
            <w:tcW w:w="1426" w:type="dxa"/>
            <w:gridSpan w:val="2"/>
            <w:vAlign w:val="center"/>
          </w:tcPr>
          <w:p w14:paraId="0D855B40" w14:textId="77777777" w:rsidR="00564DB8" w:rsidRPr="001D71C8" w:rsidRDefault="00564DB8" w:rsidP="00EA3FAE">
            <w:pPr>
              <w:spacing w:before="40" w:after="40"/>
              <w:jc w:val="left"/>
              <w:rPr>
                <w:b/>
                <w:sz w:val="20"/>
              </w:rPr>
            </w:pPr>
            <w:r w:rsidRPr="001D71C8">
              <w:rPr>
                <w:b/>
                <w:sz w:val="20"/>
              </w:rPr>
              <w:t>Elements:</w:t>
            </w:r>
          </w:p>
        </w:tc>
        <w:tc>
          <w:tcPr>
            <w:tcW w:w="1201" w:type="dxa"/>
            <w:gridSpan w:val="2"/>
            <w:tcBorders>
              <w:right w:val="double" w:sz="4" w:space="0" w:color="auto"/>
            </w:tcBorders>
            <w:shd w:val="clear" w:color="auto" w:fill="E0E0E0"/>
            <w:vAlign w:val="center"/>
          </w:tcPr>
          <w:p w14:paraId="500A6B2F" w14:textId="31037146" w:rsidR="00564DB8" w:rsidRPr="001D71C8" w:rsidRDefault="00083B47" w:rsidP="00EA3FAE">
            <w:pPr>
              <w:spacing w:before="40" w:after="40"/>
              <w:jc w:val="left"/>
              <w:rPr>
                <w:sz w:val="20"/>
              </w:rPr>
            </w:pPr>
            <w:r>
              <w:rPr>
                <w:sz w:val="20"/>
              </w:rPr>
              <w:t>{{ELEMENTS}}</w:t>
            </w:r>
          </w:p>
        </w:tc>
      </w:tr>
      <w:tr w:rsidR="00564DB8" w:rsidRPr="001D71C8" w14:paraId="1BFDAF45" w14:textId="77777777" w:rsidTr="00EA3FAE">
        <w:trPr>
          <w:jc w:val="center"/>
        </w:trPr>
        <w:tc>
          <w:tcPr>
            <w:tcW w:w="1965" w:type="dxa"/>
            <w:tcBorders>
              <w:left w:val="double" w:sz="4" w:space="0" w:color="auto"/>
            </w:tcBorders>
            <w:vAlign w:val="center"/>
          </w:tcPr>
          <w:p w14:paraId="440FB270" w14:textId="77777777" w:rsidR="00564DB8" w:rsidRPr="001D71C8" w:rsidRDefault="00564DB8" w:rsidP="00EA3FAE">
            <w:pPr>
              <w:spacing w:before="40" w:after="40"/>
              <w:jc w:val="left"/>
              <w:rPr>
                <w:b/>
                <w:sz w:val="20"/>
              </w:rPr>
            </w:pPr>
            <w:r w:rsidRPr="001D71C8">
              <w:rPr>
                <w:b/>
                <w:sz w:val="20"/>
              </w:rPr>
              <w:t>Material Spec:</w:t>
            </w:r>
          </w:p>
        </w:tc>
        <w:tc>
          <w:tcPr>
            <w:tcW w:w="3345" w:type="dxa"/>
            <w:gridSpan w:val="3"/>
            <w:shd w:val="clear" w:color="auto" w:fill="E6E6E6"/>
            <w:vAlign w:val="center"/>
          </w:tcPr>
          <w:p w14:paraId="293D4B7B" w14:textId="2DDCBD66" w:rsidR="00564DB8" w:rsidRPr="001D71C8" w:rsidRDefault="00083B47" w:rsidP="00EA3FAE">
            <w:pPr>
              <w:spacing w:before="40" w:after="40"/>
              <w:jc w:val="left"/>
              <w:rPr>
                <w:sz w:val="20"/>
              </w:rPr>
            </w:pPr>
            <w:r>
              <w:rPr>
                <w:sz w:val="20"/>
              </w:rPr>
              <w:t>{{CAL_MATERIAL}}</w:t>
            </w:r>
          </w:p>
        </w:tc>
        <w:tc>
          <w:tcPr>
            <w:tcW w:w="2444" w:type="dxa"/>
            <w:gridSpan w:val="3"/>
            <w:vMerge w:val="restart"/>
            <w:vAlign w:val="center"/>
          </w:tcPr>
          <w:p w14:paraId="2F856A87" w14:textId="4E096BD9" w:rsidR="00564DB8" w:rsidRPr="001D71C8" w:rsidRDefault="00564DB8" w:rsidP="00EA3FAE">
            <w:pPr>
              <w:spacing w:before="40" w:after="40"/>
              <w:jc w:val="left"/>
              <w:rPr>
                <w:b/>
                <w:sz w:val="16"/>
                <w:szCs w:val="16"/>
              </w:rPr>
            </w:pPr>
            <w:r w:rsidRPr="001D71C8">
              <w:rPr>
                <w:b/>
                <w:sz w:val="20"/>
              </w:rPr>
              <w:t>PAUT Equip.</w:t>
            </w:r>
          </w:p>
          <w:p w14:paraId="2C548367" w14:textId="77777777" w:rsidR="00564DB8" w:rsidRPr="001D71C8" w:rsidRDefault="00564DB8" w:rsidP="00EA3FAE">
            <w:pPr>
              <w:spacing w:before="40" w:after="40"/>
              <w:jc w:val="left"/>
              <w:rPr>
                <w:b/>
                <w:sz w:val="20"/>
              </w:rPr>
            </w:pPr>
            <w:r w:rsidRPr="001D71C8">
              <w:rPr>
                <w:b/>
                <w:sz w:val="20"/>
              </w:rPr>
              <w:t>Serial Number:</w:t>
            </w:r>
          </w:p>
        </w:tc>
        <w:tc>
          <w:tcPr>
            <w:tcW w:w="2627" w:type="dxa"/>
            <w:gridSpan w:val="4"/>
            <w:vMerge w:val="restart"/>
            <w:tcBorders>
              <w:right w:val="double" w:sz="4" w:space="0" w:color="auto"/>
            </w:tcBorders>
            <w:shd w:val="clear" w:color="auto" w:fill="D9D9D9" w:themeFill="background1" w:themeFillShade="D9"/>
            <w:vAlign w:val="center"/>
          </w:tcPr>
          <w:p w14:paraId="7026402D" w14:textId="376DE03A" w:rsidR="005A0B5D" w:rsidRPr="001D71C8" w:rsidRDefault="00083B47" w:rsidP="005A0B5D">
            <w:pPr>
              <w:spacing w:before="40" w:after="40"/>
              <w:jc w:val="left"/>
              <w:rPr>
                <w:sz w:val="20"/>
              </w:rPr>
            </w:pPr>
            <w:r>
              <w:rPr>
                <w:sz w:val="20"/>
              </w:rPr>
              <w:t>{{SCOPE_SERIAL}}</w:t>
            </w:r>
          </w:p>
          <w:p w14:paraId="6479494B" w14:textId="77777777" w:rsidR="00564DB8" w:rsidRPr="001D71C8" w:rsidRDefault="00564DB8" w:rsidP="00EA3FAE">
            <w:pPr>
              <w:spacing w:before="40" w:after="40"/>
              <w:jc w:val="left"/>
              <w:rPr>
                <w:sz w:val="20"/>
              </w:rPr>
            </w:pPr>
          </w:p>
        </w:tc>
      </w:tr>
      <w:tr w:rsidR="00564DB8" w:rsidRPr="001D71C8" w14:paraId="0742EF51" w14:textId="77777777" w:rsidTr="00EA3FAE">
        <w:trPr>
          <w:trHeight w:val="350"/>
          <w:jc w:val="center"/>
        </w:trPr>
        <w:tc>
          <w:tcPr>
            <w:tcW w:w="1965" w:type="dxa"/>
            <w:tcBorders>
              <w:left w:val="double" w:sz="4" w:space="0" w:color="auto"/>
            </w:tcBorders>
            <w:vAlign w:val="center"/>
          </w:tcPr>
          <w:p w14:paraId="6E39A88E" w14:textId="0653623F" w:rsidR="00564DB8" w:rsidRPr="001D71C8" w:rsidRDefault="00564DB8" w:rsidP="00EA3FAE">
            <w:pPr>
              <w:spacing w:before="40" w:after="40"/>
              <w:jc w:val="left"/>
              <w:rPr>
                <w:b/>
                <w:sz w:val="20"/>
              </w:rPr>
            </w:pPr>
            <w:r w:rsidRPr="001D71C8">
              <w:rPr>
                <w:b/>
                <w:sz w:val="20"/>
              </w:rPr>
              <w:t>Material Temp:</w:t>
            </w:r>
          </w:p>
        </w:tc>
        <w:tc>
          <w:tcPr>
            <w:tcW w:w="3345" w:type="dxa"/>
            <w:gridSpan w:val="3"/>
            <w:shd w:val="clear" w:color="auto" w:fill="E6E6E6"/>
            <w:vAlign w:val="center"/>
          </w:tcPr>
          <w:p w14:paraId="35043C28" w14:textId="0C76B36E" w:rsidR="00564DB8" w:rsidRPr="001D71C8" w:rsidRDefault="00083B47" w:rsidP="00EA3FAE">
            <w:pPr>
              <w:spacing w:before="40" w:after="40"/>
              <w:jc w:val="left"/>
              <w:rPr>
                <w:sz w:val="20"/>
              </w:rPr>
            </w:pPr>
            <w:r>
              <w:rPr>
                <w:sz w:val="20"/>
              </w:rPr>
              <w:t>{{MATERIAL_TEMP</w:t>
            </w:r>
            <w:proofErr w:type="gramStart"/>
            <w:r>
              <w:rPr>
                <w:sz w:val="20"/>
              </w:rPr>
              <w:t>}}</w:t>
            </w:r>
            <w:r w:rsidR="00564DB8" w:rsidRPr="001D71C8">
              <w:rPr>
                <w:sz w:val="20"/>
              </w:rPr>
              <w:t>°</w:t>
            </w:r>
            <w:proofErr w:type="gramEnd"/>
            <w:r w:rsidR="00564DB8" w:rsidRPr="001D71C8">
              <w:rPr>
                <w:sz w:val="20"/>
              </w:rPr>
              <w:t>F</w:t>
            </w:r>
          </w:p>
        </w:tc>
        <w:tc>
          <w:tcPr>
            <w:tcW w:w="2444" w:type="dxa"/>
            <w:gridSpan w:val="3"/>
            <w:vMerge/>
            <w:vAlign w:val="center"/>
          </w:tcPr>
          <w:p w14:paraId="7E84AC02" w14:textId="77777777" w:rsidR="00564DB8" w:rsidRPr="001D71C8" w:rsidRDefault="00564DB8" w:rsidP="00EA3FAE">
            <w:pPr>
              <w:spacing w:before="40" w:after="40"/>
              <w:jc w:val="left"/>
              <w:rPr>
                <w:sz w:val="20"/>
              </w:rPr>
            </w:pPr>
          </w:p>
        </w:tc>
        <w:tc>
          <w:tcPr>
            <w:tcW w:w="2627" w:type="dxa"/>
            <w:gridSpan w:val="4"/>
            <w:vMerge/>
            <w:tcBorders>
              <w:right w:val="double" w:sz="4" w:space="0" w:color="auto"/>
            </w:tcBorders>
            <w:shd w:val="clear" w:color="auto" w:fill="D9D9D9" w:themeFill="background1" w:themeFillShade="D9"/>
            <w:vAlign w:val="center"/>
          </w:tcPr>
          <w:p w14:paraId="42C7D4FE" w14:textId="77777777" w:rsidR="00564DB8" w:rsidRPr="001D71C8" w:rsidRDefault="00564DB8" w:rsidP="00EA3FAE">
            <w:pPr>
              <w:spacing w:before="40" w:after="40"/>
              <w:jc w:val="left"/>
              <w:rPr>
                <w:sz w:val="20"/>
              </w:rPr>
            </w:pPr>
          </w:p>
        </w:tc>
      </w:tr>
      <w:tr w:rsidR="00564DB8" w:rsidRPr="001D71C8" w14:paraId="7849E05A" w14:textId="77777777" w:rsidTr="00EA3FAE">
        <w:trPr>
          <w:trHeight w:val="413"/>
          <w:jc w:val="center"/>
        </w:trPr>
        <w:tc>
          <w:tcPr>
            <w:tcW w:w="1965" w:type="dxa"/>
            <w:tcBorders>
              <w:left w:val="double" w:sz="4" w:space="0" w:color="auto"/>
            </w:tcBorders>
            <w:vAlign w:val="center"/>
          </w:tcPr>
          <w:p w14:paraId="2DE39E24" w14:textId="1200CDD6" w:rsidR="00564DB8" w:rsidRPr="001D71C8" w:rsidRDefault="00564DB8" w:rsidP="00EA3FAE">
            <w:pPr>
              <w:spacing w:before="40" w:after="40"/>
              <w:jc w:val="left"/>
              <w:rPr>
                <w:b/>
                <w:sz w:val="20"/>
              </w:rPr>
            </w:pPr>
            <w:r w:rsidRPr="001D71C8">
              <w:rPr>
                <w:b/>
                <w:sz w:val="20"/>
              </w:rPr>
              <w:t>Calibration Block: Material/Serial Number</w:t>
            </w:r>
          </w:p>
        </w:tc>
        <w:tc>
          <w:tcPr>
            <w:tcW w:w="3345" w:type="dxa"/>
            <w:gridSpan w:val="3"/>
            <w:shd w:val="clear" w:color="auto" w:fill="E6E6E6"/>
            <w:vAlign w:val="center"/>
          </w:tcPr>
          <w:p w14:paraId="416ED1D8" w14:textId="77777777" w:rsidR="00083B47" w:rsidRDefault="00083B47" w:rsidP="00EA3FAE">
            <w:pPr>
              <w:spacing w:before="40" w:after="40"/>
              <w:jc w:val="left"/>
              <w:rPr>
                <w:sz w:val="20"/>
              </w:rPr>
            </w:pPr>
            <w:r>
              <w:rPr>
                <w:sz w:val="20"/>
              </w:rPr>
              <w:t>{CAL_BLOCK_TYPE}}</w:t>
            </w:r>
          </w:p>
          <w:p w14:paraId="103688E6" w14:textId="32F8D5E1" w:rsidR="00564DB8" w:rsidRPr="001D71C8" w:rsidRDefault="00564DB8" w:rsidP="00EA3FAE">
            <w:pPr>
              <w:spacing w:before="40" w:after="40"/>
              <w:jc w:val="left"/>
              <w:rPr>
                <w:sz w:val="20"/>
              </w:rPr>
            </w:pPr>
            <w:r w:rsidRPr="001D71C8">
              <w:rPr>
                <w:sz w:val="20"/>
              </w:rPr>
              <w:t>S/</w:t>
            </w:r>
            <w:proofErr w:type="gramStart"/>
            <w:r w:rsidRPr="001D71C8">
              <w:rPr>
                <w:sz w:val="20"/>
              </w:rPr>
              <w:t>N:</w:t>
            </w:r>
            <w:r w:rsidR="00083B47">
              <w:rPr>
                <w:sz w:val="20"/>
              </w:rPr>
              <w:t xml:space="preserve"> {{</w:t>
            </w:r>
            <w:proofErr w:type="gramEnd"/>
            <w:r w:rsidR="00083B47">
              <w:rPr>
                <w:sz w:val="20"/>
              </w:rPr>
              <w:t>CAL_BLOCK_SERIAL</w:t>
            </w:r>
            <w:r w:rsidR="009F305A">
              <w:rPr>
                <w:sz w:val="20"/>
              </w:rPr>
              <w:t>}}</w:t>
            </w:r>
          </w:p>
        </w:tc>
        <w:tc>
          <w:tcPr>
            <w:tcW w:w="2444" w:type="dxa"/>
            <w:gridSpan w:val="3"/>
            <w:vAlign w:val="center"/>
          </w:tcPr>
          <w:p w14:paraId="172E8D6A" w14:textId="0B8D7E2F" w:rsidR="00564DB8" w:rsidRPr="001D71C8" w:rsidRDefault="00564DB8" w:rsidP="00EA3FAE">
            <w:pPr>
              <w:spacing w:before="40" w:after="40"/>
              <w:jc w:val="left"/>
              <w:rPr>
                <w:b/>
                <w:sz w:val="20"/>
              </w:rPr>
            </w:pPr>
            <w:r w:rsidRPr="001D71C8">
              <w:rPr>
                <w:b/>
                <w:sz w:val="20"/>
              </w:rPr>
              <w:t>Surface Preparation:</w:t>
            </w:r>
          </w:p>
        </w:tc>
        <w:tc>
          <w:tcPr>
            <w:tcW w:w="2627" w:type="dxa"/>
            <w:gridSpan w:val="4"/>
            <w:tcBorders>
              <w:right w:val="double" w:sz="4" w:space="0" w:color="auto"/>
            </w:tcBorders>
            <w:shd w:val="clear" w:color="auto" w:fill="E6E6E6"/>
            <w:vAlign w:val="center"/>
          </w:tcPr>
          <w:p w14:paraId="6FF3D546" w14:textId="6C746CFD" w:rsidR="00564DB8" w:rsidRPr="001D71C8" w:rsidRDefault="00083B47" w:rsidP="00EA3FAE">
            <w:pPr>
              <w:spacing w:before="40" w:after="40"/>
              <w:jc w:val="left"/>
              <w:rPr>
                <w:sz w:val="20"/>
              </w:rPr>
            </w:pPr>
            <w:r>
              <w:rPr>
                <w:sz w:val="20"/>
              </w:rPr>
              <w:t>{{SURFACE</w:t>
            </w:r>
            <w:r w:rsidR="00EC1357">
              <w:rPr>
                <w:sz w:val="20"/>
              </w:rPr>
              <w:t>_</w:t>
            </w:r>
            <w:r>
              <w:rPr>
                <w:sz w:val="20"/>
              </w:rPr>
              <w:t>PREP}}</w:t>
            </w:r>
          </w:p>
        </w:tc>
      </w:tr>
      <w:tr w:rsidR="00564DB8" w:rsidRPr="001D71C8" w14:paraId="4A4A1B5D" w14:textId="77777777" w:rsidTr="00EA3FAE">
        <w:trPr>
          <w:jc w:val="center"/>
        </w:trPr>
        <w:tc>
          <w:tcPr>
            <w:tcW w:w="1965" w:type="dxa"/>
            <w:tcBorders>
              <w:left w:val="double" w:sz="4" w:space="0" w:color="auto"/>
              <w:bottom w:val="double" w:sz="4" w:space="0" w:color="auto"/>
            </w:tcBorders>
            <w:vAlign w:val="center"/>
          </w:tcPr>
          <w:p w14:paraId="4530DBB3" w14:textId="77777777" w:rsidR="00564DB8" w:rsidRPr="001D71C8" w:rsidRDefault="00564DB8" w:rsidP="00EA3FAE">
            <w:pPr>
              <w:spacing w:before="40" w:after="40"/>
              <w:jc w:val="left"/>
              <w:rPr>
                <w:b/>
                <w:sz w:val="20"/>
              </w:rPr>
            </w:pPr>
            <w:r w:rsidRPr="001D71C8">
              <w:rPr>
                <w:b/>
                <w:sz w:val="20"/>
              </w:rPr>
              <w:t>Thickness Range:</w:t>
            </w:r>
          </w:p>
        </w:tc>
        <w:tc>
          <w:tcPr>
            <w:tcW w:w="1005" w:type="dxa"/>
            <w:tcBorders>
              <w:bottom w:val="double" w:sz="4" w:space="0" w:color="auto"/>
            </w:tcBorders>
            <w:shd w:val="clear" w:color="auto" w:fill="E6E6E6"/>
            <w:vAlign w:val="center"/>
          </w:tcPr>
          <w:p w14:paraId="7E69375E" w14:textId="64575FA7" w:rsidR="00564DB8" w:rsidRPr="001D71C8" w:rsidRDefault="00083B47" w:rsidP="00EA3FAE">
            <w:pPr>
              <w:spacing w:before="40" w:after="40"/>
              <w:jc w:val="left"/>
              <w:rPr>
                <w:sz w:val="20"/>
              </w:rPr>
            </w:pPr>
            <w:r>
              <w:rPr>
                <w:color w:val="000000"/>
                <w:spacing w:val="-3"/>
                <w:sz w:val="22"/>
              </w:rPr>
              <w:t>{{TR_MIN}}</w:t>
            </w:r>
            <w:r w:rsidR="007D1408" w:rsidRPr="001D71C8">
              <w:rPr>
                <w:color w:val="000000"/>
                <w:spacing w:val="-3"/>
                <w:sz w:val="22"/>
              </w:rPr>
              <w:t>”</w:t>
            </w:r>
          </w:p>
        </w:tc>
        <w:tc>
          <w:tcPr>
            <w:tcW w:w="990" w:type="dxa"/>
            <w:tcBorders>
              <w:bottom w:val="double" w:sz="4" w:space="0" w:color="auto"/>
            </w:tcBorders>
            <w:vAlign w:val="center"/>
          </w:tcPr>
          <w:p w14:paraId="257E0D15" w14:textId="3186ED2E" w:rsidR="00564DB8" w:rsidRPr="001D71C8" w:rsidRDefault="00564DB8" w:rsidP="00EA3FAE">
            <w:pPr>
              <w:spacing w:before="40" w:after="40"/>
              <w:jc w:val="left"/>
              <w:rPr>
                <w:b/>
                <w:sz w:val="20"/>
              </w:rPr>
            </w:pPr>
            <w:r w:rsidRPr="001D71C8">
              <w:rPr>
                <w:b/>
                <w:sz w:val="20"/>
              </w:rPr>
              <w:t>To</w:t>
            </w:r>
          </w:p>
        </w:tc>
        <w:tc>
          <w:tcPr>
            <w:tcW w:w="1350" w:type="dxa"/>
            <w:tcBorders>
              <w:bottom w:val="double" w:sz="4" w:space="0" w:color="auto"/>
            </w:tcBorders>
            <w:shd w:val="clear" w:color="auto" w:fill="E6E6E6"/>
            <w:vAlign w:val="center"/>
          </w:tcPr>
          <w:p w14:paraId="6FC8A2E3" w14:textId="2BD61DC9" w:rsidR="00564DB8" w:rsidRPr="001D71C8" w:rsidRDefault="00083B47" w:rsidP="00EA3FAE">
            <w:pPr>
              <w:spacing w:before="40" w:after="40"/>
              <w:jc w:val="left"/>
              <w:rPr>
                <w:sz w:val="20"/>
              </w:rPr>
            </w:pPr>
            <w:r>
              <w:rPr>
                <w:color w:val="000000"/>
                <w:spacing w:val="-3"/>
                <w:sz w:val="22"/>
              </w:rPr>
              <w:t>{{TR_MAX}}</w:t>
            </w:r>
            <w:r w:rsidR="00564DB8" w:rsidRPr="001D71C8">
              <w:rPr>
                <w:color w:val="000000"/>
                <w:spacing w:val="-3"/>
                <w:sz w:val="22"/>
              </w:rPr>
              <w:t>"</w:t>
            </w:r>
          </w:p>
        </w:tc>
        <w:tc>
          <w:tcPr>
            <w:tcW w:w="2444" w:type="dxa"/>
            <w:gridSpan w:val="3"/>
            <w:tcBorders>
              <w:bottom w:val="double" w:sz="4" w:space="0" w:color="auto"/>
            </w:tcBorders>
            <w:vAlign w:val="center"/>
          </w:tcPr>
          <w:p w14:paraId="7F1DCA82" w14:textId="12BA33EE" w:rsidR="00564DB8" w:rsidRPr="001D71C8" w:rsidRDefault="00564DB8" w:rsidP="00EA3FAE">
            <w:pPr>
              <w:spacing w:before="40" w:after="40"/>
              <w:jc w:val="left"/>
              <w:rPr>
                <w:b/>
                <w:sz w:val="20"/>
              </w:rPr>
            </w:pPr>
            <w:r w:rsidRPr="001D71C8">
              <w:rPr>
                <w:b/>
                <w:sz w:val="20"/>
              </w:rPr>
              <w:t>Procedure:</w:t>
            </w:r>
          </w:p>
        </w:tc>
        <w:tc>
          <w:tcPr>
            <w:tcW w:w="2627" w:type="dxa"/>
            <w:gridSpan w:val="4"/>
            <w:tcBorders>
              <w:bottom w:val="double" w:sz="4" w:space="0" w:color="auto"/>
              <w:right w:val="double" w:sz="4" w:space="0" w:color="auto"/>
            </w:tcBorders>
            <w:shd w:val="clear" w:color="auto" w:fill="E6E6E6"/>
            <w:vAlign w:val="center"/>
          </w:tcPr>
          <w:p w14:paraId="34EEDABC" w14:textId="3437233D" w:rsidR="00564DB8" w:rsidRPr="001D71C8" w:rsidRDefault="00083B47" w:rsidP="00EA3FAE">
            <w:pPr>
              <w:spacing w:before="40" w:after="40"/>
              <w:jc w:val="left"/>
              <w:rPr>
                <w:sz w:val="20"/>
              </w:rPr>
            </w:pPr>
            <w:r>
              <w:rPr>
                <w:sz w:val="20"/>
              </w:rPr>
              <w:t>{{PROCEDURE}}</w:t>
            </w:r>
          </w:p>
        </w:tc>
      </w:tr>
    </w:tbl>
    <w:bookmarkEnd w:id="10"/>
    <w:p w14:paraId="584918A9" w14:textId="38F17A49" w:rsidR="00A86F84" w:rsidRPr="001D71C8" w:rsidRDefault="002F3535" w:rsidP="007D397F">
      <w:pPr>
        <w:tabs>
          <w:tab w:val="left" w:pos="2257"/>
        </w:tabs>
      </w:pPr>
      <w:r w:rsidRPr="001D71C8">
        <w:rPr>
          <w:noProof/>
        </w:rPr>
        <mc:AlternateContent>
          <mc:Choice Requires="wps">
            <w:drawing>
              <wp:anchor distT="0" distB="0" distL="114300" distR="114300" simplePos="0" relativeHeight="253977088" behindDoc="0" locked="0" layoutInCell="1" allowOverlap="1" wp14:anchorId="21A2811D" wp14:editId="22ED1B29">
                <wp:simplePos x="0" y="0"/>
                <wp:positionH relativeFrom="column">
                  <wp:posOffset>2126615</wp:posOffset>
                </wp:positionH>
                <wp:positionV relativeFrom="paragraph">
                  <wp:posOffset>132080</wp:posOffset>
                </wp:positionV>
                <wp:extent cx="3269615" cy="782320"/>
                <wp:effectExtent l="0" t="0" r="26035" b="17780"/>
                <wp:wrapNone/>
                <wp:docPr id="12" name="Rectangle 12"/>
                <wp:cNvGraphicFramePr/>
                <a:graphic xmlns:a="http://schemas.openxmlformats.org/drawingml/2006/main">
                  <a:graphicData uri="http://schemas.microsoft.com/office/word/2010/wordprocessingShape">
                    <wps:wsp>
                      <wps:cNvSpPr/>
                      <wps:spPr>
                        <a:xfrm>
                          <a:off x="0" y="0"/>
                          <a:ext cx="3269615" cy="78232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E1AEC6" id="Rectangle 12" o:spid="_x0000_s1026" style="position:absolute;margin-left:167.45pt;margin-top:10.4pt;width:257.45pt;height:61.6pt;z-index:25397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" filled="f" strokecolor="#2e74b5 [2404]" strokeweight="1.5pt"/>
            </w:pict>
          </mc:Fallback>
        </mc:AlternateContent>
      </w:r>
      <w:r w:rsidR="00F87764" w:rsidRPr="001D71C8">
        <w:rPr>
          <w:noProof/>
        </w:rPr>
        <w:t xml:space="preserve"> </w:t>
      </w:r>
    </w:p>
    <w:p w14:paraId="0E84E780" w14:textId="7D37C929" w:rsidR="00A86F84" w:rsidRPr="001D71C8" w:rsidRDefault="00A3070C" w:rsidP="003068F1">
      <w:pPr>
        <w:tabs>
          <w:tab w:val="left" w:pos="2257"/>
        </w:tabs>
      </w:pPr>
      <w:r w:rsidRPr="001D71C8">
        <w:t xml:space="preserve"> </w:t>
      </w:r>
      <w:r w:rsidR="00304D76" w:rsidRPr="001D71C8">
        <w:br w:type="page"/>
      </w:r>
    </w:p>
    <w:p w14:paraId="34EB4842" w14:textId="74C89B8B" w:rsidR="00FD6138" w:rsidRPr="001D71C8" w:rsidRDefault="00A47BD0" w:rsidP="00FD6138">
      <w:pPr>
        <w:pStyle w:val="Heading1"/>
        <w:tabs>
          <w:tab w:val="clear" w:pos="720"/>
        </w:tabs>
        <w:spacing w:before="120"/>
        <w:ind w:left="432" w:hanging="432"/>
      </w:pPr>
      <w:bookmarkStart w:id="11" w:name="_Toc157005997"/>
      <w:r w:rsidRPr="001D71C8">
        <w:lastRenderedPageBreak/>
        <w:t>Results</w:t>
      </w:r>
      <w:bookmarkEnd w:id="11"/>
    </w:p>
    <w:p w14:paraId="151ABEC8" w14:textId="4498FED4" w:rsidR="00A47BD0" w:rsidRPr="001D71C8" w:rsidRDefault="00A47BD0" w:rsidP="00A47BD0">
      <w:pPr>
        <w:pStyle w:val="BodyText"/>
        <w:spacing w:after="120"/>
        <w:ind w:left="432" w:right="720"/>
        <w:rPr>
          <w:szCs w:val="24"/>
        </w:rPr>
      </w:pPr>
      <w:r w:rsidRPr="001D71C8">
        <w:rPr>
          <w:szCs w:val="24"/>
        </w:rPr>
        <w:t xml:space="preserve">The following table has been constructed to summarize the results of the </w:t>
      </w:r>
      <w:r w:rsidR="00834464" w:rsidRPr="001D71C8">
        <w:rPr>
          <w:szCs w:val="24"/>
        </w:rPr>
        <w:t>ultrasonic</w:t>
      </w:r>
      <w:r w:rsidRPr="001D71C8">
        <w:rPr>
          <w:szCs w:val="24"/>
        </w:rPr>
        <w:t xml:space="preserve"> examinations conducted </w:t>
      </w:r>
      <w:r w:rsidRPr="00EC54FD">
        <w:rPr>
          <w:szCs w:val="24"/>
        </w:rPr>
        <w:t xml:space="preserve">on </w:t>
      </w:r>
      <w:r w:rsidR="00EC54FD" w:rsidRPr="00EC54FD">
        <w:rPr>
          <w:b/>
        </w:rPr>
        <w:t>{{EQUIPMENT_ID}}</w:t>
      </w:r>
      <w:r w:rsidR="002F134F" w:rsidRPr="00EC54FD">
        <w:rPr>
          <w:szCs w:val="24"/>
        </w:rPr>
        <w:t xml:space="preserve"> </w:t>
      </w:r>
      <w:r w:rsidRPr="00EC54FD">
        <w:rPr>
          <w:szCs w:val="24"/>
        </w:rPr>
        <w:t>Generalized</w:t>
      </w:r>
      <w:r w:rsidRPr="001D71C8">
        <w:rPr>
          <w:szCs w:val="24"/>
        </w:rPr>
        <w:t xml:space="preserve"> comments will be included for each scanned area.</w:t>
      </w:r>
    </w:p>
    <w:p w14:paraId="6311C735" w14:textId="49044220" w:rsidR="00495F04" w:rsidRPr="001D71C8" w:rsidRDefault="00495F04" w:rsidP="00E70B0B">
      <w:pPr>
        <w:pStyle w:val="BodyText"/>
        <w:spacing w:after="0"/>
        <w:ind w:left="432" w:right="720"/>
        <w:rPr>
          <w:szCs w:val="24"/>
        </w:rPr>
      </w:pPr>
      <w:r w:rsidRPr="001D71C8">
        <w:rPr>
          <w:szCs w:val="24"/>
        </w:rPr>
        <w:t xml:space="preserve">Following the tables below will be color images for specific areas of interest. The cross-section markers will typically be </w:t>
      </w:r>
      <w:proofErr w:type="gramStart"/>
      <w:r w:rsidRPr="001D71C8">
        <w:rPr>
          <w:szCs w:val="24"/>
        </w:rPr>
        <w:t>in the area of</w:t>
      </w:r>
      <w:proofErr w:type="gramEnd"/>
      <w:r w:rsidRPr="001D71C8">
        <w:rPr>
          <w:szCs w:val="24"/>
        </w:rPr>
        <w:t xml:space="preserve"> the most significant corrosion or in an area of interest such as largest indication.</w:t>
      </w:r>
    </w:p>
    <w:p w14:paraId="4369AA54" w14:textId="202234B1" w:rsidR="00CD4993" w:rsidRPr="001D71C8" w:rsidRDefault="00CD4993" w:rsidP="00495F04">
      <w:pPr>
        <w:pStyle w:val="BodyText"/>
        <w:spacing w:after="0"/>
        <w:ind w:left="432" w:right="720"/>
        <w:rPr>
          <w:szCs w:val="24"/>
        </w:rPr>
      </w:pPr>
      <w:r w:rsidRPr="001D71C8">
        <w:rPr>
          <w:szCs w:val="24"/>
        </w:rPr>
        <w:t xml:space="preserve">The minimum detected thickness is highlighted in </w:t>
      </w:r>
      <w:r w:rsidRPr="001D71C8">
        <w:rPr>
          <w:szCs w:val="24"/>
          <w:highlight w:val="yellow"/>
        </w:rPr>
        <w:t>yellow</w:t>
      </w:r>
      <w:r w:rsidRPr="001D71C8">
        <w:rPr>
          <w:szCs w:val="24"/>
        </w:rPr>
        <w:t>.</w:t>
      </w:r>
    </w:p>
    <w:p w14:paraId="4A18A357" w14:textId="16B8EAD4" w:rsidR="00FD6138" w:rsidRPr="001D71C8" w:rsidRDefault="00FD6138" w:rsidP="00E70B0B">
      <w:pPr>
        <w:pStyle w:val="Caption"/>
        <w:spacing w:before="0" w:after="0"/>
      </w:pPr>
      <w:r w:rsidRPr="001D71C8">
        <w:t xml:space="preserve">Table </w:t>
      </w:r>
      <w:r w:rsidR="00025F7E" w:rsidRPr="001D71C8">
        <w:rPr>
          <w:noProof/>
        </w:rPr>
        <w:fldChar w:fldCharType="begin"/>
      </w:r>
      <w:r w:rsidR="00025F7E" w:rsidRPr="001D71C8">
        <w:rPr>
          <w:noProof/>
        </w:rPr>
        <w:instrText xml:space="preserve"> SEQ Table \* ARABIC </w:instrText>
      </w:r>
      <w:r w:rsidR="00025F7E" w:rsidRPr="001D71C8">
        <w:rPr>
          <w:noProof/>
        </w:rPr>
        <w:fldChar w:fldCharType="separate"/>
      </w:r>
      <w:r w:rsidR="007D1408" w:rsidRPr="001D71C8">
        <w:rPr>
          <w:noProof/>
        </w:rPr>
        <w:t>1</w:t>
      </w:r>
      <w:r w:rsidR="00025F7E" w:rsidRPr="001D71C8">
        <w:rPr>
          <w:noProof/>
        </w:rPr>
        <w:fldChar w:fldCharType="end"/>
      </w:r>
    </w:p>
    <w:tbl>
      <w:tblPr>
        <w:tblpPr w:leftFromText="180" w:rightFromText="180" w:vertAnchor="text" w:tblpY="1"/>
        <w:tblOverlap w:val="never"/>
        <w:tblW w:w="109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65"/>
        <w:gridCol w:w="810"/>
        <w:gridCol w:w="1080"/>
        <w:gridCol w:w="1080"/>
        <w:gridCol w:w="900"/>
        <w:gridCol w:w="630"/>
        <w:gridCol w:w="5400"/>
      </w:tblGrid>
      <w:tr w:rsidR="0026144A" w:rsidRPr="001D71C8" w14:paraId="267BA8C1" w14:textId="77777777" w:rsidTr="00347B24">
        <w:trPr>
          <w:cantSplit/>
          <w:trHeight w:val="432"/>
          <w:tblHeader/>
        </w:trPr>
        <w:tc>
          <w:tcPr>
            <w:tcW w:w="10965" w:type="dxa"/>
            <w:gridSpan w:val="7"/>
            <w:tcBorders>
              <w:top w:val="double" w:sz="4" w:space="0" w:color="auto"/>
              <w:left w:val="double" w:sz="4" w:space="0" w:color="auto"/>
              <w:bottom w:val="nil"/>
              <w:right w:val="double" w:sz="4" w:space="0" w:color="auto"/>
            </w:tcBorders>
            <w:shd w:val="clear" w:color="auto" w:fill="D9D9D9" w:themeFill="background1" w:themeFillShade="D9"/>
          </w:tcPr>
          <w:p w14:paraId="7F6A745A" w14:textId="77867B7B" w:rsidR="0026144A" w:rsidRPr="001D71C8" w:rsidRDefault="0026144A" w:rsidP="00636D13">
            <w:pPr>
              <w:pStyle w:val="TableTextCentered"/>
              <w:spacing w:before="60"/>
              <w:rPr>
                <w:b/>
              </w:rPr>
            </w:pPr>
            <w:r w:rsidRPr="001D71C8">
              <w:rPr>
                <w:b/>
              </w:rPr>
              <w:t xml:space="preserve">PAUT </w:t>
            </w:r>
            <w:proofErr w:type="spellStart"/>
            <w:r w:rsidRPr="001D71C8">
              <w:rPr>
                <w:b/>
              </w:rPr>
              <w:t>HydroFORM</w:t>
            </w:r>
            <w:proofErr w:type="spellEnd"/>
            <w:r w:rsidRPr="001D71C8">
              <w:rPr>
                <w:b/>
              </w:rPr>
              <w:t xml:space="preserve"> Work Scope</w:t>
            </w:r>
          </w:p>
          <w:p w14:paraId="6043DCD4" w14:textId="49022A77" w:rsidR="0026144A" w:rsidRPr="001D71C8" w:rsidRDefault="00EC54FD" w:rsidP="00636D13">
            <w:pPr>
              <w:pStyle w:val="TableTextCentered"/>
              <w:spacing w:before="60"/>
              <w:rPr>
                <w:b/>
                <w:sz w:val="32"/>
                <w:szCs w:val="32"/>
              </w:rPr>
            </w:pPr>
            <w:r>
              <w:rPr>
                <w:b/>
              </w:rPr>
              <w:t>{{EQUIPMENT_ID}}</w:t>
            </w:r>
          </w:p>
        </w:tc>
      </w:tr>
      <w:tr w:rsidR="004C70B5" w:rsidRPr="001D71C8" w14:paraId="1AA387F1" w14:textId="77777777" w:rsidTr="00347B24">
        <w:trPr>
          <w:trHeight w:val="693"/>
          <w:tblHeader/>
        </w:trPr>
        <w:tc>
          <w:tcPr>
            <w:tcW w:w="1065" w:type="dxa"/>
            <w:tcBorders>
              <w:top w:val="double" w:sz="6" w:space="0" w:color="000000"/>
              <w:left w:val="double" w:sz="4" w:space="0" w:color="auto"/>
              <w:bottom w:val="double" w:sz="4" w:space="0" w:color="auto"/>
              <w:right w:val="single" w:sz="4" w:space="0" w:color="auto"/>
            </w:tcBorders>
            <w:shd w:val="clear" w:color="auto" w:fill="D9D9D9" w:themeFill="background1" w:themeFillShade="D9"/>
            <w:vAlign w:val="center"/>
          </w:tcPr>
          <w:p w14:paraId="7105B1A0" w14:textId="0C348AED" w:rsidR="004C70B5" w:rsidRPr="001D71C8" w:rsidRDefault="004C70B5" w:rsidP="00636D13">
            <w:pPr>
              <w:pStyle w:val="TableTextCentered"/>
              <w:rPr>
                <w:b/>
                <w:sz w:val="18"/>
                <w:szCs w:val="18"/>
              </w:rPr>
            </w:pPr>
            <w:bookmarkStart w:id="12" w:name="_Hlk50443687"/>
            <w:bookmarkStart w:id="13" w:name="_Hlk56406643"/>
            <w:r w:rsidRPr="001D71C8">
              <w:rPr>
                <w:b/>
                <w:sz w:val="18"/>
                <w:szCs w:val="18"/>
              </w:rPr>
              <w:t>Scan ID</w:t>
            </w:r>
          </w:p>
        </w:tc>
        <w:tc>
          <w:tcPr>
            <w:tcW w:w="81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2032944" w14:textId="7B1D6C1E" w:rsidR="004C70B5" w:rsidRPr="001D71C8" w:rsidRDefault="004C70B5" w:rsidP="00636D13">
            <w:pPr>
              <w:pStyle w:val="NoSpacing"/>
              <w:jc w:val="center"/>
              <w:rPr>
                <w:b/>
                <w:sz w:val="18"/>
                <w:szCs w:val="18"/>
              </w:rPr>
            </w:pPr>
            <w:r w:rsidRPr="001D71C8">
              <w:rPr>
                <w:b/>
                <w:sz w:val="18"/>
                <w:szCs w:val="18"/>
              </w:rPr>
              <w:t>Scan Orient.</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9646E92" w14:textId="02B5A9B1" w:rsidR="004C70B5" w:rsidRPr="001D71C8" w:rsidRDefault="004C70B5" w:rsidP="00636D13">
            <w:pPr>
              <w:pStyle w:val="NoSpacing"/>
              <w:jc w:val="center"/>
              <w:rPr>
                <w:b/>
                <w:sz w:val="18"/>
                <w:szCs w:val="18"/>
              </w:rPr>
            </w:pPr>
            <w:r w:rsidRPr="001D71C8">
              <w:rPr>
                <w:b/>
                <w:sz w:val="18"/>
                <w:szCs w:val="18"/>
              </w:rPr>
              <w:t>X Axis (Circ.) Start/Stop (In.)</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553AD325" w14:textId="77777777" w:rsidR="004C70B5" w:rsidRPr="001D71C8" w:rsidRDefault="004C70B5" w:rsidP="00636D13">
            <w:pPr>
              <w:pStyle w:val="NoSpacing"/>
              <w:jc w:val="center"/>
              <w:rPr>
                <w:b/>
                <w:sz w:val="18"/>
                <w:szCs w:val="18"/>
              </w:rPr>
            </w:pPr>
            <w:r w:rsidRPr="001D71C8">
              <w:rPr>
                <w:b/>
                <w:sz w:val="18"/>
                <w:szCs w:val="18"/>
              </w:rPr>
              <w:t>Y Axis</w:t>
            </w:r>
          </w:p>
          <w:p w14:paraId="2EF1B215" w14:textId="4CC3272E" w:rsidR="004C70B5" w:rsidRPr="001D71C8" w:rsidRDefault="004C70B5" w:rsidP="00636D13">
            <w:pPr>
              <w:pStyle w:val="NoSpacing"/>
              <w:jc w:val="center"/>
              <w:rPr>
                <w:b/>
                <w:sz w:val="18"/>
                <w:szCs w:val="18"/>
              </w:rPr>
            </w:pPr>
            <w:r w:rsidRPr="001D71C8">
              <w:rPr>
                <w:b/>
                <w:sz w:val="18"/>
                <w:szCs w:val="18"/>
              </w:rPr>
              <w:t>(Axial) Start/Stop (In.)</w:t>
            </w:r>
          </w:p>
        </w:tc>
        <w:tc>
          <w:tcPr>
            <w:tcW w:w="90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A96A6A5" w14:textId="5075DC86" w:rsidR="004C70B5" w:rsidRPr="001D71C8" w:rsidRDefault="004C70B5" w:rsidP="00636D13">
            <w:pPr>
              <w:pStyle w:val="NoSpacing"/>
              <w:jc w:val="center"/>
              <w:rPr>
                <w:b/>
                <w:sz w:val="18"/>
                <w:szCs w:val="18"/>
              </w:rPr>
            </w:pPr>
            <w:r w:rsidRPr="001D71C8">
              <w:rPr>
                <w:b/>
                <w:sz w:val="18"/>
                <w:szCs w:val="18"/>
              </w:rPr>
              <w:t xml:space="preserve">Average </w:t>
            </w:r>
            <w:proofErr w:type="spellStart"/>
            <w:r w:rsidRPr="001D71C8">
              <w:rPr>
                <w:b/>
                <w:sz w:val="18"/>
                <w:szCs w:val="18"/>
              </w:rPr>
              <w:t>Thk</w:t>
            </w:r>
            <w:proofErr w:type="spellEnd"/>
            <w:r w:rsidRPr="001D71C8">
              <w:rPr>
                <w:b/>
                <w:sz w:val="18"/>
                <w:szCs w:val="18"/>
              </w:rPr>
              <w:t xml:space="preserve"> (in.)</w:t>
            </w:r>
          </w:p>
        </w:tc>
        <w:tc>
          <w:tcPr>
            <w:tcW w:w="63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676959F" w14:textId="0273ABE8" w:rsidR="004C70B5" w:rsidRPr="001D71C8" w:rsidRDefault="004C70B5" w:rsidP="00636D13">
            <w:pPr>
              <w:pStyle w:val="NoSpacing"/>
              <w:jc w:val="center"/>
              <w:rPr>
                <w:b/>
                <w:sz w:val="18"/>
                <w:szCs w:val="18"/>
              </w:rPr>
            </w:pPr>
            <w:r w:rsidRPr="001D71C8">
              <w:rPr>
                <w:b/>
                <w:sz w:val="18"/>
                <w:szCs w:val="18"/>
              </w:rPr>
              <w:t xml:space="preserve">Min. </w:t>
            </w:r>
            <w:proofErr w:type="spellStart"/>
            <w:r w:rsidRPr="001D71C8">
              <w:rPr>
                <w:b/>
                <w:sz w:val="18"/>
                <w:szCs w:val="18"/>
              </w:rPr>
              <w:t>Thk</w:t>
            </w:r>
            <w:proofErr w:type="spellEnd"/>
            <w:r w:rsidRPr="001D71C8">
              <w:rPr>
                <w:b/>
                <w:sz w:val="18"/>
                <w:szCs w:val="18"/>
              </w:rPr>
              <w:t xml:space="preserve"> (in.)</w:t>
            </w:r>
          </w:p>
        </w:tc>
        <w:tc>
          <w:tcPr>
            <w:tcW w:w="5400" w:type="dxa"/>
            <w:tcBorders>
              <w:top w:val="double" w:sz="6" w:space="0" w:color="000000"/>
              <w:left w:val="single" w:sz="4" w:space="0" w:color="auto"/>
              <w:bottom w:val="double" w:sz="4" w:space="0" w:color="auto"/>
              <w:right w:val="double" w:sz="4" w:space="0" w:color="auto"/>
            </w:tcBorders>
            <w:shd w:val="clear" w:color="auto" w:fill="D9D9D9" w:themeFill="background1" w:themeFillShade="D9"/>
            <w:vAlign w:val="center"/>
          </w:tcPr>
          <w:p w14:paraId="4C921103" w14:textId="3B0DAB6F" w:rsidR="004C70B5" w:rsidRPr="001D71C8" w:rsidRDefault="004C70B5" w:rsidP="00636D13">
            <w:pPr>
              <w:pStyle w:val="NoSpacing"/>
              <w:jc w:val="center"/>
              <w:rPr>
                <w:b/>
                <w:sz w:val="18"/>
                <w:szCs w:val="18"/>
              </w:rPr>
            </w:pPr>
            <w:r w:rsidRPr="001D71C8">
              <w:rPr>
                <w:b/>
                <w:sz w:val="18"/>
                <w:szCs w:val="18"/>
              </w:rPr>
              <w:t>Results</w:t>
            </w:r>
          </w:p>
        </w:tc>
      </w:tr>
      <w:bookmarkEnd w:id="12"/>
      <w:bookmarkEnd w:id="13"/>
      <w:tr w:rsidR="0026144A" w:rsidRPr="001D71C8" w14:paraId="39FBF58B"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244EFEAF" w14:textId="018388F7"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058D35FA" w14:textId="5B770EE7"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55C665B" w14:textId="56E2F252"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CF5CD2" w14:textId="4AC73256"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240A6F98" w14:textId="13CA1653"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72289AC2" w14:textId="0DD086A5"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1AC606B4" w14:textId="74020D98" w:rsidR="0026144A" w:rsidRPr="001D71C8" w:rsidRDefault="0026144A" w:rsidP="00384B1D">
            <w:pPr>
              <w:tabs>
                <w:tab w:val="left" w:pos="-720"/>
              </w:tabs>
              <w:suppressAutoHyphens/>
              <w:spacing w:after="0"/>
              <w:jc w:val="left"/>
              <w:rPr>
                <w:sz w:val="16"/>
                <w:szCs w:val="16"/>
              </w:rPr>
            </w:pPr>
          </w:p>
        </w:tc>
      </w:tr>
      <w:tr w:rsidR="0026144A" w:rsidRPr="001D71C8" w14:paraId="3DF1AE4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06C77BE1" w14:textId="7222C954"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5E7ACC5" w14:textId="67B6FD5D"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6EE55B7" w14:textId="01C46DDA"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640D7DB" w14:textId="6D877C9C"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10DC081" w14:textId="40508EEA"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6E66EBAA" w14:textId="21EA9B32"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2DE82574" w14:textId="2E2A256D" w:rsidR="0026144A" w:rsidRPr="001D71C8" w:rsidRDefault="0026144A" w:rsidP="00384B1D">
            <w:pPr>
              <w:tabs>
                <w:tab w:val="left" w:pos="-720"/>
              </w:tabs>
              <w:suppressAutoHyphens/>
              <w:spacing w:after="0"/>
              <w:jc w:val="left"/>
              <w:rPr>
                <w:bCs/>
                <w:color w:val="000000"/>
                <w:spacing w:val="-2"/>
                <w:sz w:val="16"/>
                <w:szCs w:val="16"/>
              </w:rPr>
            </w:pPr>
          </w:p>
        </w:tc>
      </w:tr>
      <w:tr w:rsidR="008972FB" w:rsidRPr="001D71C8" w14:paraId="2A12B29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69FC0819" w14:textId="53F0F00E"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FBFED07" w14:textId="2C36F8BB"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37E5B9BC" w14:textId="2F5A09CE"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46F1D81A" w14:textId="35699A8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402260E" w14:textId="0C0BA29A"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A028590" w14:textId="7F1CB9A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4CF91A2" w14:textId="3B92859D" w:rsidR="008972FB" w:rsidRPr="001D71C8" w:rsidRDefault="008972FB" w:rsidP="008972FB">
            <w:pPr>
              <w:tabs>
                <w:tab w:val="left" w:pos="-720"/>
              </w:tabs>
              <w:suppressAutoHyphens/>
              <w:spacing w:after="0"/>
              <w:jc w:val="left"/>
              <w:rPr>
                <w:bCs/>
                <w:color w:val="000000"/>
                <w:spacing w:val="-2"/>
                <w:sz w:val="16"/>
                <w:szCs w:val="16"/>
              </w:rPr>
            </w:pPr>
          </w:p>
        </w:tc>
      </w:tr>
      <w:tr w:rsidR="008972FB" w:rsidRPr="001D71C8" w14:paraId="5A849187"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1EB7C97B" w14:textId="66F150D6"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3CD8F11" w14:textId="25E896E3"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409A59" w14:textId="16D5DF6A"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29197D5" w14:textId="5CC89A5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35DEEB20" w14:textId="67F27D95"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45960C2" w14:textId="0159AA9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BB93074" w14:textId="5D3625EC" w:rsidR="008972FB" w:rsidRPr="001D71C8" w:rsidRDefault="008972FB" w:rsidP="008972FB">
            <w:pPr>
              <w:tabs>
                <w:tab w:val="left" w:pos="-720"/>
              </w:tabs>
              <w:suppressAutoHyphens/>
              <w:spacing w:after="0"/>
              <w:rPr>
                <w:bCs/>
                <w:color w:val="000000"/>
                <w:spacing w:val="-2"/>
                <w:sz w:val="16"/>
                <w:szCs w:val="16"/>
              </w:rPr>
            </w:pPr>
          </w:p>
        </w:tc>
      </w:tr>
    </w:tbl>
    <w:p w14:paraId="59CC503C" w14:textId="2CEEB5AF" w:rsidR="00292CD8" w:rsidRPr="001D71C8" w:rsidRDefault="00292CD8" w:rsidP="00B53434">
      <w:pPr>
        <w:pStyle w:val="BodyText"/>
        <w:ind w:left="0"/>
        <w:sectPr w:rsidR="00292CD8" w:rsidRPr="001D71C8" w:rsidSect="009E514A">
          <w:pgSz w:w="12240" w:h="15840" w:code="1"/>
          <w:pgMar w:top="720" w:right="630" w:bottom="720" w:left="720" w:header="720" w:footer="432" w:gutter="0"/>
          <w:pgNumType w:chapSep="period"/>
          <w:cols w:space="720"/>
          <w:docGrid w:linePitch="326"/>
        </w:sectPr>
      </w:pPr>
      <w:bookmarkStart w:id="14" w:name="_Toc331687325"/>
      <w:bookmarkStart w:id="15" w:name="_Toc479500109"/>
      <w:bookmarkStart w:id="16" w:name="_Toc479502809"/>
    </w:p>
    <w:p w14:paraId="253151E7" w14:textId="76AEBA6B" w:rsidR="0099758C" w:rsidRPr="001D71C8" w:rsidRDefault="00FD6138" w:rsidP="008D2583">
      <w:pPr>
        <w:pStyle w:val="Heading1"/>
      </w:pPr>
      <w:bookmarkStart w:id="17" w:name="_Toc479500112"/>
      <w:bookmarkStart w:id="18" w:name="_Toc479502812"/>
      <w:bookmarkStart w:id="19" w:name="_Toc157005998"/>
      <w:bookmarkEnd w:id="14"/>
      <w:bookmarkEnd w:id="15"/>
      <w:bookmarkEnd w:id="16"/>
      <w:r w:rsidRPr="001D71C8">
        <w:lastRenderedPageBreak/>
        <w:t>sCAN iMAGES</w:t>
      </w:r>
      <w:bookmarkEnd w:id="17"/>
      <w:bookmarkEnd w:id="18"/>
      <w:bookmarkEnd w:id="19"/>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Pr>
      <w:tblGrid>
        <w:gridCol w:w="2156"/>
        <w:gridCol w:w="9089"/>
      </w:tblGrid>
      <w:tr w:rsidR="00142FD7" w:rsidRPr="001D71C8" w14:paraId="1385F9D3" w14:textId="77777777" w:rsidTr="00984829">
        <w:trPr>
          <w:trHeight w:val="4958"/>
          <w:jc w:val="center"/>
        </w:trPr>
        <w:tc>
          <w:tcPr>
            <w:tcW w:w="11245" w:type="dxa"/>
            <w:gridSpan w:val="2"/>
            <w:vAlign w:val="center"/>
          </w:tcPr>
          <w:p w14:paraId="71FD0A6D" w14:textId="168CD520" w:rsidR="00142FD7" w:rsidRPr="001D71C8" w:rsidRDefault="00142FD7" w:rsidP="004B1433">
            <w:pPr>
              <w:jc w:val="center"/>
              <w:rPr>
                <w:rFonts w:ascii="Times New Roman" w:hAnsi="Times New Roman" w:cs="Times New Roman"/>
              </w:rPr>
            </w:pPr>
          </w:p>
        </w:tc>
      </w:tr>
      <w:tr w:rsidR="0094610C" w:rsidRPr="001D71C8" w14:paraId="49166F6E" w14:textId="77777777" w:rsidTr="006A48F2">
        <w:trPr>
          <w:trHeight w:hRule="exact" w:val="1081"/>
          <w:jc w:val="center"/>
        </w:trPr>
        <w:tc>
          <w:tcPr>
            <w:tcW w:w="2156" w:type="dxa"/>
            <w:vAlign w:val="center"/>
          </w:tcPr>
          <w:p w14:paraId="15CDE1CE" w14:textId="6237ED05" w:rsidR="00142FD7" w:rsidRPr="001D71C8" w:rsidRDefault="00142FD7" w:rsidP="004B1433">
            <w:pPr>
              <w:jc w:val="center"/>
              <w:rPr>
                <w:rFonts w:ascii="Times New Roman" w:hAnsi="Times New Roman" w:cs="Times New Roman"/>
                <w:b/>
                <w:bCs/>
                <w:sz w:val="32"/>
                <w:szCs w:val="32"/>
              </w:rPr>
            </w:pPr>
          </w:p>
        </w:tc>
        <w:tc>
          <w:tcPr>
            <w:tcW w:w="9089" w:type="dxa"/>
          </w:tcPr>
          <w:p w14:paraId="165C609F" w14:textId="77777777" w:rsidR="00142FD7" w:rsidRPr="001D71C8" w:rsidRDefault="00142FD7" w:rsidP="00FD18EF">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70F383DB" w14:textId="33D8ED37" w:rsidR="00142FD7" w:rsidRPr="001D71C8" w:rsidRDefault="00142FD7" w:rsidP="008C0FA4">
            <w:pPr>
              <w:tabs>
                <w:tab w:val="left" w:pos="-720"/>
              </w:tabs>
              <w:suppressAutoHyphens/>
              <w:spacing w:after="0"/>
              <w:jc w:val="left"/>
              <w:rPr>
                <w:rFonts w:ascii="Times New Roman" w:hAnsi="Times New Roman" w:cs="Times New Roman"/>
                <w:sz w:val="18"/>
                <w:szCs w:val="18"/>
              </w:rPr>
            </w:pPr>
          </w:p>
        </w:tc>
      </w:tr>
    </w:tbl>
    <w:p w14:paraId="78ABC9A9" w14:textId="685F1375" w:rsidR="00245F8E" w:rsidRPr="001D71C8" w:rsidRDefault="00245F8E" w:rsidP="00A47795">
      <w:pPr>
        <w:spacing w:after="0"/>
        <w:jc w:val="left"/>
        <w:rPr>
          <w:noProof/>
          <w:sz w:val="28"/>
          <w:szCs w:val="28"/>
        </w:rPr>
      </w:pPr>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Caption w:val="Weld Number"/>
      </w:tblPr>
      <w:tblGrid>
        <w:gridCol w:w="2156"/>
        <w:gridCol w:w="9089"/>
      </w:tblGrid>
      <w:tr w:rsidR="00E90064" w:rsidRPr="001D71C8" w14:paraId="3BFE6E94" w14:textId="77777777" w:rsidTr="00BC38CC">
        <w:trPr>
          <w:trHeight w:val="4778"/>
          <w:jc w:val="center"/>
        </w:trPr>
        <w:tc>
          <w:tcPr>
            <w:tcW w:w="11245" w:type="dxa"/>
            <w:gridSpan w:val="2"/>
            <w:vAlign w:val="center"/>
          </w:tcPr>
          <w:p w14:paraId="742EA1B4" w14:textId="2411207D" w:rsidR="00E90064" w:rsidRPr="001D71C8" w:rsidRDefault="00E90064" w:rsidP="00BC38CC">
            <w:pPr>
              <w:jc w:val="center"/>
              <w:rPr>
                <w:rFonts w:ascii="Times New Roman" w:hAnsi="Times New Roman" w:cs="Times New Roman"/>
              </w:rPr>
            </w:pPr>
          </w:p>
        </w:tc>
      </w:tr>
      <w:tr w:rsidR="00E90064" w:rsidRPr="001D71C8" w14:paraId="16904450" w14:textId="77777777" w:rsidTr="006A48F2">
        <w:trPr>
          <w:trHeight w:hRule="exact" w:val="1080"/>
          <w:jc w:val="center"/>
        </w:trPr>
        <w:tc>
          <w:tcPr>
            <w:tcW w:w="2156" w:type="dxa"/>
            <w:vAlign w:val="center"/>
          </w:tcPr>
          <w:p w14:paraId="2AE4E4BB" w14:textId="396E9431" w:rsidR="00E90064" w:rsidRPr="001D71C8" w:rsidRDefault="00E90064" w:rsidP="00BC38CC">
            <w:pPr>
              <w:jc w:val="center"/>
              <w:rPr>
                <w:rFonts w:ascii="Times New Roman" w:hAnsi="Times New Roman" w:cs="Times New Roman"/>
                <w:b/>
                <w:bCs/>
                <w:sz w:val="32"/>
                <w:szCs w:val="32"/>
              </w:rPr>
            </w:pPr>
          </w:p>
        </w:tc>
        <w:tc>
          <w:tcPr>
            <w:tcW w:w="9089" w:type="dxa"/>
          </w:tcPr>
          <w:p w14:paraId="2A279FEB" w14:textId="77777777" w:rsidR="00E90064" w:rsidRPr="001D71C8" w:rsidRDefault="00E90064" w:rsidP="00BC38CC">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4D2EC6DF" w14:textId="5321DBD9" w:rsidR="00E90064" w:rsidRPr="001D71C8" w:rsidRDefault="00E90064" w:rsidP="00BC38CC">
            <w:pPr>
              <w:tabs>
                <w:tab w:val="left" w:pos="-720"/>
              </w:tabs>
              <w:suppressAutoHyphens/>
              <w:spacing w:after="0"/>
              <w:jc w:val="left"/>
              <w:rPr>
                <w:rFonts w:ascii="Times New Roman" w:hAnsi="Times New Roman" w:cs="Times New Roman"/>
                <w:sz w:val="18"/>
                <w:szCs w:val="18"/>
              </w:rPr>
            </w:pPr>
          </w:p>
        </w:tc>
      </w:tr>
    </w:tbl>
    <w:p w14:paraId="16B26858" w14:textId="38FAC1D6" w:rsidR="00D3649E" w:rsidRPr="001D71C8" w:rsidRDefault="00D3649E" w:rsidP="00A47795">
      <w:pPr>
        <w:spacing w:after="0"/>
        <w:jc w:val="left"/>
        <w:rPr>
          <w:noProof/>
          <w:sz w:val="28"/>
          <w:szCs w:val="28"/>
        </w:rPr>
      </w:pPr>
    </w:p>
    <w:sectPr w:rsidR="00D3649E" w:rsidRPr="001D71C8" w:rsidSect="009E514A">
      <w:headerReference w:type="default" r:id="rId12"/>
      <w:pgSz w:w="12240" w:h="15840" w:code="1"/>
      <w:pgMar w:top="576" w:right="806" w:bottom="864" w:left="1152" w:header="720" w:footer="432" w:gutter="0"/>
      <w:pgNumType w:chapSep="period"/>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3367F" w14:textId="77777777" w:rsidR="00143658" w:rsidRDefault="00143658">
      <w:r>
        <w:separator/>
      </w:r>
    </w:p>
  </w:endnote>
  <w:endnote w:type="continuationSeparator" w:id="0">
    <w:p w14:paraId="46B98DA2" w14:textId="77777777" w:rsidR="00143658" w:rsidRDefault="00143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 Sans">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D3FD" w14:textId="7483A7F1" w:rsidR="00CE758D" w:rsidRDefault="00CE758D" w:rsidP="00B6529B">
    <w:pPr>
      <w:pStyle w:val="Footer"/>
      <w:pBdr>
        <w:top w:val="double" w:sz="4" w:space="1" w:color="auto"/>
      </w:pBdr>
      <w:tabs>
        <w:tab w:val="clear" w:pos="9360"/>
        <w:tab w:val="right" w:pos="10890"/>
      </w:tabs>
      <w:rPr>
        <w:i/>
      </w:rPr>
    </w:pPr>
    <w:r>
      <w:rPr>
        <w:i/>
      </w:rPr>
      <w:t>Mistras Group Inc. Service Division</w:t>
    </w:r>
    <w:r>
      <w:rPr>
        <w:i/>
      </w:rPr>
      <w:tab/>
    </w:r>
    <w:r>
      <w:rPr>
        <w:i/>
      </w:rPr>
      <w:tab/>
    </w:r>
    <w:r>
      <w:rPr>
        <w:i/>
      </w:rPr>
      <w:ptab w:relativeTo="margin" w:alignment="right" w:leader="none"/>
    </w:r>
    <w:r>
      <w:rPr>
        <w:i/>
      </w:rPr>
      <w:fldChar w:fldCharType="begin"/>
    </w:r>
    <w:r>
      <w:rPr>
        <w:i/>
      </w:rPr>
      <w:instrText xml:space="preserve"> SAVEDATE  \@ "d MMMM yyyy"  \* MERGEFORMAT </w:instrText>
    </w:r>
    <w:r>
      <w:rPr>
        <w:i/>
      </w:rPr>
      <w:fldChar w:fldCharType="separate"/>
    </w:r>
    <w:r w:rsidR="0048552C">
      <w:rPr>
        <w:i/>
        <w:noProof/>
      </w:rPr>
      <w:t>16 March 2026</w:t>
    </w:r>
    <w:r>
      <w:rPr>
        <w:i/>
      </w:rPr>
      <w:fldChar w:fldCharType="end"/>
    </w:r>
  </w:p>
  <w:p w14:paraId="3DA9EA6F" w14:textId="171F55B7" w:rsidR="00CE758D" w:rsidRDefault="00CE758D" w:rsidP="00B6529B">
    <w:pPr>
      <w:pStyle w:val="Footer"/>
      <w:tabs>
        <w:tab w:val="clear" w:pos="9360"/>
        <w:tab w:val="right" w:pos="9900"/>
      </w:tabs>
      <w:spacing w:before="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A598F" w14:textId="77777777" w:rsidR="00143658" w:rsidRDefault="00143658">
      <w:r>
        <w:separator/>
      </w:r>
    </w:p>
  </w:footnote>
  <w:footnote w:type="continuationSeparator" w:id="0">
    <w:p w14:paraId="684F84CE" w14:textId="77777777" w:rsidR="00143658" w:rsidRDefault="00143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6DCC" w14:textId="77777777" w:rsidR="00CE758D" w:rsidRDefault="00CE75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5D20FA" w14:textId="77777777" w:rsidR="00CE758D" w:rsidRDefault="00CE7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89C6" w14:textId="5819B171" w:rsidR="00CE758D" w:rsidRPr="00324306" w:rsidRDefault="00CE758D" w:rsidP="00D407B8">
    <w:pPr>
      <w:pStyle w:val="Header"/>
    </w:pPr>
    <w:r>
      <w:rPr>
        <w:noProof/>
      </w:rPr>
      <w:drawing>
        <wp:inline distT="0" distB="0" distL="0" distR="0" wp14:anchorId="0E763F7C" wp14:editId="696E4033">
          <wp:extent cx="6854190" cy="592455"/>
          <wp:effectExtent l="0" t="0" r="3810" b="0"/>
          <wp:docPr id="13" name="Picture 13" descr="Services Letterhea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ices Letterhead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190" cy="592455"/>
                  </a:xfrm>
                  <a:prstGeom prst="rect">
                    <a:avLst/>
                  </a:prstGeom>
                  <a:noFill/>
                  <a:ln>
                    <a:noFill/>
                  </a:ln>
                </pic:spPr>
              </pic:pic>
            </a:graphicData>
          </a:graphic>
        </wp:inline>
      </w:drawing>
    </w:r>
    <w:r w:rsidR="009D03EA">
      <w:rPr>
        <w:noProof/>
      </w:rPr>
      <mc:AlternateContent>
        <mc:Choice Requires="wps">
          <w:drawing>
            <wp:anchor distT="0" distB="0" distL="114300" distR="114300" simplePos="0" relativeHeight="251657728" behindDoc="0" locked="0" layoutInCell="1" allowOverlap="1" wp14:anchorId="1DEC68A8" wp14:editId="08B663A7">
              <wp:simplePos x="0" y="0"/>
              <wp:positionH relativeFrom="column">
                <wp:posOffset>3511550</wp:posOffset>
              </wp:positionH>
              <wp:positionV relativeFrom="paragraph">
                <wp:posOffset>539115</wp:posOffset>
              </wp:positionV>
              <wp:extent cx="3314700" cy="6635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63575"/>
                      </a:xfrm>
                      <a:prstGeom prst="rect">
                        <a:avLst/>
                      </a:prstGeom>
                      <a:solidFill>
                        <a:srgbClr val="FFFFFF"/>
                      </a:solidFill>
                      <a:ln>
                        <a:noFill/>
                      </a:ln>
                    </wps:spPr>
                    <wps:txbx>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DEC68A8" id="_x0000_t202" coordsize="21600,21600" o:spt="202" path="m,l,21600r21600,l21600,xe">
              <v:stroke joinstyle="miter"/>
              <v:path gradientshapeok="t" o:connecttype="rect"/>
            </v:shapetype>
            <v:shape id="Text Box 4" o:spid="_x0000_s1029" type="#_x0000_t202" style="position:absolute;left:0;text-align:left;margin-left:276.5pt;margin-top:42.45pt;width:261pt;height:52.25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" stroked="f">
              <v:textbox style="mso-fit-shape-to-text:t">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C23E" w14:textId="774F47E7" w:rsidR="00CE758D" w:rsidRDefault="00CE758D" w:rsidP="00B6529B">
    <w:pPr>
      <w:pStyle w:val="Header"/>
      <w:tabs>
        <w:tab w:val="clear" w:pos="9360"/>
        <w:tab w:val="center" w:pos="4680"/>
        <w:tab w:val="right" w:pos="10890"/>
      </w:tabs>
      <w:rPr>
        <w:rStyle w:val="PageNumber"/>
        <w:i/>
      </w:rPr>
    </w:pPr>
    <w:r w:rsidRPr="00425CED">
      <w:rPr>
        <w:i/>
        <w:highlight w:val="cyan"/>
      </w:rPr>
      <w:fldChar w:fldCharType="begin"/>
    </w:r>
    <w:r w:rsidRPr="00425CED">
      <w:rPr>
        <w:i/>
      </w:rPr>
      <w:instrText xml:space="preserve"> REF clientname \h </w:instrText>
    </w:r>
    <w:r w:rsidRPr="00425CED">
      <w:rPr>
        <w:i/>
        <w:highlight w:val="cyan"/>
      </w:rPr>
      <w:instrText xml:space="preserve"> \* MERGEFORMAT </w:instrText>
    </w:r>
    <w:r w:rsidRPr="00425CED">
      <w:rPr>
        <w:i/>
        <w:highlight w:val="cyan"/>
      </w:rPr>
    </w:r>
    <w:r w:rsidRPr="00425CED">
      <w:rPr>
        <w:i/>
        <w:highlight w:val="cyan"/>
      </w:rPr>
      <w:fldChar w:fldCharType="separate"/>
    </w:r>
    <w:r w:rsidR="007D1408" w:rsidRPr="007D1408">
      <w:rPr>
        <w:i/>
      </w:rPr>
      <w:t>Flint Hills Resources</w:t>
    </w:r>
    <w:r w:rsidRPr="00425CED">
      <w:rPr>
        <w:i/>
        <w:highlight w:val="cyan"/>
      </w:rPr>
      <w:fldChar w:fldCharType="end"/>
    </w:r>
    <w:r>
      <w:rPr>
        <w:i/>
      </w:rPr>
      <w:t>- Pine Bend</w:t>
    </w:r>
    <w:r>
      <w:rPr>
        <w:i/>
      </w:rPr>
      <w:tab/>
    </w:r>
    <w:r>
      <w:rPr>
        <w:i/>
      </w:rPr>
      <w:tab/>
    </w:r>
    <w:r>
      <w:rPr>
        <w:i/>
      </w:rPr>
      <w:ptab w:relativeTo="margin" w:alignment="right" w:leader="none"/>
    </w:r>
    <w:r>
      <w:rPr>
        <w:i/>
      </w:rPr>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3</w:t>
    </w:r>
    <w:r>
      <w:rPr>
        <w:rStyle w:val="PageNumber"/>
        <w:i/>
      </w:rPr>
      <w:fldChar w:fldCharType="end"/>
    </w:r>
  </w:p>
  <w:p w14:paraId="3DC2EC2A" w14:textId="77777777" w:rsidR="00D43F07" w:rsidRDefault="00D43F07" w:rsidP="00B6529B">
    <w:pPr>
      <w:pStyle w:val="Header"/>
      <w:tabs>
        <w:tab w:val="clear" w:pos="9360"/>
        <w:tab w:val="center" w:pos="4680"/>
        <w:tab w:val="right" w:pos="10890"/>
      </w:tabs>
      <w:rPr>
        <w:rStyle w:val="PageNumbe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9B90" w14:textId="1621870D" w:rsidR="00CE758D" w:rsidRDefault="00CE758D" w:rsidP="004D1200">
    <w:pPr>
      <w:pStyle w:val="Header"/>
      <w:tabs>
        <w:tab w:val="clear" w:pos="9360"/>
        <w:tab w:val="right" w:pos="14400"/>
      </w:tabs>
      <w:rPr>
        <w:rStyle w:val="PageNumber"/>
        <w:i/>
      </w:rPr>
    </w:pPr>
    <w:r w:rsidRPr="00E349E5">
      <w:rPr>
        <w:i/>
        <w:highlight w:val="cyan"/>
      </w:rPr>
      <w:fldChar w:fldCharType="begin"/>
    </w:r>
    <w:r w:rsidRPr="00E349E5">
      <w:rPr>
        <w:i/>
      </w:rPr>
      <w:instrText xml:space="preserve"> REF clientname \h </w:instrText>
    </w:r>
    <w:r w:rsidRPr="00E349E5">
      <w:rPr>
        <w:i/>
        <w:highlight w:val="cyan"/>
      </w:rPr>
      <w:instrText xml:space="preserve"> \* MERGEFORMAT </w:instrText>
    </w:r>
    <w:r w:rsidRPr="00E349E5">
      <w:rPr>
        <w:i/>
        <w:highlight w:val="cyan"/>
      </w:rPr>
    </w:r>
    <w:r w:rsidRPr="00E349E5">
      <w:rPr>
        <w:i/>
        <w:highlight w:val="cyan"/>
      </w:rPr>
      <w:fldChar w:fldCharType="separate"/>
    </w:r>
    <w:r w:rsidR="007D1408" w:rsidRPr="007D1408">
      <w:rPr>
        <w:i/>
      </w:rPr>
      <w:t>Flint Hills Resources</w:t>
    </w:r>
    <w:r w:rsidRPr="00E349E5">
      <w:rPr>
        <w:i/>
        <w:highlight w:val="cyan"/>
      </w:rPr>
      <w:fldChar w:fldCharType="end"/>
    </w:r>
    <w:r>
      <w:rP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16</w:t>
    </w:r>
    <w:r>
      <w:rPr>
        <w:rStyle w:val="PageNumber"/>
        <w:i/>
      </w:rPr>
      <w:fldChar w:fldCharType="end"/>
    </w:r>
  </w:p>
  <w:p w14:paraId="25C46B46" w14:textId="77777777" w:rsidR="00D43F07" w:rsidRDefault="00D43F07" w:rsidP="004D1200">
    <w:pPr>
      <w:pStyle w:val="Header"/>
      <w:tabs>
        <w:tab w:val="clear" w:pos="9360"/>
        <w:tab w:val="right" w:pos="14400"/>
      </w:tabs>
      <w:rPr>
        <w:rStyle w:val="PageNumbe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35pt;height:366.8pt;visibility:visible" o:bullet="t">
        <v:imagedata r:id="rId1" o:title=""/>
      </v:shape>
    </w:pict>
  </w:numPicBullet>
  <w:abstractNum w:abstractNumId="0" w15:restartNumberingAfterBreak="0">
    <w:nsid w:val="0AB86DFE"/>
    <w:multiLevelType w:val="singleLevel"/>
    <w:tmpl w:val="4F4EFD30"/>
    <w:lvl w:ilvl="0">
      <w:start w:val="1"/>
      <w:numFmt w:val="bullet"/>
      <w:pStyle w:val="Bullets"/>
      <w:lvlText w:val=""/>
      <w:lvlJc w:val="left"/>
      <w:pPr>
        <w:tabs>
          <w:tab w:val="num" w:pos="1080"/>
        </w:tabs>
        <w:ind w:left="1080" w:hanging="360"/>
      </w:pPr>
      <w:rPr>
        <w:rFonts w:ascii="Symbol" w:hAnsi="Symbol" w:hint="default"/>
      </w:rPr>
    </w:lvl>
  </w:abstractNum>
  <w:abstractNum w:abstractNumId="1" w15:restartNumberingAfterBreak="0">
    <w:nsid w:val="0C610DBF"/>
    <w:multiLevelType w:val="singleLevel"/>
    <w:tmpl w:val="4F4EFD30"/>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0E576257"/>
    <w:multiLevelType w:val="multilevel"/>
    <w:tmpl w:val="B1467382"/>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3" w15:restartNumberingAfterBreak="0">
    <w:nsid w:val="1901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C8B417F"/>
    <w:multiLevelType w:val="hybridMultilevel"/>
    <w:tmpl w:val="F864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95FD5"/>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5D3477D"/>
    <w:multiLevelType w:val="hybridMultilevel"/>
    <w:tmpl w:val="C4CC6D68"/>
    <w:lvl w:ilvl="0" w:tplc="BBE2829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515A8"/>
    <w:multiLevelType w:val="hybridMultilevel"/>
    <w:tmpl w:val="067CFFAC"/>
    <w:lvl w:ilvl="0" w:tplc="40C063E6">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46C72"/>
    <w:multiLevelType w:val="multilevel"/>
    <w:tmpl w:val="DEF60E48"/>
    <w:lvl w:ilvl="0">
      <w:start w:val="6"/>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23550C5"/>
    <w:multiLevelType w:val="multilevel"/>
    <w:tmpl w:val="BEB0DD66"/>
    <w:lvl w:ilvl="0">
      <w:start w:val="10"/>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0" w15:restartNumberingAfterBreak="0">
    <w:nsid w:val="359D733B"/>
    <w:multiLevelType w:val="hybridMultilevel"/>
    <w:tmpl w:val="D3B0BB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390437"/>
    <w:multiLevelType w:val="hybridMultilevel"/>
    <w:tmpl w:val="E4E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00712"/>
    <w:multiLevelType w:val="hybridMultilevel"/>
    <w:tmpl w:val="46766F9C"/>
    <w:lvl w:ilvl="0" w:tplc="002C10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662EF3"/>
    <w:multiLevelType w:val="multilevel"/>
    <w:tmpl w:val="F5B611A8"/>
    <w:lvl w:ilvl="0">
      <w:start w:val="9"/>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68A5131"/>
    <w:multiLevelType w:val="hybridMultilevel"/>
    <w:tmpl w:val="1CA4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C0771"/>
    <w:multiLevelType w:val="multilevel"/>
    <w:tmpl w:val="8FE85068"/>
    <w:lvl w:ilvl="0">
      <w:start w:val="8"/>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6" w15:restartNumberingAfterBreak="0">
    <w:nsid w:val="52B537A5"/>
    <w:multiLevelType w:val="multilevel"/>
    <w:tmpl w:val="2BF6D112"/>
    <w:lvl w:ilvl="0">
      <w:start w:val="1"/>
      <w:numFmt w:val="decimal"/>
      <w:pStyle w:val="Heading1"/>
      <w:lvlText w:val="%1."/>
      <w:lvlJc w:val="left"/>
      <w:pPr>
        <w:tabs>
          <w:tab w:val="num" w:pos="720"/>
        </w:tabs>
        <w:ind w:left="720" w:hanging="720"/>
      </w:pPr>
      <w:rPr>
        <w:b/>
        <w:i w: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BDE0BDA"/>
    <w:multiLevelType w:val="multilevel"/>
    <w:tmpl w:val="799CF16E"/>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E5A7475"/>
    <w:multiLevelType w:val="hybridMultilevel"/>
    <w:tmpl w:val="038A3BAC"/>
    <w:lvl w:ilvl="0" w:tplc="2250BDE8">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B555FB"/>
    <w:multiLevelType w:val="singleLevel"/>
    <w:tmpl w:val="F16EC306"/>
    <w:lvl w:ilvl="0">
      <w:start w:val="1"/>
      <w:numFmt w:val="decimal"/>
      <w:pStyle w:val="NumberedList"/>
      <w:lvlText w:val="%1."/>
      <w:lvlJc w:val="left"/>
      <w:pPr>
        <w:tabs>
          <w:tab w:val="num" w:pos="1224"/>
        </w:tabs>
        <w:ind w:left="1224" w:hanging="504"/>
      </w:pPr>
    </w:lvl>
  </w:abstractNum>
  <w:abstractNum w:abstractNumId="20" w15:restartNumberingAfterBreak="0">
    <w:nsid w:val="6C4F56D9"/>
    <w:multiLevelType w:val="multilevel"/>
    <w:tmpl w:val="4ED84C3A"/>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6CA54EB6"/>
    <w:multiLevelType w:val="multilevel"/>
    <w:tmpl w:val="B4DCC8E0"/>
    <w:lvl w:ilvl="0">
      <w:start w:val="7"/>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43C761B"/>
    <w:multiLevelType w:val="hybridMultilevel"/>
    <w:tmpl w:val="F04ADA18"/>
    <w:lvl w:ilvl="0" w:tplc="B65A53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C2DE4"/>
    <w:multiLevelType w:val="hybridMultilevel"/>
    <w:tmpl w:val="7B2EF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125D0C"/>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7CCD12F7"/>
    <w:multiLevelType w:val="multilevel"/>
    <w:tmpl w:val="EC008298"/>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num w:numId="1" w16cid:durableId="564493925">
    <w:abstractNumId w:val="0"/>
  </w:num>
  <w:num w:numId="2" w16cid:durableId="802498967">
    <w:abstractNumId w:val="19"/>
  </w:num>
  <w:num w:numId="3" w16cid:durableId="1837064951">
    <w:abstractNumId w:val="16"/>
  </w:num>
  <w:num w:numId="4" w16cid:durableId="1576280143">
    <w:abstractNumId w:val="24"/>
  </w:num>
  <w:num w:numId="5" w16cid:durableId="1587230923">
    <w:abstractNumId w:val="25"/>
  </w:num>
  <w:num w:numId="6" w16cid:durableId="500510516">
    <w:abstractNumId w:val="21"/>
  </w:num>
  <w:num w:numId="7" w16cid:durableId="77097227">
    <w:abstractNumId w:val="15"/>
  </w:num>
  <w:num w:numId="8" w16cid:durableId="1170868708">
    <w:abstractNumId w:val="20"/>
  </w:num>
  <w:num w:numId="9" w16cid:durableId="220288406">
    <w:abstractNumId w:val="2"/>
  </w:num>
  <w:num w:numId="10" w16cid:durableId="1819031061">
    <w:abstractNumId w:val="8"/>
  </w:num>
  <w:num w:numId="11" w16cid:durableId="1398284042">
    <w:abstractNumId w:val="13"/>
  </w:num>
  <w:num w:numId="12" w16cid:durableId="1200750720">
    <w:abstractNumId w:val="9"/>
  </w:num>
  <w:num w:numId="13" w16cid:durableId="645015869">
    <w:abstractNumId w:val="17"/>
  </w:num>
  <w:num w:numId="14" w16cid:durableId="1249576012">
    <w:abstractNumId w:val="5"/>
  </w:num>
  <w:num w:numId="15" w16cid:durableId="813761810">
    <w:abstractNumId w:val="1"/>
  </w:num>
  <w:num w:numId="16" w16cid:durableId="809790844">
    <w:abstractNumId w:val="22"/>
  </w:num>
  <w:num w:numId="17" w16cid:durableId="1113744381">
    <w:abstractNumId w:val="3"/>
  </w:num>
  <w:num w:numId="18" w16cid:durableId="517813971">
    <w:abstractNumId w:val="12"/>
  </w:num>
  <w:num w:numId="19" w16cid:durableId="1008171760">
    <w:abstractNumId w:val="10"/>
  </w:num>
  <w:num w:numId="20" w16cid:durableId="1180772196">
    <w:abstractNumId w:val="4"/>
  </w:num>
  <w:num w:numId="21" w16cid:durableId="1641224419">
    <w:abstractNumId w:val="23"/>
  </w:num>
  <w:num w:numId="22" w16cid:durableId="1661887636">
    <w:abstractNumId w:val="11"/>
  </w:num>
  <w:num w:numId="23" w16cid:durableId="181238619">
    <w:abstractNumId w:val="0"/>
  </w:num>
  <w:num w:numId="24" w16cid:durableId="1041176007">
    <w:abstractNumId w:val="1"/>
  </w:num>
  <w:num w:numId="25" w16cid:durableId="326832583">
    <w:abstractNumId w:val="7"/>
  </w:num>
  <w:num w:numId="26" w16cid:durableId="1827476476">
    <w:abstractNumId w:val="6"/>
  </w:num>
  <w:num w:numId="27" w16cid:durableId="194000222">
    <w:abstractNumId w:val="18"/>
  </w:num>
  <w:num w:numId="28" w16cid:durableId="135326270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3B"/>
    <w:rsid w:val="0000167B"/>
    <w:rsid w:val="00001D0C"/>
    <w:rsid w:val="000029D9"/>
    <w:rsid w:val="00002D3F"/>
    <w:rsid w:val="000040D2"/>
    <w:rsid w:val="0000426F"/>
    <w:rsid w:val="000049B7"/>
    <w:rsid w:val="00004E83"/>
    <w:rsid w:val="000056EC"/>
    <w:rsid w:val="0000580F"/>
    <w:rsid w:val="000059BD"/>
    <w:rsid w:val="00006303"/>
    <w:rsid w:val="00006328"/>
    <w:rsid w:val="0000661B"/>
    <w:rsid w:val="00006B3B"/>
    <w:rsid w:val="00007CBF"/>
    <w:rsid w:val="00010102"/>
    <w:rsid w:val="00010A8E"/>
    <w:rsid w:val="00010F8F"/>
    <w:rsid w:val="000115F2"/>
    <w:rsid w:val="00011867"/>
    <w:rsid w:val="00011D3B"/>
    <w:rsid w:val="000124A1"/>
    <w:rsid w:val="0001288B"/>
    <w:rsid w:val="00012C65"/>
    <w:rsid w:val="000134FC"/>
    <w:rsid w:val="00015206"/>
    <w:rsid w:val="000166A8"/>
    <w:rsid w:val="0001694A"/>
    <w:rsid w:val="0002006B"/>
    <w:rsid w:val="0002051D"/>
    <w:rsid w:val="00020F82"/>
    <w:rsid w:val="000213BD"/>
    <w:rsid w:val="000224B5"/>
    <w:rsid w:val="00022CF9"/>
    <w:rsid w:val="000239C9"/>
    <w:rsid w:val="00023DE5"/>
    <w:rsid w:val="00023F8B"/>
    <w:rsid w:val="000248FC"/>
    <w:rsid w:val="00024E63"/>
    <w:rsid w:val="000253A8"/>
    <w:rsid w:val="00025DEA"/>
    <w:rsid w:val="00025F7E"/>
    <w:rsid w:val="00026C6A"/>
    <w:rsid w:val="00026E19"/>
    <w:rsid w:val="00027619"/>
    <w:rsid w:val="00027D3A"/>
    <w:rsid w:val="0003002E"/>
    <w:rsid w:val="00030402"/>
    <w:rsid w:val="00031358"/>
    <w:rsid w:val="00032815"/>
    <w:rsid w:val="00033085"/>
    <w:rsid w:val="00033A05"/>
    <w:rsid w:val="00034AD4"/>
    <w:rsid w:val="000351D0"/>
    <w:rsid w:val="000363C9"/>
    <w:rsid w:val="000366C6"/>
    <w:rsid w:val="00036976"/>
    <w:rsid w:val="000369E0"/>
    <w:rsid w:val="000374E8"/>
    <w:rsid w:val="0004024A"/>
    <w:rsid w:val="0004048F"/>
    <w:rsid w:val="0004068A"/>
    <w:rsid w:val="000407C1"/>
    <w:rsid w:val="00041A19"/>
    <w:rsid w:val="00041A6D"/>
    <w:rsid w:val="00043EFA"/>
    <w:rsid w:val="0004492C"/>
    <w:rsid w:val="00044F61"/>
    <w:rsid w:val="00045149"/>
    <w:rsid w:val="000471E1"/>
    <w:rsid w:val="00047317"/>
    <w:rsid w:val="0004798E"/>
    <w:rsid w:val="000500D6"/>
    <w:rsid w:val="00050287"/>
    <w:rsid w:val="000517EE"/>
    <w:rsid w:val="00051F0A"/>
    <w:rsid w:val="000523F6"/>
    <w:rsid w:val="00053597"/>
    <w:rsid w:val="000545E5"/>
    <w:rsid w:val="00054B39"/>
    <w:rsid w:val="00054FB2"/>
    <w:rsid w:val="00055263"/>
    <w:rsid w:val="00055C72"/>
    <w:rsid w:val="00056563"/>
    <w:rsid w:val="00056890"/>
    <w:rsid w:val="0006108D"/>
    <w:rsid w:val="00061267"/>
    <w:rsid w:val="00061271"/>
    <w:rsid w:val="000620FD"/>
    <w:rsid w:val="0006215D"/>
    <w:rsid w:val="00062345"/>
    <w:rsid w:val="00063B98"/>
    <w:rsid w:val="000650B0"/>
    <w:rsid w:val="00066329"/>
    <w:rsid w:val="0006644D"/>
    <w:rsid w:val="000671C4"/>
    <w:rsid w:val="00067348"/>
    <w:rsid w:val="00067E69"/>
    <w:rsid w:val="0007103C"/>
    <w:rsid w:val="00071A09"/>
    <w:rsid w:val="00071C21"/>
    <w:rsid w:val="00072DC6"/>
    <w:rsid w:val="000732AA"/>
    <w:rsid w:val="000736A8"/>
    <w:rsid w:val="00075078"/>
    <w:rsid w:val="00075CA9"/>
    <w:rsid w:val="00075D70"/>
    <w:rsid w:val="00075DD9"/>
    <w:rsid w:val="00075E73"/>
    <w:rsid w:val="00076CA3"/>
    <w:rsid w:val="0007740A"/>
    <w:rsid w:val="0008061E"/>
    <w:rsid w:val="00081225"/>
    <w:rsid w:val="000815E6"/>
    <w:rsid w:val="00082289"/>
    <w:rsid w:val="00082CC0"/>
    <w:rsid w:val="00082F45"/>
    <w:rsid w:val="00083A6F"/>
    <w:rsid w:val="00083B47"/>
    <w:rsid w:val="00083C32"/>
    <w:rsid w:val="00083D35"/>
    <w:rsid w:val="00085A70"/>
    <w:rsid w:val="00086227"/>
    <w:rsid w:val="00086D42"/>
    <w:rsid w:val="000873DD"/>
    <w:rsid w:val="000916C9"/>
    <w:rsid w:val="0009275D"/>
    <w:rsid w:val="00092BA5"/>
    <w:rsid w:val="00092C71"/>
    <w:rsid w:val="00093744"/>
    <w:rsid w:val="0009416E"/>
    <w:rsid w:val="0009473E"/>
    <w:rsid w:val="00094F84"/>
    <w:rsid w:val="00096011"/>
    <w:rsid w:val="0009683C"/>
    <w:rsid w:val="0009685E"/>
    <w:rsid w:val="00096D0C"/>
    <w:rsid w:val="000A117C"/>
    <w:rsid w:val="000A1925"/>
    <w:rsid w:val="000A1F7D"/>
    <w:rsid w:val="000A2A07"/>
    <w:rsid w:val="000A3152"/>
    <w:rsid w:val="000A32AC"/>
    <w:rsid w:val="000A37DD"/>
    <w:rsid w:val="000A3EA4"/>
    <w:rsid w:val="000A4A40"/>
    <w:rsid w:val="000A5EDC"/>
    <w:rsid w:val="000A634D"/>
    <w:rsid w:val="000A65A2"/>
    <w:rsid w:val="000A7C33"/>
    <w:rsid w:val="000B0595"/>
    <w:rsid w:val="000B0D3E"/>
    <w:rsid w:val="000B1173"/>
    <w:rsid w:val="000B3433"/>
    <w:rsid w:val="000B3669"/>
    <w:rsid w:val="000B489D"/>
    <w:rsid w:val="000B494F"/>
    <w:rsid w:val="000B5690"/>
    <w:rsid w:val="000B581A"/>
    <w:rsid w:val="000B5D4D"/>
    <w:rsid w:val="000B5E7F"/>
    <w:rsid w:val="000B6405"/>
    <w:rsid w:val="000B7B26"/>
    <w:rsid w:val="000C09E7"/>
    <w:rsid w:val="000C0FE7"/>
    <w:rsid w:val="000C2491"/>
    <w:rsid w:val="000C356A"/>
    <w:rsid w:val="000C3B0A"/>
    <w:rsid w:val="000C3EA2"/>
    <w:rsid w:val="000C44D4"/>
    <w:rsid w:val="000C44F4"/>
    <w:rsid w:val="000C4554"/>
    <w:rsid w:val="000C47F1"/>
    <w:rsid w:val="000C4A09"/>
    <w:rsid w:val="000C4E96"/>
    <w:rsid w:val="000C510F"/>
    <w:rsid w:val="000C62FF"/>
    <w:rsid w:val="000C702F"/>
    <w:rsid w:val="000D2E4B"/>
    <w:rsid w:val="000D3654"/>
    <w:rsid w:val="000D38A6"/>
    <w:rsid w:val="000D3B09"/>
    <w:rsid w:val="000D432C"/>
    <w:rsid w:val="000D4500"/>
    <w:rsid w:val="000D4D44"/>
    <w:rsid w:val="000D531D"/>
    <w:rsid w:val="000D5701"/>
    <w:rsid w:val="000D57A9"/>
    <w:rsid w:val="000D582C"/>
    <w:rsid w:val="000D5956"/>
    <w:rsid w:val="000D6C3B"/>
    <w:rsid w:val="000D71D4"/>
    <w:rsid w:val="000D72A1"/>
    <w:rsid w:val="000D76A4"/>
    <w:rsid w:val="000D7F9A"/>
    <w:rsid w:val="000E108A"/>
    <w:rsid w:val="000E207B"/>
    <w:rsid w:val="000E2239"/>
    <w:rsid w:val="000E3FB6"/>
    <w:rsid w:val="000E51B2"/>
    <w:rsid w:val="000E5788"/>
    <w:rsid w:val="000E589C"/>
    <w:rsid w:val="000E5DE7"/>
    <w:rsid w:val="000E6E19"/>
    <w:rsid w:val="000E7B87"/>
    <w:rsid w:val="000F029A"/>
    <w:rsid w:val="000F0FBB"/>
    <w:rsid w:val="000F102C"/>
    <w:rsid w:val="000F1912"/>
    <w:rsid w:val="000F199A"/>
    <w:rsid w:val="000F2B71"/>
    <w:rsid w:val="000F3742"/>
    <w:rsid w:val="000F3CA5"/>
    <w:rsid w:val="000F3D0D"/>
    <w:rsid w:val="000F43EF"/>
    <w:rsid w:val="000F55A5"/>
    <w:rsid w:val="000F5E3F"/>
    <w:rsid w:val="000F6BA2"/>
    <w:rsid w:val="000F7B58"/>
    <w:rsid w:val="001006CB"/>
    <w:rsid w:val="00100878"/>
    <w:rsid w:val="00100D4F"/>
    <w:rsid w:val="00100D9F"/>
    <w:rsid w:val="00101468"/>
    <w:rsid w:val="0010147D"/>
    <w:rsid w:val="00102640"/>
    <w:rsid w:val="00103406"/>
    <w:rsid w:val="001037CD"/>
    <w:rsid w:val="00104A34"/>
    <w:rsid w:val="0010546A"/>
    <w:rsid w:val="00106343"/>
    <w:rsid w:val="00106BDB"/>
    <w:rsid w:val="00106C26"/>
    <w:rsid w:val="00107E57"/>
    <w:rsid w:val="001103CF"/>
    <w:rsid w:val="0011059B"/>
    <w:rsid w:val="00111115"/>
    <w:rsid w:val="0011163C"/>
    <w:rsid w:val="00113B41"/>
    <w:rsid w:val="0011450E"/>
    <w:rsid w:val="001151C4"/>
    <w:rsid w:val="00115333"/>
    <w:rsid w:val="001159E2"/>
    <w:rsid w:val="00115CB5"/>
    <w:rsid w:val="0011646B"/>
    <w:rsid w:val="00117305"/>
    <w:rsid w:val="0012029C"/>
    <w:rsid w:val="0012142F"/>
    <w:rsid w:val="00122136"/>
    <w:rsid w:val="00122793"/>
    <w:rsid w:val="001229BE"/>
    <w:rsid w:val="0012352F"/>
    <w:rsid w:val="00124D37"/>
    <w:rsid w:val="001251A8"/>
    <w:rsid w:val="001271A0"/>
    <w:rsid w:val="001278C6"/>
    <w:rsid w:val="00130948"/>
    <w:rsid w:val="00131768"/>
    <w:rsid w:val="00131C34"/>
    <w:rsid w:val="00132081"/>
    <w:rsid w:val="00132217"/>
    <w:rsid w:val="001325AE"/>
    <w:rsid w:val="00132764"/>
    <w:rsid w:val="00132D1B"/>
    <w:rsid w:val="00132D2A"/>
    <w:rsid w:val="001331E5"/>
    <w:rsid w:val="00133445"/>
    <w:rsid w:val="00134BAB"/>
    <w:rsid w:val="001351EB"/>
    <w:rsid w:val="00137468"/>
    <w:rsid w:val="00137EF7"/>
    <w:rsid w:val="0014153F"/>
    <w:rsid w:val="001416F8"/>
    <w:rsid w:val="00141E80"/>
    <w:rsid w:val="001420CE"/>
    <w:rsid w:val="00142FD7"/>
    <w:rsid w:val="00143658"/>
    <w:rsid w:val="00144F84"/>
    <w:rsid w:val="00145A83"/>
    <w:rsid w:val="00145D8A"/>
    <w:rsid w:val="00146C39"/>
    <w:rsid w:val="00150B1E"/>
    <w:rsid w:val="00150B95"/>
    <w:rsid w:val="001534E8"/>
    <w:rsid w:val="0015350D"/>
    <w:rsid w:val="00153A8A"/>
    <w:rsid w:val="00154272"/>
    <w:rsid w:val="0015452C"/>
    <w:rsid w:val="0015475B"/>
    <w:rsid w:val="001561E3"/>
    <w:rsid w:val="00156258"/>
    <w:rsid w:val="001565AE"/>
    <w:rsid w:val="00156B1D"/>
    <w:rsid w:val="001578B4"/>
    <w:rsid w:val="00157921"/>
    <w:rsid w:val="001601EF"/>
    <w:rsid w:val="0016096D"/>
    <w:rsid w:val="00161F63"/>
    <w:rsid w:val="001624E5"/>
    <w:rsid w:val="00163060"/>
    <w:rsid w:val="00163E1A"/>
    <w:rsid w:val="001656F5"/>
    <w:rsid w:val="00165AEB"/>
    <w:rsid w:val="00165F4E"/>
    <w:rsid w:val="0016654D"/>
    <w:rsid w:val="001668C4"/>
    <w:rsid w:val="00166AF9"/>
    <w:rsid w:val="00167AB5"/>
    <w:rsid w:val="0017007A"/>
    <w:rsid w:val="00170083"/>
    <w:rsid w:val="00170C4B"/>
    <w:rsid w:val="001727D4"/>
    <w:rsid w:val="001727EE"/>
    <w:rsid w:val="0017336B"/>
    <w:rsid w:val="00174160"/>
    <w:rsid w:val="0017436D"/>
    <w:rsid w:val="00174A3B"/>
    <w:rsid w:val="00174A71"/>
    <w:rsid w:val="00174BE3"/>
    <w:rsid w:val="0017566E"/>
    <w:rsid w:val="00176433"/>
    <w:rsid w:val="00176642"/>
    <w:rsid w:val="001767B3"/>
    <w:rsid w:val="00176B13"/>
    <w:rsid w:val="00177A10"/>
    <w:rsid w:val="001806E1"/>
    <w:rsid w:val="001808D8"/>
    <w:rsid w:val="00180FE2"/>
    <w:rsid w:val="0018217B"/>
    <w:rsid w:val="0018217D"/>
    <w:rsid w:val="001822C4"/>
    <w:rsid w:val="001827DD"/>
    <w:rsid w:val="0018347F"/>
    <w:rsid w:val="00184D2C"/>
    <w:rsid w:val="001859AC"/>
    <w:rsid w:val="00186BC5"/>
    <w:rsid w:val="00186D18"/>
    <w:rsid w:val="00187CD3"/>
    <w:rsid w:val="001918BA"/>
    <w:rsid w:val="001918C1"/>
    <w:rsid w:val="00191AC2"/>
    <w:rsid w:val="001931DC"/>
    <w:rsid w:val="001932CF"/>
    <w:rsid w:val="00193934"/>
    <w:rsid w:val="00194173"/>
    <w:rsid w:val="00195ADE"/>
    <w:rsid w:val="0019659B"/>
    <w:rsid w:val="0019698D"/>
    <w:rsid w:val="00196D68"/>
    <w:rsid w:val="001970F2"/>
    <w:rsid w:val="00197794"/>
    <w:rsid w:val="00197E52"/>
    <w:rsid w:val="00197EB5"/>
    <w:rsid w:val="00197F98"/>
    <w:rsid w:val="001A009C"/>
    <w:rsid w:val="001A01EB"/>
    <w:rsid w:val="001A038E"/>
    <w:rsid w:val="001A0939"/>
    <w:rsid w:val="001A0F6A"/>
    <w:rsid w:val="001A12C5"/>
    <w:rsid w:val="001A18CD"/>
    <w:rsid w:val="001A2CF9"/>
    <w:rsid w:val="001A32A5"/>
    <w:rsid w:val="001A425E"/>
    <w:rsid w:val="001A5058"/>
    <w:rsid w:val="001A7597"/>
    <w:rsid w:val="001A7BCF"/>
    <w:rsid w:val="001B246E"/>
    <w:rsid w:val="001B386E"/>
    <w:rsid w:val="001B4207"/>
    <w:rsid w:val="001B4B55"/>
    <w:rsid w:val="001B4E9E"/>
    <w:rsid w:val="001B51EA"/>
    <w:rsid w:val="001B5ABE"/>
    <w:rsid w:val="001B5E60"/>
    <w:rsid w:val="001B678D"/>
    <w:rsid w:val="001B6EE1"/>
    <w:rsid w:val="001B6F70"/>
    <w:rsid w:val="001B7CD6"/>
    <w:rsid w:val="001B7D2E"/>
    <w:rsid w:val="001C061D"/>
    <w:rsid w:val="001C07F4"/>
    <w:rsid w:val="001C0843"/>
    <w:rsid w:val="001C1501"/>
    <w:rsid w:val="001C1888"/>
    <w:rsid w:val="001C2919"/>
    <w:rsid w:val="001C3A62"/>
    <w:rsid w:val="001C5709"/>
    <w:rsid w:val="001C5BD3"/>
    <w:rsid w:val="001C5E64"/>
    <w:rsid w:val="001C6B73"/>
    <w:rsid w:val="001C72EF"/>
    <w:rsid w:val="001C7799"/>
    <w:rsid w:val="001C780D"/>
    <w:rsid w:val="001D03F5"/>
    <w:rsid w:val="001D08D6"/>
    <w:rsid w:val="001D0B33"/>
    <w:rsid w:val="001D1CD4"/>
    <w:rsid w:val="001D201C"/>
    <w:rsid w:val="001D213A"/>
    <w:rsid w:val="001D2C8A"/>
    <w:rsid w:val="001D2FFE"/>
    <w:rsid w:val="001D32C3"/>
    <w:rsid w:val="001D5FB8"/>
    <w:rsid w:val="001D6695"/>
    <w:rsid w:val="001D6F7E"/>
    <w:rsid w:val="001D71C8"/>
    <w:rsid w:val="001E10B1"/>
    <w:rsid w:val="001E1328"/>
    <w:rsid w:val="001E15E1"/>
    <w:rsid w:val="001E207C"/>
    <w:rsid w:val="001E3152"/>
    <w:rsid w:val="001E3BE8"/>
    <w:rsid w:val="001E4D74"/>
    <w:rsid w:val="001E53B3"/>
    <w:rsid w:val="001E55F4"/>
    <w:rsid w:val="001E5808"/>
    <w:rsid w:val="001E6576"/>
    <w:rsid w:val="001E6AA3"/>
    <w:rsid w:val="001E70F2"/>
    <w:rsid w:val="001E78C3"/>
    <w:rsid w:val="001F1610"/>
    <w:rsid w:val="001F2B7D"/>
    <w:rsid w:val="001F3DA5"/>
    <w:rsid w:val="001F3EEB"/>
    <w:rsid w:val="001F40DE"/>
    <w:rsid w:val="001F4E00"/>
    <w:rsid w:val="001F53AE"/>
    <w:rsid w:val="001F53D2"/>
    <w:rsid w:val="001F5D17"/>
    <w:rsid w:val="001F69A6"/>
    <w:rsid w:val="001F7A76"/>
    <w:rsid w:val="00200096"/>
    <w:rsid w:val="00200459"/>
    <w:rsid w:val="0020137C"/>
    <w:rsid w:val="00201685"/>
    <w:rsid w:val="002019C3"/>
    <w:rsid w:val="002023D3"/>
    <w:rsid w:val="002025F3"/>
    <w:rsid w:val="0020445E"/>
    <w:rsid w:val="00204E50"/>
    <w:rsid w:val="00204F82"/>
    <w:rsid w:val="002052BD"/>
    <w:rsid w:val="0020540C"/>
    <w:rsid w:val="00205FB3"/>
    <w:rsid w:val="002103FB"/>
    <w:rsid w:val="00210DED"/>
    <w:rsid w:val="00211CB1"/>
    <w:rsid w:val="00211DF1"/>
    <w:rsid w:val="00212219"/>
    <w:rsid w:val="0021273B"/>
    <w:rsid w:val="00212D08"/>
    <w:rsid w:val="002142D9"/>
    <w:rsid w:val="00214DB2"/>
    <w:rsid w:val="00214F97"/>
    <w:rsid w:val="00215526"/>
    <w:rsid w:val="002158AE"/>
    <w:rsid w:val="0021599D"/>
    <w:rsid w:val="00217858"/>
    <w:rsid w:val="00217E7F"/>
    <w:rsid w:val="0022119F"/>
    <w:rsid w:val="00221C80"/>
    <w:rsid w:val="002223CD"/>
    <w:rsid w:val="00222501"/>
    <w:rsid w:val="00222CFC"/>
    <w:rsid w:val="00223689"/>
    <w:rsid w:val="002237DB"/>
    <w:rsid w:val="00223875"/>
    <w:rsid w:val="002258F3"/>
    <w:rsid w:val="0022621D"/>
    <w:rsid w:val="00227D32"/>
    <w:rsid w:val="002304D3"/>
    <w:rsid w:val="00230814"/>
    <w:rsid w:val="00231198"/>
    <w:rsid w:val="00231260"/>
    <w:rsid w:val="002312AB"/>
    <w:rsid w:val="0023138B"/>
    <w:rsid w:val="002322FC"/>
    <w:rsid w:val="00232D25"/>
    <w:rsid w:val="002332E1"/>
    <w:rsid w:val="00233584"/>
    <w:rsid w:val="00234051"/>
    <w:rsid w:val="00234350"/>
    <w:rsid w:val="00234E01"/>
    <w:rsid w:val="002354CF"/>
    <w:rsid w:val="0023585F"/>
    <w:rsid w:val="0023793C"/>
    <w:rsid w:val="00237D99"/>
    <w:rsid w:val="00237E05"/>
    <w:rsid w:val="00241C56"/>
    <w:rsid w:val="002427AC"/>
    <w:rsid w:val="0024288F"/>
    <w:rsid w:val="00242B4E"/>
    <w:rsid w:val="002443A5"/>
    <w:rsid w:val="0024507C"/>
    <w:rsid w:val="00245665"/>
    <w:rsid w:val="00245F8E"/>
    <w:rsid w:val="00246267"/>
    <w:rsid w:val="00246E90"/>
    <w:rsid w:val="00246ED2"/>
    <w:rsid w:val="00247C82"/>
    <w:rsid w:val="00250222"/>
    <w:rsid w:val="0025029A"/>
    <w:rsid w:val="002504D7"/>
    <w:rsid w:val="00251054"/>
    <w:rsid w:val="002519BA"/>
    <w:rsid w:val="00251C72"/>
    <w:rsid w:val="0025269F"/>
    <w:rsid w:val="0025277A"/>
    <w:rsid w:val="0025306E"/>
    <w:rsid w:val="00253216"/>
    <w:rsid w:val="0025401D"/>
    <w:rsid w:val="00254304"/>
    <w:rsid w:val="00256043"/>
    <w:rsid w:val="002562CA"/>
    <w:rsid w:val="00256DB1"/>
    <w:rsid w:val="0025723D"/>
    <w:rsid w:val="00257B2E"/>
    <w:rsid w:val="00257B95"/>
    <w:rsid w:val="0026063D"/>
    <w:rsid w:val="00260B5A"/>
    <w:rsid w:val="002610C6"/>
    <w:rsid w:val="0026144A"/>
    <w:rsid w:val="002621C4"/>
    <w:rsid w:val="0026243D"/>
    <w:rsid w:val="002625BC"/>
    <w:rsid w:val="00263429"/>
    <w:rsid w:val="0026523E"/>
    <w:rsid w:val="00265B4E"/>
    <w:rsid w:val="00265BAA"/>
    <w:rsid w:val="00265C43"/>
    <w:rsid w:val="002667A5"/>
    <w:rsid w:val="00266FDE"/>
    <w:rsid w:val="0026716B"/>
    <w:rsid w:val="0026799F"/>
    <w:rsid w:val="00270267"/>
    <w:rsid w:val="00270D9E"/>
    <w:rsid w:val="00270FF1"/>
    <w:rsid w:val="002711E4"/>
    <w:rsid w:val="0027185D"/>
    <w:rsid w:val="002722F4"/>
    <w:rsid w:val="00272FCE"/>
    <w:rsid w:val="0027396B"/>
    <w:rsid w:val="0027396E"/>
    <w:rsid w:val="00273EA8"/>
    <w:rsid w:val="002747E1"/>
    <w:rsid w:val="00274A3D"/>
    <w:rsid w:val="0027551C"/>
    <w:rsid w:val="00275841"/>
    <w:rsid w:val="002763A3"/>
    <w:rsid w:val="0027698F"/>
    <w:rsid w:val="0027708E"/>
    <w:rsid w:val="002771B0"/>
    <w:rsid w:val="0027761F"/>
    <w:rsid w:val="00277E1F"/>
    <w:rsid w:val="002801D9"/>
    <w:rsid w:val="00280267"/>
    <w:rsid w:val="0028095D"/>
    <w:rsid w:val="00281496"/>
    <w:rsid w:val="00281FDC"/>
    <w:rsid w:val="00283DE8"/>
    <w:rsid w:val="00284053"/>
    <w:rsid w:val="00284891"/>
    <w:rsid w:val="00284F8D"/>
    <w:rsid w:val="002858C9"/>
    <w:rsid w:val="00285C23"/>
    <w:rsid w:val="00285C25"/>
    <w:rsid w:val="00286115"/>
    <w:rsid w:val="0028666D"/>
    <w:rsid w:val="00286DC8"/>
    <w:rsid w:val="00287AC9"/>
    <w:rsid w:val="00287F0E"/>
    <w:rsid w:val="00290317"/>
    <w:rsid w:val="002904C6"/>
    <w:rsid w:val="002906EA"/>
    <w:rsid w:val="00290B0B"/>
    <w:rsid w:val="00290EB4"/>
    <w:rsid w:val="002911A1"/>
    <w:rsid w:val="0029217A"/>
    <w:rsid w:val="002925C6"/>
    <w:rsid w:val="00292BFA"/>
    <w:rsid w:val="00292CD8"/>
    <w:rsid w:val="00292F17"/>
    <w:rsid w:val="002932DB"/>
    <w:rsid w:val="00294D69"/>
    <w:rsid w:val="00295AE8"/>
    <w:rsid w:val="00295E85"/>
    <w:rsid w:val="0029625D"/>
    <w:rsid w:val="0029668A"/>
    <w:rsid w:val="00297358"/>
    <w:rsid w:val="00297E96"/>
    <w:rsid w:val="002A00B4"/>
    <w:rsid w:val="002A0AB9"/>
    <w:rsid w:val="002A0D46"/>
    <w:rsid w:val="002A1CD6"/>
    <w:rsid w:val="002A1DCC"/>
    <w:rsid w:val="002A35F8"/>
    <w:rsid w:val="002A48C0"/>
    <w:rsid w:val="002A49FD"/>
    <w:rsid w:val="002A4C42"/>
    <w:rsid w:val="002A53C6"/>
    <w:rsid w:val="002A5796"/>
    <w:rsid w:val="002A6841"/>
    <w:rsid w:val="002A6B84"/>
    <w:rsid w:val="002A6C25"/>
    <w:rsid w:val="002A6EED"/>
    <w:rsid w:val="002A7E0B"/>
    <w:rsid w:val="002B066F"/>
    <w:rsid w:val="002B08BA"/>
    <w:rsid w:val="002B1C3D"/>
    <w:rsid w:val="002B3DEA"/>
    <w:rsid w:val="002B4A03"/>
    <w:rsid w:val="002B548E"/>
    <w:rsid w:val="002B5493"/>
    <w:rsid w:val="002B5D05"/>
    <w:rsid w:val="002C036E"/>
    <w:rsid w:val="002C0704"/>
    <w:rsid w:val="002C1A11"/>
    <w:rsid w:val="002C2394"/>
    <w:rsid w:val="002C278C"/>
    <w:rsid w:val="002C2E57"/>
    <w:rsid w:val="002C4997"/>
    <w:rsid w:val="002C4DE5"/>
    <w:rsid w:val="002C532C"/>
    <w:rsid w:val="002C5EC8"/>
    <w:rsid w:val="002C6890"/>
    <w:rsid w:val="002C6CED"/>
    <w:rsid w:val="002C6FAE"/>
    <w:rsid w:val="002C6FC6"/>
    <w:rsid w:val="002C7166"/>
    <w:rsid w:val="002C7490"/>
    <w:rsid w:val="002C75EF"/>
    <w:rsid w:val="002C7CCF"/>
    <w:rsid w:val="002C7E05"/>
    <w:rsid w:val="002D1EAA"/>
    <w:rsid w:val="002D2EBE"/>
    <w:rsid w:val="002D49D0"/>
    <w:rsid w:val="002D5AD3"/>
    <w:rsid w:val="002D673E"/>
    <w:rsid w:val="002D67BA"/>
    <w:rsid w:val="002D7055"/>
    <w:rsid w:val="002D7221"/>
    <w:rsid w:val="002D7B4F"/>
    <w:rsid w:val="002D7F57"/>
    <w:rsid w:val="002E023E"/>
    <w:rsid w:val="002E0343"/>
    <w:rsid w:val="002E03F2"/>
    <w:rsid w:val="002E07EA"/>
    <w:rsid w:val="002E0F97"/>
    <w:rsid w:val="002E198E"/>
    <w:rsid w:val="002E259B"/>
    <w:rsid w:val="002E293C"/>
    <w:rsid w:val="002E2DEA"/>
    <w:rsid w:val="002E2E70"/>
    <w:rsid w:val="002E34D9"/>
    <w:rsid w:val="002E3B75"/>
    <w:rsid w:val="002E42EA"/>
    <w:rsid w:val="002E5428"/>
    <w:rsid w:val="002E57DE"/>
    <w:rsid w:val="002E5B96"/>
    <w:rsid w:val="002E7238"/>
    <w:rsid w:val="002F03BB"/>
    <w:rsid w:val="002F134F"/>
    <w:rsid w:val="002F1A32"/>
    <w:rsid w:val="002F1BDC"/>
    <w:rsid w:val="002F2822"/>
    <w:rsid w:val="002F3535"/>
    <w:rsid w:val="002F3DED"/>
    <w:rsid w:val="002F500D"/>
    <w:rsid w:val="002F6939"/>
    <w:rsid w:val="002F7880"/>
    <w:rsid w:val="00301744"/>
    <w:rsid w:val="00302B70"/>
    <w:rsid w:val="00302C96"/>
    <w:rsid w:val="00304336"/>
    <w:rsid w:val="0030456A"/>
    <w:rsid w:val="00304815"/>
    <w:rsid w:val="00304D76"/>
    <w:rsid w:val="003055B6"/>
    <w:rsid w:val="00305ED1"/>
    <w:rsid w:val="003068F1"/>
    <w:rsid w:val="00307023"/>
    <w:rsid w:val="003073F0"/>
    <w:rsid w:val="003117F3"/>
    <w:rsid w:val="00311921"/>
    <w:rsid w:val="00312293"/>
    <w:rsid w:val="00313467"/>
    <w:rsid w:val="00314574"/>
    <w:rsid w:val="003149D5"/>
    <w:rsid w:val="00314A2F"/>
    <w:rsid w:val="00314D07"/>
    <w:rsid w:val="0031549E"/>
    <w:rsid w:val="003154EF"/>
    <w:rsid w:val="003157ED"/>
    <w:rsid w:val="00315ADB"/>
    <w:rsid w:val="00315E3C"/>
    <w:rsid w:val="00316A7B"/>
    <w:rsid w:val="00316DD3"/>
    <w:rsid w:val="00317690"/>
    <w:rsid w:val="00317ACE"/>
    <w:rsid w:val="00320262"/>
    <w:rsid w:val="00320447"/>
    <w:rsid w:val="00321ECD"/>
    <w:rsid w:val="00323075"/>
    <w:rsid w:val="003243C5"/>
    <w:rsid w:val="003244FE"/>
    <w:rsid w:val="00324A26"/>
    <w:rsid w:val="00324AE9"/>
    <w:rsid w:val="00325F62"/>
    <w:rsid w:val="00326D26"/>
    <w:rsid w:val="00326F15"/>
    <w:rsid w:val="00327661"/>
    <w:rsid w:val="003304D7"/>
    <w:rsid w:val="0033226B"/>
    <w:rsid w:val="003328EC"/>
    <w:rsid w:val="0033320C"/>
    <w:rsid w:val="0033321A"/>
    <w:rsid w:val="003346F8"/>
    <w:rsid w:val="0033477A"/>
    <w:rsid w:val="003347FF"/>
    <w:rsid w:val="003356EC"/>
    <w:rsid w:val="00335E83"/>
    <w:rsid w:val="00336386"/>
    <w:rsid w:val="00336816"/>
    <w:rsid w:val="00336A2C"/>
    <w:rsid w:val="00340229"/>
    <w:rsid w:val="003409B3"/>
    <w:rsid w:val="00340B8B"/>
    <w:rsid w:val="00342EAF"/>
    <w:rsid w:val="00343B54"/>
    <w:rsid w:val="00344042"/>
    <w:rsid w:val="0034538D"/>
    <w:rsid w:val="003453D6"/>
    <w:rsid w:val="003472A5"/>
    <w:rsid w:val="00347B24"/>
    <w:rsid w:val="0035276D"/>
    <w:rsid w:val="003528C2"/>
    <w:rsid w:val="00352D91"/>
    <w:rsid w:val="003542F7"/>
    <w:rsid w:val="003545D7"/>
    <w:rsid w:val="0035585D"/>
    <w:rsid w:val="00355A2D"/>
    <w:rsid w:val="00356EBB"/>
    <w:rsid w:val="00357150"/>
    <w:rsid w:val="00357201"/>
    <w:rsid w:val="00357AC6"/>
    <w:rsid w:val="003600A1"/>
    <w:rsid w:val="00360438"/>
    <w:rsid w:val="00360823"/>
    <w:rsid w:val="0036223D"/>
    <w:rsid w:val="003632D9"/>
    <w:rsid w:val="00364199"/>
    <w:rsid w:val="003644EB"/>
    <w:rsid w:val="00364B50"/>
    <w:rsid w:val="0036538E"/>
    <w:rsid w:val="00366232"/>
    <w:rsid w:val="00366A90"/>
    <w:rsid w:val="00366FE7"/>
    <w:rsid w:val="00367A47"/>
    <w:rsid w:val="00367E13"/>
    <w:rsid w:val="00370BA3"/>
    <w:rsid w:val="00371366"/>
    <w:rsid w:val="00372457"/>
    <w:rsid w:val="00372945"/>
    <w:rsid w:val="003737B9"/>
    <w:rsid w:val="003739F3"/>
    <w:rsid w:val="00374AA5"/>
    <w:rsid w:val="0037584D"/>
    <w:rsid w:val="00376C9E"/>
    <w:rsid w:val="00376F7C"/>
    <w:rsid w:val="0037724E"/>
    <w:rsid w:val="0037730A"/>
    <w:rsid w:val="00377C83"/>
    <w:rsid w:val="00377E79"/>
    <w:rsid w:val="0038053C"/>
    <w:rsid w:val="003809BB"/>
    <w:rsid w:val="00380CD1"/>
    <w:rsid w:val="00380D49"/>
    <w:rsid w:val="00381CEF"/>
    <w:rsid w:val="003836B5"/>
    <w:rsid w:val="003844FB"/>
    <w:rsid w:val="00384B1D"/>
    <w:rsid w:val="00384E10"/>
    <w:rsid w:val="003856C1"/>
    <w:rsid w:val="00385CA9"/>
    <w:rsid w:val="00385ED8"/>
    <w:rsid w:val="00386609"/>
    <w:rsid w:val="003877E7"/>
    <w:rsid w:val="0039008E"/>
    <w:rsid w:val="003903BB"/>
    <w:rsid w:val="00390D0C"/>
    <w:rsid w:val="00390F64"/>
    <w:rsid w:val="00390FE3"/>
    <w:rsid w:val="003915D4"/>
    <w:rsid w:val="0039226D"/>
    <w:rsid w:val="00392E45"/>
    <w:rsid w:val="00394167"/>
    <w:rsid w:val="003955FC"/>
    <w:rsid w:val="00395B94"/>
    <w:rsid w:val="0039676E"/>
    <w:rsid w:val="003969B5"/>
    <w:rsid w:val="00396FF0"/>
    <w:rsid w:val="003A0226"/>
    <w:rsid w:val="003A1194"/>
    <w:rsid w:val="003A145D"/>
    <w:rsid w:val="003A157C"/>
    <w:rsid w:val="003A1801"/>
    <w:rsid w:val="003A1BB2"/>
    <w:rsid w:val="003A1BCD"/>
    <w:rsid w:val="003A31A8"/>
    <w:rsid w:val="003A3F29"/>
    <w:rsid w:val="003A48BB"/>
    <w:rsid w:val="003A4E17"/>
    <w:rsid w:val="003A541D"/>
    <w:rsid w:val="003A61AE"/>
    <w:rsid w:val="003A67E1"/>
    <w:rsid w:val="003A6C80"/>
    <w:rsid w:val="003A71FC"/>
    <w:rsid w:val="003B02AC"/>
    <w:rsid w:val="003B04B4"/>
    <w:rsid w:val="003B056B"/>
    <w:rsid w:val="003B0E3C"/>
    <w:rsid w:val="003B103D"/>
    <w:rsid w:val="003B1564"/>
    <w:rsid w:val="003B2232"/>
    <w:rsid w:val="003B251D"/>
    <w:rsid w:val="003B27C3"/>
    <w:rsid w:val="003B2997"/>
    <w:rsid w:val="003B32E5"/>
    <w:rsid w:val="003B39C4"/>
    <w:rsid w:val="003B3DF1"/>
    <w:rsid w:val="003B4696"/>
    <w:rsid w:val="003B62DB"/>
    <w:rsid w:val="003B6450"/>
    <w:rsid w:val="003B738E"/>
    <w:rsid w:val="003B7591"/>
    <w:rsid w:val="003B767D"/>
    <w:rsid w:val="003B7C6D"/>
    <w:rsid w:val="003C0380"/>
    <w:rsid w:val="003C0530"/>
    <w:rsid w:val="003C0D85"/>
    <w:rsid w:val="003C1BD2"/>
    <w:rsid w:val="003C1FF3"/>
    <w:rsid w:val="003C2435"/>
    <w:rsid w:val="003C2624"/>
    <w:rsid w:val="003C2869"/>
    <w:rsid w:val="003C2AB7"/>
    <w:rsid w:val="003C332D"/>
    <w:rsid w:val="003C3745"/>
    <w:rsid w:val="003C404E"/>
    <w:rsid w:val="003C41A3"/>
    <w:rsid w:val="003C433D"/>
    <w:rsid w:val="003C4493"/>
    <w:rsid w:val="003C50D5"/>
    <w:rsid w:val="003C5130"/>
    <w:rsid w:val="003C52C0"/>
    <w:rsid w:val="003C5BBF"/>
    <w:rsid w:val="003C5CF2"/>
    <w:rsid w:val="003C65D4"/>
    <w:rsid w:val="003C704B"/>
    <w:rsid w:val="003C726B"/>
    <w:rsid w:val="003D09C3"/>
    <w:rsid w:val="003D0AC3"/>
    <w:rsid w:val="003D0B26"/>
    <w:rsid w:val="003D1799"/>
    <w:rsid w:val="003D2675"/>
    <w:rsid w:val="003D3743"/>
    <w:rsid w:val="003D3835"/>
    <w:rsid w:val="003D4093"/>
    <w:rsid w:val="003D426A"/>
    <w:rsid w:val="003D44AE"/>
    <w:rsid w:val="003D489E"/>
    <w:rsid w:val="003D5121"/>
    <w:rsid w:val="003D55CF"/>
    <w:rsid w:val="003D56A6"/>
    <w:rsid w:val="003D58D2"/>
    <w:rsid w:val="003D5D9E"/>
    <w:rsid w:val="003D5F31"/>
    <w:rsid w:val="003D698F"/>
    <w:rsid w:val="003D7091"/>
    <w:rsid w:val="003D74B3"/>
    <w:rsid w:val="003E0274"/>
    <w:rsid w:val="003E045C"/>
    <w:rsid w:val="003E0D65"/>
    <w:rsid w:val="003E1082"/>
    <w:rsid w:val="003E1830"/>
    <w:rsid w:val="003E1AB1"/>
    <w:rsid w:val="003E29A8"/>
    <w:rsid w:val="003E3CCF"/>
    <w:rsid w:val="003E4AD1"/>
    <w:rsid w:val="003E58D5"/>
    <w:rsid w:val="003E59B4"/>
    <w:rsid w:val="003F0664"/>
    <w:rsid w:val="003F17A7"/>
    <w:rsid w:val="003F1C34"/>
    <w:rsid w:val="003F223E"/>
    <w:rsid w:val="003F25AD"/>
    <w:rsid w:val="003F30F6"/>
    <w:rsid w:val="003F452D"/>
    <w:rsid w:val="003F4690"/>
    <w:rsid w:val="003F4D2B"/>
    <w:rsid w:val="003F511E"/>
    <w:rsid w:val="003F53EE"/>
    <w:rsid w:val="003F57BF"/>
    <w:rsid w:val="003F5DB6"/>
    <w:rsid w:val="003F6D3E"/>
    <w:rsid w:val="003F7590"/>
    <w:rsid w:val="003F76E4"/>
    <w:rsid w:val="003F7D7F"/>
    <w:rsid w:val="004018FF"/>
    <w:rsid w:val="00401E56"/>
    <w:rsid w:val="00404A21"/>
    <w:rsid w:val="00404D90"/>
    <w:rsid w:val="00405364"/>
    <w:rsid w:val="00405476"/>
    <w:rsid w:val="00405789"/>
    <w:rsid w:val="004059C8"/>
    <w:rsid w:val="00406A14"/>
    <w:rsid w:val="004112F6"/>
    <w:rsid w:val="0041143B"/>
    <w:rsid w:val="00411556"/>
    <w:rsid w:val="004115BD"/>
    <w:rsid w:val="00411B13"/>
    <w:rsid w:val="00411DA7"/>
    <w:rsid w:val="004135CB"/>
    <w:rsid w:val="004138D9"/>
    <w:rsid w:val="00414697"/>
    <w:rsid w:val="00414781"/>
    <w:rsid w:val="004158BF"/>
    <w:rsid w:val="004162D9"/>
    <w:rsid w:val="004206EC"/>
    <w:rsid w:val="00421C26"/>
    <w:rsid w:val="00422132"/>
    <w:rsid w:val="00422B21"/>
    <w:rsid w:val="00423591"/>
    <w:rsid w:val="00423860"/>
    <w:rsid w:val="004240E5"/>
    <w:rsid w:val="00424AC8"/>
    <w:rsid w:val="00424EDF"/>
    <w:rsid w:val="004252E0"/>
    <w:rsid w:val="00425441"/>
    <w:rsid w:val="00425CED"/>
    <w:rsid w:val="00425D21"/>
    <w:rsid w:val="004279E8"/>
    <w:rsid w:val="00430550"/>
    <w:rsid w:val="004306F7"/>
    <w:rsid w:val="0043108A"/>
    <w:rsid w:val="0043151A"/>
    <w:rsid w:val="0043168E"/>
    <w:rsid w:val="004319A7"/>
    <w:rsid w:val="00432287"/>
    <w:rsid w:val="0043251F"/>
    <w:rsid w:val="004328A9"/>
    <w:rsid w:val="004339DA"/>
    <w:rsid w:val="0043401C"/>
    <w:rsid w:val="004340E1"/>
    <w:rsid w:val="00434538"/>
    <w:rsid w:val="0043571B"/>
    <w:rsid w:val="0043576C"/>
    <w:rsid w:val="00435BB9"/>
    <w:rsid w:val="00435C67"/>
    <w:rsid w:val="0043629C"/>
    <w:rsid w:val="00436596"/>
    <w:rsid w:val="00436801"/>
    <w:rsid w:val="00436E1C"/>
    <w:rsid w:val="004376F7"/>
    <w:rsid w:val="00437C0D"/>
    <w:rsid w:val="004400AF"/>
    <w:rsid w:val="00441198"/>
    <w:rsid w:val="00442140"/>
    <w:rsid w:val="0044233C"/>
    <w:rsid w:val="00442A94"/>
    <w:rsid w:val="00442D74"/>
    <w:rsid w:val="00442FA9"/>
    <w:rsid w:val="00443333"/>
    <w:rsid w:val="00443A83"/>
    <w:rsid w:val="00443FBB"/>
    <w:rsid w:val="00444314"/>
    <w:rsid w:val="0044507E"/>
    <w:rsid w:val="0044618B"/>
    <w:rsid w:val="00447233"/>
    <w:rsid w:val="004473F4"/>
    <w:rsid w:val="00450723"/>
    <w:rsid w:val="00450BE1"/>
    <w:rsid w:val="00450F60"/>
    <w:rsid w:val="004516BF"/>
    <w:rsid w:val="004520B3"/>
    <w:rsid w:val="0045279C"/>
    <w:rsid w:val="004527B8"/>
    <w:rsid w:val="004535EC"/>
    <w:rsid w:val="0045475C"/>
    <w:rsid w:val="00454CDD"/>
    <w:rsid w:val="00456D99"/>
    <w:rsid w:val="00456EFA"/>
    <w:rsid w:val="00457701"/>
    <w:rsid w:val="004606C7"/>
    <w:rsid w:val="00461914"/>
    <w:rsid w:val="00461CA7"/>
    <w:rsid w:val="0046274F"/>
    <w:rsid w:val="00463168"/>
    <w:rsid w:val="00463D2B"/>
    <w:rsid w:val="00464297"/>
    <w:rsid w:val="00464C3D"/>
    <w:rsid w:val="00464CC0"/>
    <w:rsid w:val="00466525"/>
    <w:rsid w:val="004665C6"/>
    <w:rsid w:val="00467D73"/>
    <w:rsid w:val="0047050B"/>
    <w:rsid w:val="00470917"/>
    <w:rsid w:val="00472227"/>
    <w:rsid w:val="004732F9"/>
    <w:rsid w:val="004757F7"/>
    <w:rsid w:val="004761DF"/>
    <w:rsid w:val="0047666E"/>
    <w:rsid w:val="00476E9E"/>
    <w:rsid w:val="00477E66"/>
    <w:rsid w:val="0048055E"/>
    <w:rsid w:val="004814BF"/>
    <w:rsid w:val="00481511"/>
    <w:rsid w:val="004816D1"/>
    <w:rsid w:val="00482175"/>
    <w:rsid w:val="004821C2"/>
    <w:rsid w:val="00482AA1"/>
    <w:rsid w:val="00482B0E"/>
    <w:rsid w:val="00483090"/>
    <w:rsid w:val="00483C31"/>
    <w:rsid w:val="0048552C"/>
    <w:rsid w:val="00485918"/>
    <w:rsid w:val="00487C61"/>
    <w:rsid w:val="0049026D"/>
    <w:rsid w:val="00490B45"/>
    <w:rsid w:val="0049137A"/>
    <w:rsid w:val="004914BE"/>
    <w:rsid w:val="00492CA0"/>
    <w:rsid w:val="004934C8"/>
    <w:rsid w:val="00493996"/>
    <w:rsid w:val="00494003"/>
    <w:rsid w:val="00494883"/>
    <w:rsid w:val="004951B4"/>
    <w:rsid w:val="00495A15"/>
    <w:rsid w:val="00495B0E"/>
    <w:rsid w:val="00495F04"/>
    <w:rsid w:val="00495FC9"/>
    <w:rsid w:val="004965AD"/>
    <w:rsid w:val="0049662E"/>
    <w:rsid w:val="00496985"/>
    <w:rsid w:val="00497A88"/>
    <w:rsid w:val="004A0F21"/>
    <w:rsid w:val="004A1739"/>
    <w:rsid w:val="004A17E1"/>
    <w:rsid w:val="004A1A20"/>
    <w:rsid w:val="004A2071"/>
    <w:rsid w:val="004A2B73"/>
    <w:rsid w:val="004A2F65"/>
    <w:rsid w:val="004A3E86"/>
    <w:rsid w:val="004A4DCD"/>
    <w:rsid w:val="004A68D6"/>
    <w:rsid w:val="004A6A88"/>
    <w:rsid w:val="004A6C6F"/>
    <w:rsid w:val="004A6FB7"/>
    <w:rsid w:val="004A74E6"/>
    <w:rsid w:val="004A7543"/>
    <w:rsid w:val="004A7A10"/>
    <w:rsid w:val="004B0426"/>
    <w:rsid w:val="004B0A0A"/>
    <w:rsid w:val="004B0DC6"/>
    <w:rsid w:val="004B1433"/>
    <w:rsid w:val="004B25C0"/>
    <w:rsid w:val="004B281E"/>
    <w:rsid w:val="004B2E04"/>
    <w:rsid w:val="004B2E38"/>
    <w:rsid w:val="004B2EDB"/>
    <w:rsid w:val="004B39F5"/>
    <w:rsid w:val="004B3D81"/>
    <w:rsid w:val="004B4590"/>
    <w:rsid w:val="004B4A7C"/>
    <w:rsid w:val="004B4F8F"/>
    <w:rsid w:val="004B534B"/>
    <w:rsid w:val="004B5622"/>
    <w:rsid w:val="004B5C20"/>
    <w:rsid w:val="004B6B0E"/>
    <w:rsid w:val="004B6E85"/>
    <w:rsid w:val="004B7703"/>
    <w:rsid w:val="004B7DC8"/>
    <w:rsid w:val="004C09F5"/>
    <w:rsid w:val="004C166A"/>
    <w:rsid w:val="004C176C"/>
    <w:rsid w:val="004C1881"/>
    <w:rsid w:val="004C18BA"/>
    <w:rsid w:val="004C1A0B"/>
    <w:rsid w:val="004C1AD6"/>
    <w:rsid w:val="004C1B85"/>
    <w:rsid w:val="004C1DDC"/>
    <w:rsid w:val="004C253C"/>
    <w:rsid w:val="004C2DB4"/>
    <w:rsid w:val="004C3171"/>
    <w:rsid w:val="004C3A97"/>
    <w:rsid w:val="004C479C"/>
    <w:rsid w:val="004C5F47"/>
    <w:rsid w:val="004C6B9B"/>
    <w:rsid w:val="004C70B5"/>
    <w:rsid w:val="004C737F"/>
    <w:rsid w:val="004C7A40"/>
    <w:rsid w:val="004C7A86"/>
    <w:rsid w:val="004C7AE6"/>
    <w:rsid w:val="004D02B1"/>
    <w:rsid w:val="004D0DC0"/>
    <w:rsid w:val="004D1200"/>
    <w:rsid w:val="004D1273"/>
    <w:rsid w:val="004D276C"/>
    <w:rsid w:val="004D31F0"/>
    <w:rsid w:val="004D3682"/>
    <w:rsid w:val="004D3BD1"/>
    <w:rsid w:val="004D4679"/>
    <w:rsid w:val="004D477C"/>
    <w:rsid w:val="004D5666"/>
    <w:rsid w:val="004D6650"/>
    <w:rsid w:val="004D7307"/>
    <w:rsid w:val="004D7AD1"/>
    <w:rsid w:val="004E026B"/>
    <w:rsid w:val="004E0604"/>
    <w:rsid w:val="004E0611"/>
    <w:rsid w:val="004E09B4"/>
    <w:rsid w:val="004E1123"/>
    <w:rsid w:val="004E11AA"/>
    <w:rsid w:val="004E19D8"/>
    <w:rsid w:val="004E1F28"/>
    <w:rsid w:val="004E2419"/>
    <w:rsid w:val="004E290A"/>
    <w:rsid w:val="004E2DB0"/>
    <w:rsid w:val="004E451F"/>
    <w:rsid w:val="004E46A0"/>
    <w:rsid w:val="004E5226"/>
    <w:rsid w:val="004E57A9"/>
    <w:rsid w:val="004E6101"/>
    <w:rsid w:val="004E61E5"/>
    <w:rsid w:val="004E6373"/>
    <w:rsid w:val="004E6B89"/>
    <w:rsid w:val="004E6B99"/>
    <w:rsid w:val="004E6C2A"/>
    <w:rsid w:val="004E6F5F"/>
    <w:rsid w:val="004F0341"/>
    <w:rsid w:val="004F081D"/>
    <w:rsid w:val="004F08AE"/>
    <w:rsid w:val="004F0CD5"/>
    <w:rsid w:val="004F10F4"/>
    <w:rsid w:val="004F117A"/>
    <w:rsid w:val="004F1198"/>
    <w:rsid w:val="004F220F"/>
    <w:rsid w:val="004F2446"/>
    <w:rsid w:val="004F44DD"/>
    <w:rsid w:val="004F4686"/>
    <w:rsid w:val="004F4A42"/>
    <w:rsid w:val="004F4B62"/>
    <w:rsid w:val="004F5105"/>
    <w:rsid w:val="004F51A5"/>
    <w:rsid w:val="004F59E7"/>
    <w:rsid w:val="004F65A8"/>
    <w:rsid w:val="004F74DB"/>
    <w:rsid w:val="00500682"/>
    <w:rsid w:val="0050118A"/>
    <w:rsid w:val="005022F6"/>
    <w:rsid w:val="00502667"/>
    <w:rsid w:val="00503309"/>
    <w:rsid w:val="00505F52"/>
    <w:rsid w:val="00505FE2"/>
    <w:rsid w:val="005061E1"/>
    <w:rsid w:val="00506742"/>
    <w:rsid w:val="00506FC7"/>
    <w:rsid w:val="00507D66"/>
    <w:rsid w:val="00510EE3"/>
    <w:rsid w:val="00511042"/>
    <w:rsid w:val="005115E2"/>
    <w:rsid w:val="00511B05"/>
    <w:rsid w:val="00512830"/>
    <w:rsid w:val="00513805"/>
    <w:rsid w:val="00514249"/>
    <w:rsid w:val="00515522"/>
    <w:rsid w:val="0051625B"/>
    <w:rsid w:val="00516629"/>
    <w:rsid w:val="00516C4C"/>
    <w:rsid w:val="005201B3"/>
    <w:rsid w:val="005202A8"/>
    <w:rsid w:val="00520362"/>
    <w:rsid w:val="00520497"/>
    <w:rsid w:val="00520563"/>
    <w:rsid w:val="0052089E"/>
    <w:rsid w:val="00520A1E"/>
    <w:rsid w:val="005213EF"/>
    <w:rsid w:val="00521481"/>
    <w:rsid w:val="005224DC"/>
    <w:rsid w:val="00522733"/>
    <w:rsid w:val="00523165"/>
    <w:rsid w:val="005232D7"/>
    <w:rsid w:val="00523B11"/>
    <w:rsid w:val="00524224"/>
    <w:rsid w:val="005250A7"/>
    <w:rsid w:val="0052531E"/>
    <w:rsid w:val="00525FE3"/>
    <w:rsid w:val="00526494"/>
    <w:rsid w:val="0052670D"/>
    <w:rsid w:val="00526E11"/>
    <w:rsid w:val="00526F2C"/>
    <w:rsid w:val="00530058"/>
    <w:rsid w:val="0053022D"/>
    <w:rsid w:val="00531635"/>
    <w:rsid w:val="0053182C"/>
    <w:rsid w:val="00531860"/>
    <w:rsid w:val="00531BF9"/>
    <w:rsid w:val="00531F7F"/>
    <w:rsid w:val="00537D55"/>
    <w:rsid w:val="00537D5C"/>
    <w:rsid w:val="0054076D"/>
    <w:rsid w:val="005409E2"/>
    <w:rsid w:val="0054105C"/>
    <w:rsid w:val="00542059"/>
    <w:rsid w:val="00542337"/>
    <w:rsid w:val="00542630"/>
    <w:rsid w:val="00542C47"/>
    <w:rsid w:val="00546C7A"/>
    <w:rsid w:val="00547EAA"/>
    <w:rsid w:val="00550876"/>
    <w:rsid w:val="005517BB"/>
    <w:rsid w:val="00552745"/>
    <w:rsid w:val="00552A71"/>
    <w:rsid w:val="00552F7B"/>
    <w:rsid w:val="0055343B"/>
    <w:rsid w:val="00553ECD"/>
    <w:rsid w:val="00553EE3"/>
    <w:rsid w:val="00553F9A"/>
    <w:rsid w:val="005559E3"/>
    <w:rsid w:val="005566FE"/>
    <w:rsid w:val="00556E38"/>
    <w:rsid w:val="00557015"/>
    <w:rsid w:val="00557239"/>
    <w:rsid w:val="00557F45"/>
    <w:rsid w:val="0056036E"/>
    <w:rsid w:val="0056199D"/>
    <w:rsid w:val="00564DB8"/>
    <w:rsid w:val="005654E8"/>
    <w:rsid w:val="005658F6"/>
    <w:rsid w:val="00566740"/>
    <w:rsid w:val="0056682D"/>
    <w:rsid w:val="00566C29"/>
    <w:rsid w:val="00566F1B"/>
    <w:rsid w:val="00567675"/>
    <w:rsid w:val="00573003"/>
    <w:rsid w:val="005738AC"/>
    <w:rsid w:val="00573D94"/>
    <w:rsid w:val="0057484F"/>
    <w:rsid w:val="00574E19"/>
    <w:rsid w:val="005751EB"/>
    <w:rsid w:val="00575A6B"/>
    <w:rsid w:val="00576417"/>
    <w:rsid w:val="005771EE"/>
    <w:rsid w:val="00577639"/>
    <w:rsid w:val="005779C8"/>
    <w:rsid w:val="00577C03"/>
    <w:rsid w:val="00580768"/>
    <w:rsid w:val="00580BF5"/>
    <w:rsid w:val="00581057"/>
    <w:rsid w:val="00581DC0"/>
    <w:rsid w:val="00582546"/>
    <w:rsid w:val="00582570"/>
    <w:rsid w:val="005825E9"/>
    <w:rsid w:val="0058288F"/>
    <w:rsid w:val="00582A01"/>
    <w:rsid w:val="00582E21"/>
    <w:rsid w:val="005832B8"/>
    <w:rsid w:val="00583F77"/>
    <w:rsid w:val="00585BC5"/>
    <w:rsid w:val="00585D86"/>
    <w:rsid w:val="005860BC"/>
    <w:rsid w:val="0058655D"/>
    <w:rsid w:val="0058689E"/>
    <w:rsid w:val="00586C49"/>
    <w:rsid w:val="00586C53"/>
    <w:rsid w:val="00587230"/>
    <w:rsid w:val="00587956"/>
    <w:rsid w:val="00590042"/>
    <w:rsid w:val="00590DA6"/>
    <w:rsid w:val="00590ECB"/>
    <w:rsid w:val="00592CCC"/>
    <w:rsid w:val="00592F13"/>
    <w:rsid w:val="0059308C"/>
    <w:rsid w:val="00593264"/>
    <w:rsid w:val="005939D1"/>
    <w:rsid w:val="00594ABF"/>
    <w:rsid w:val="00595D13"/>
    <w:rsid w:val="0059642A"/>
    <w:rsid w:val="0059692F"/>
    <w:rsid w:val="0059759D"/>
    <w:rsid w:val="005977BE"/>
    <w:rsid w:val="00597991"/>
    <w:rsid w:val="00597BB4"/>
    <w:rsid w:val="005A0727"/>
    <w:rsid w:val="005A0767"/>
    <w:rsid w:val="005A0B5D"/>
    <w:rsid w:val="005A1F52"/>
    <w:rsid w:val="005A2196"/>
    <w:rsid w:val="005A3A25"/>
    <w:rsid w:val="005A3F41"/>
    <w:rsid w:val="005A4C0E"/>
    <w:rsid w:val="005A5008"/>
    <w:rsid w:val="005A6780"/>
    <w:rsid w:val="005B0014"/>
    <w:rsid w:val="005B0C20"/>
    <w:rsid w:val="005B22AA"/>
    <w:rsid w:val="005B233D"/>
    <w:rsid w:val="005B24B6"/>
    <w:rsid w:val="005B2FAA"/>
    <w:rsid w:val="005B391E"/>
    <w:rsid w:val="005B398A"/>
    <w:rsid w:val="005B51E7"/>
    <w:rsid w:val="005B5548"/>
    <w:rsid w:val="005B65FE"/>
    <w:rsid w:val="005B6726"/>
    <w:rsid w:val="005C3FEA"/>
    <w:rsid w:val="005C4166"/>
    <w:rsid w:val="005C5A6F"/>
    <w:rsid w:val="005C67FB"/>
    <w:rsid w:val="005C7B80"/>
    <w:rsid w:val="005C7ECB"/>
    <w:rsid w:val="005D02F3"/>
    <w:rsid w:val="005D063F"/>
    <w:rsid w:val="005D15A1"/>
    <w:rsid w:val="005D1656"/>
    <w:rsid w:val="005D16FA"/>
    <w:rsid w:val="005D1C16"/>
    <w:rsid w:val="005D28FC"/>
    <w:rsid w:val="005D2E95"/>
    <w:rsid w:val="005D4306"/>
    <w:rsid w:val="005D54CD"/>
    <w:rsid w:val="005D5C48"/>
    <w:rsid w:val="005D747F"/>
    <w:rsid w:val="005D757C"/>
    <w:rsid w:val="005D7D99"/>
    <w:rsid w:val="005E10A6"/>
    <w:rsid w:val="005E126F"/>
    <w:rsid w:val="005E2601"/>
    <w:rsid w:val="005E279A"/>
    <w:rsid w:val="005E2BD9"/>
    <w:rsid w:val="005E30C5"/>
    <w:rsid w:val="005E3DF4"/>
    <w:rsid w:val="005E3EAD"/>
    <w:rsid w:val="005E408C"/>
    <w:rsid w:val="005E4609"/>
    <w:rsid w:val="005E5DDE"/>
    <w:rsid w:val="005E6040"/>
    <w:rsid w:val="005E609F"/>
    <w:rsid w:val="005E6C1B"/>
    <w:rsid w:val="005F2A57"/>
    <w:rsid w:val="005F3569"/>
    <w:rsid w:val="005F4C4E"/>
    <w:rsid w:val="005F6B5D"/>
    <w:rsid w:val="005F7ED2"/>
    <w:rsid w:val="00600E9B"/>
    <w:rsid w:val="00601FF1"/>
    <w:rsid w:val="006025E2"/>
    <w:rsid w:val="00602CD8"/>
    <w:rsid w:val="00603B91"/>
    <w:rsid w:val="00604D62"/>
    <w:rsid w:val="00605770"/>
    <w:rsid w:val="006059D4"/>
    <w:rsid w:val="006066F5"/>
    <w:rsid w:val="00607948"/>
    <w:rsid w:val="00611625"/>
    <w:rsid w:val="006120AF"/>
    <w:rsid w:val="0061327B"/>
    <w:rsid w:val="006138D7"/>
    <w:rsid w:val="00614BB4"/>
    <w:rsid w:val="00615303"/>
    <w:rsid w:val="006158CB"/>
    <w:rsid w:val="00615918"/>
    <w:rsid w:val="00615E36"/>
    <w:rsid w:val="00615E8A"/>
    <w:rsid w:val="00616E65"/>
    <w:rsid w:val="006206B7"/>
    <w:rsid w:val="00620D91"/>
    <w:rsid w:val="00621537"/>
    <w:rsid w:val="0062157C"/>
    <w:rsid w:val="006215F4"/>
    <w:rsid w:val="00621ABF"/>
    <w:rsid w:val="00622335"/>
    <w:rsid w:val="006223DD"/>
    <w:rsid w:val="0062297E"/>
    <w:rsid w:val="00622C2E"/>
    <w:rsid w:val="00623796"/>
    <w:rsid w:val="006238CF"/>
    <w:rsid w:val="00624EB1"/>
    <w:rsid w:val="00625B0A"/>
    <w:rsid w:val="00626146"/>
    <w:rsid w:val="00626CDD"/>
    <w:rsid w:val="00626F9A"/>
    <w:rsid w:val="00627C71"/>
    <w:rsid w:val="00627E2D"/>
    <w:rsid w:val="0063054C"/>
    <w:rsid w:val="00630C16"/>
    <w:rsid w:val="00630E5A"/>
    <w:rsid w:val="00631121"/>
    <w:rsid w:val="006317D4"/>
    <w:rsid w:val="00632508"/>
    <w:rsid w:val="0063291C"/>
    <w:rsid w:val="00632983"/>
    <w:rsid w:val="00633B67"/>
    <w:rsid w:val="00633CD8"/>
    <w:rsid w:val="00633F99"/>
    <w:rsid w:val="0063499E"/>
    <w:rsid w:val="00634DB5"/>
    <w:rsid w:val="0063674D"/>
    <w:rsid w:val="00636946"/>
    <w:rsid w:val="00636D13"/>
    <w:rsid w:val="00637222"/>
    <w:rsid w:val="00637305"/>
    <w:rsid w:val="00637AD7"/>
    <w:rsid w:val="00640393"/>
    <w:rsid w:val="006405B6"/>
    <w:rsid w:val="00640937"/>
    <w:rsid w:val="006410DA"/>
    <w:rsid w:val="00641D19"/>
    <w:rsid w:val="00641FE9"/>
    <w:rsid w:val="0064337F"/>
    <w:rsid w:val="0064375E"/>
    <w:rsid w:val="00643CD0"/>
    <w:rsid w:val="006459CD"/>
    <w:rsid w:val="0064636A"/>
    <w:rsid w:val="00646AB7"/>
    <w:rsid w:val="0064743C"/>
    <w:rsid w:val="00647EAC"/>
    <w:rsid w:val="00650372"/>
    <w:rsid w:val="006509B6"/>
    <w:rsid w:val="006514B3"/>
    <w:rsid w:val="00653807"/>
    <w:rsid w:val="00656D83"/>
    <w:rsid w:val="00660FE0"/>
    <w:rsid w:val="0066159F"/>
    <w:rsid w:val="00662B0F"/>
    <w:rsid w:val="006632C7"/>
    <w:rsid w:val="00665664"/>
    <w:rsid w:val="0066566B"/>
    <w:rsid w:val="0066718C"/>
    <w:rsid w:val="00670534"/>
    <w:rsid w:val="00670798"/>
    <w:rsid w:val="006716CC"/>
    <w:rsid w:val="00671E8E"/>
    <w:rsid w:val="006723F9"/>
    <w:rsid w:val="006727A3"/>
    <w:rsid w:val="006727A8"/>
    <w:rsid w:val="006730D4"/>
    <w:rsid w:val="0067345E"/>
    <w:rsid w:val="00673AC8"/>
    <w:rsid w:val="00674992"/>
    <w:rsid w:val="00675C78"/>
    <w:rsid w:val="00677898"/>
    <w:rsid w:val="00677B26"/>
    <w:rsid w:val="006805E4"/>
    <w:rsid w:val="00682484"/>
    <w:rsid w:val="00682F6C"/>
    <w:rsid w:val="00684979"/>
    <w:rsid w:val="00684C9D"/>
    <w:rsid w:val="00685403"/>
    <w:rsid w:val="00685E6D"/>
    <w:rsid w:val="00686B39"/>
    <w:rsid w:val="00687532"/>
    <w:rsid w:val="0069043E"/>
    <w:rsid w:val="00690961"/>
    <w:rsid w:val="006918B9"/>
    <w:rsid w:val="00691E7B"/>
    <w:rsid w:val="0069207D"/>
    <w:rsid w:val="006926F3"/>
    <w:rsid w:val="00692998"/>
    <w:rsid w:val="00692A94"/>
    <w:rsid w:val="006931FD"/>
    <w:rsid w:val="00694B12"/>
    <w:rsid w:val="006965F1"/>
    <w:rsid w:val="00697B21"/>
    <w:rsid w:val="00697BAC"/>
    <w:rsid w:val="00697BAD"/>
    <w:rsid w:val="006A0849"/>
    <w:rsid w:val="006A0C69"/>
    <w:rsid w:val="006A0FEC"/>
    <w:rsid w:val="006A21FC"/>
    <w:rsid w:val="006A23AE"/>
    <w:rsid w:val="006A3BCB"/>
    <w:rsid w:val="006A476B"/>
    <w:rsid w:val="006A48F2"/>
    <w:rsid w:val="006A51CE"/>
    <w:rsid w:val="006A5992"/>
    <w:rsid w:val="006A5A28"/>
    <w:rsid w:val="006A738C"/>
    <w:rsid w:val="006A7BB7"/>
    <w:rsid w:val="006B1C1F"/>
    <w:rsid w:val="006B20E1"/>
    <w:rsid w:val="006B3006"/>
    <w:rsid w:val="006B3FE2"/>
    <w:rsid w:val="006B595B"/>
    <w:rsid w:val="006B5ABE"/>
    <w:rsid w:val="006B5D90"/>
    <w:rsid w:val="006B5DFD"/>
    <w:rsid w:val="006B64A9"/>
    <w:rsid w:val="006B689E"/>
    <w:rsid w:val="006B7813"/>
    <w:rsid w:val="006B7962"/>
    <w:rsid w:val="006C022D"/>
    <w:rsid w:val="006C061C"/>
    <w:rsid w:val="006C0785"/>
    <w:rsid w:val="006C1FE6"/>
    <w:rsid w:val="006C2022"/>
    <w:rsid w:val="006C24B6"/>
    <w:rsid w:val="006C2508"/>
    <w:rsid w:val="006C582F"/>
    <w:rsid w:val="006C69F1"/>
    <w:rsid w:val="006C702D"/>
    <w:rsid w:val="006D0504"/>
    <w:rsid w:val="006D1079"/>
    <w:rsid w:val="006D29B6"/>
    <w:rsid w:val="006D4197"/>
    <w:rsid w:val="006D62EC"/>
    <w:rsid w:val="006D65BC"/>
    <w:rsid w:val="006D7C3B"/>
    <w:rsid w:val="006E0595"/>
    <w:rsid w:val="006E2108"/>
    <w:rsid w:val="006E24B4"/>
    <w:rsid w:val="006E2D0A"/>
    <w:rsid w:val="006E3FDA"/>
    <w:rsid w:val="006E3FEC"/>
    <w:rsid w:val="006E4CCE"/>
    <w:rsid w:val="006E6B3B"/>
    <w:rsid w:val="006E7A54"/>
    <w:rsid w:val="006F0A43"/>
    <w:rsid w:val="006F1B7F"/>
    <w:rsid w:val="006F1E81"/>
    <w:rsid w:val="006F23E1"/>
    <w:rsid w:val="006F2798"/>
    <w:rsid w:val="006F2889"/>
    <w:rsid w:val="006F2999"/>
    <w:rsid w:val="006F2B45"/>
    <w:rsid w:val="006F2BB4"/>
    <w:rsid w:val="006F32E4"/>
    <w:rsid w:val="006F3334"/>
    <w:rsid w:val="006F498A"/>
    <w:rsid w:val="006F51B6"/>
    <w:rsid w:val="006F599D"/>
    <w:rsid w:val="006F5B58"/>
    <w:rsid w:val="006F62F4"/>
    <w:rsid w:val="006F6CEE"/>
    <w:rsid w:val="006F7618"/>
    <w:rsid w:val="00700213"/>
    <w:rsid w:val="007002FB"/>
    <w:rsid w:val="00700A47"/>
    <w:rsid w:val="0070109A"/>
    <w:rsid w:val="00701326"/>
    <w:rsid w:val="0070154F"/>
    <w:rsid w:val="007020B2"/>
    <w:rsid w:val="00703237"/>
    <w:rsid w:val="007032E0"/>
    <w:rsid w:val="0070357C"/>
    <w:rsid w:val="00704833"/>
    <w:rsid w:val="007052B1"/>
    <w:rsid w:val="0070646F"/>
    <w:rsid w:val="007067ED"/>
    <w:rsid w:val="0070684A"/>
    <w:rsid w:val="00706E13"/>
    <w:rsid w:val="007076B1"/>
    <w:rsid w:val="007101CD"/>
    <w:rsid w:val="00710C4B"/>
    <w:rsid w:val="00710E93"/>
    <w:rsid w:val="007110E0"/>
    <w:rsid w:val="00711180"/>
    <w:rsid w:val="00711BC4"/>
    <w:rsid w:val="00712A05"/>
    <w:rsid w:val="00712B22"/>
    <w:rsid w:val="0071362C"/>
    <w:rsid w:val="00713AE9"/>
    <w:rsid w:val="00714815"/>
    <w:rsid w:val="00714EDB"/>
    <w:rsid w:val="00716927"/>
    <w:rsid w:val="00716BA8"/>
    <w:rsid w:val="00717160"/>
    <w:rsid w:val="0071765A"/>
    <w:rsid w:val="00720228"/>
    <w:rsid w:val="0072143E"/>
    <w:rsid w:val="007254EA"/>
    <w:rsid w:val="00725529"/>
    <w:rsid w:val="00725E5F"/>
    <w:rsid w:val="007262B6"/>
    <w:rsid w:val="00727C09"/>
    <w:rsid w:val="007301A0"/>
    <w:rsid w:val="0073148C"/>
    <w:rsid w:val="007317DD"/>
    <w:rsid w:val="00731DAB"/>
    <w:rsid w:val="007322A2"/>
    <w:rsid w:val="00732410"/>
    <w:rsid w:val="00732894"/>
    <w:rsid w:val="007332A8"/>
    <w:rsid w:val="007349DB"/>
    <w:rsid w:val="00734BB2"/>
    <w:rsid w:val="007352BD"/>
    <w:rsid w:val="0073564B"/>
    <w:rsid w:val="00736B7C"/>
    <w:rsid w:val="00737725"/>
    <w:rsid w:val="00740997"/>
    <w:rsid w:val="00741FFD"/>
    <w:rsid w:val="007420ED"/>
    <w:rsid w:val="00742653"/>
    <w:rsid w:val="0074273D"/>
    <w:rsid w:val="00742875"/>
    <w:rsid w:val="00742E18"/>
    <w:rsid w:val="007430BC"/>
    <w:rsid w:val="0074390D"/>
    <w:rsid w:val="00744A96"/>
    <w:rsid w:val="00745C16"/>
    <w:rsid w:val="0074626E"/>
    <w:rsid w:val="00746852"/>
    <w:rsid w:val="00746F8C"/>
    <w:rsid w:val="007476FF"/>
    <w:rsid w:val="00747C34"/>
    <w:rsid w:val="0075095F"/>
    <w:rsid w:val="00751656"/>
    <w:rsid w:val="007516DF"/>
    <w:rsid w:val="00751CAE"/>
    <w:rsid w:val="007527E8"/>
    <w:rsid w:val="007538DD"/>
    <w:rsid w:val="00754743"/>
    <w:rsid w:val="0075699C"/>
    <w:rsid w:val="00756A56"/>
    <w:rsid w:val="00756EF9"/>
    <w:rsid w:val="007573EF"/>
    <w:rsid w:val="007579EB"/>
    <w:rsid w:val="00760112"/>
    <w:rsid w:val="007606DA"/>
    <w:rsid w:val="00760852"/>
    <w:rsid w:val="00761246"/>
    <w:rsid w:val="007613FA"/>
    <w:rsid w:val="00761D05"/>
    <w:rsid w:val="007624A1"/>
    <w:rsid w:val="00763BF2"/>
    <w:rsid w:val="00763D42"/>
    <w:rsid w:val="00763E03"/>
    <w:rsid w:val="00765CAC"/>
    <w:rsid w:val="00765CB0"/>
    <w:rsid w:val="00766337"/>
    <w:rsid w:val="00766575"/>
    <w:rsid w:val="007668C6"/>
    <w:rsid w:val="00766D63"/>
    <w:rsid w:val="00767D98"/>
    <w:rsid w:val="00770043"/>
    <w:rsid w:val="00770462"/>
    <w:rsid w:val="00770BF3"/>
    <w:rsid w:val="00771193"/>
    <w:rsid w:val="0077186B"/>
    <w:rsid w:val="00772421"/>
    <w:rsid w:val="00772B68"/>
    <w:rsid w:val="00772F83"/>
    <w:rsid w:val="00773557"/>
    <w:rsid w:val="007735AF"/>
    <w:rsid w:val="00773955"/>
    <w:rsid w:val="007749DC"/>
    <w:rsid w:val="00774A5B"/>
    <w:rsid w:val="00774D41"/>
    <w:rsid w:val="00774F8B"/>
    <w:rsid w:val="0077550B"/>
    <w:rsid w:val="00777177"/>
    <w:rsid w:val="007806B9"/>
    <w:rsid w:val="00780ABD"/>
    <w:rsid w:val="007817C6"/>
    <w:rsid w:val="00781D79"/>
    <w:rsid w:val="00782AF5"/>
    <w:rsid w:val="0078358D"/>
    <w:rsid w:val="007853FA"/>
    <w:rsid w:val="007858D9"/>
    <w:rsid w:val="00786CE5"/>
    <w:rsid w:val="00787AEE"/>
    <w:rsid w:val="00787D89"/>
    <w:rsid w:val="00791F2D"/>
    <w:rsid w:val="00792AD5"/>
    <w:rsid w:val="00793ADC"/>
    <w:rsid w:val="00793B7C"/>
    <w:rsid w:val="00793BC5"/>
    <w:rsid w:val="007949E9"/>
    <w:rsid w:val="00795231"/>
    <w:rsid w:val="00795EF1"/>
    <w:rsid w:val="0079710C"/>
    <w:rsid w:val="0079725B"/>
    <w:rsid w:val="007A02B8"/>
    <w:rsid w:val="007A126C"/>
    <w:rsid w:val="007A1432"/>
    <w:rsid w:val="007A14AC"/>
    <w:rsid w:val="007A1532"/>
    <w:rsid w:val="007A1E3E"/>
    <w:rsid w:val="007A1E47"/>
    <w:rsid w:val="007A20D4"/>
    <w:rsid w:val="007A2C6F"/>
    <w:rsid w:val="007A5BCC"/>
    <w:rsid w:val="007A7459"/>
    <w:rsid w:val="007A75B1"/>
    <w:rsid w:val="007B0134"/>
    <w:rsid w:val="007B03B2"/>
    <w:rsid w:val="007B069C"/>
    <w:rsid w:val="007B06B5"/>
    <w:rsid w:val="007B1A70"/>
    <w:rsid w:val="007B1CBC"/>
    <w:rsid w:val="007B27BB"/>
    <w:rsid w:val="007B3105"/>
    <w:rsid w:val="007B32F3"/>
    <w:rsid w:val="007B3B99"/>
    <w:rsid w:val="007B3CFB"/>
    <w:rsid w:val="007B3DBD"/>
    <w:rsid w:val="007B430D"/>
    <w:rsid w:val="007B473E"/>
    <w:rsid w:val="007B4FC5"/>
    <w:rsid w:val="007B5BAF"/>
    <w:rsid w:val="007B6941"/>
    <w:rsid w:val="007B7FF6"/>
    <w:rsid w:val="007C0E36"/>
    <w:rsid w:val="007C10FE"/>
    <w:rsid w:val="007C120E"/>
    <w:rsid w:val="007C1237"/>
    <w:rsid w:val="007C18F5"/>
    <w:rsid w:val="007C1BD2"/>
    <w:rsid w:val="007C26C1"/>
    <w:rsid w:val="007C355F"/>
    <w:rsid w:val="007C37C7"/>
    <w:rsid w:val="007C3933"/>
    <w:rsid w:val="007C49D4"/>
    <w:rsid w:val="007C5022"/>
    <w:rsid w:val="007C598F"/>
    <w:rsid w:val="007C60F2"/>
    <w:rsid w:val="007C6268"/>
    <w:rsid w:val="007C6C7D"/>
    <w:rsid w:val="007C6F35"/>
    <w:rsid w:val="007D00CE"/>
    <w:rsid w:val="007D1408"/>
    <w:rsid w:val="007D2474"/>
    <w:rsid w:val="007D30F2"/>
    <w:rsid w:val="007D3807"/>
    <w:rsid w:val="007D397F"/>
    <w:rsid w:val="007D40E5"/>
    <w:rsid w:val="007D42D6"/>
    <w:rsid w:val="007D528B"/>
    <w:rsid w:val="007D5735"/>
    <w:rsid w:val="007D6046"/>
    <w:rsid w:val="007D6BBB"/>
    <w:rsid w:val="007D6EF5"/>
    <w:rsid w:val="007D6F96"/>
    <w:rsid w:val="007D706F"/>
    <w:rsid w:val="007D7DBA"/>
    <w:rsid w:val="007E0047"/>
    <w:rsid w:val="007E0A34"/>
    <w:rsid w:val="007E0AB0"/>
    <w:rsid w:val="007E1248"/>
    <w:rsid w:val="007E1FBC"/>
    <w:rsid w:val="007E4491"/>
    <w:rsid w:val="007E4795"/>
    <w:rsid w:val="007E5CDA"/>
    <w:rsid w:val="007E6905"/>
    <w:rsid w:val="007F06FC"/>
    <w:rsid w:val="007F0C6C"/>
    <w:rsid w:val="007F0D16"/>
    <w:rsid w:val="007F0EC3"/>
    <w:rsid w:val="007F15D3"/>
    <w:rsid w:val="007F28AB"/>
    <w:rsid w:val="007F38C5"/>
    <w:rsid w:val="007F3F96"/>
    <w:rsid w:val="007F484D"/>
    <w:rsid w:val="007F557D"/>
    <w:rsid w:val="007F5B6E"/>
    <w:rsid w:val="007F5EDA"/>
    <w:rsid w:val="007F6152"/>
    <w:rsid w:val="007F64DA"/>
    <w:rsid w:val="007F67EB"/>
    <w:rsid w:val="007F6F29"/>
    <w:rsid w:val="007F7874"/>
    <w:rsid w:val="00801A60"/>
    <w:rsid w:val="00801D9F"/>
    <w:rsid w:val="00802336"/>
    <w:rsid w:val="00802C0B"/>
    <w:rsid w:val="00802DBF"/>
    <w:rsid w:val="008037CD"/>
    <w:rsid w:val="00805A8C"/>
    <w:rsid w:val="008061AF"/>
    <w:rsid w:val="00806A60"/>
    <w:rsid w:val="00806BC7"/>
    <w:rsid w:val="00807937"/>
    <w:rsid w:val="00807E8D"/>
    <w:rsid w:val="00810845"/>
    <w:rsid w:val="008110DB"/>
    <w:rsid w:val="00811CE5"/>
    <w:rsid w:val="008125C8"/>
    <w:rsid w:val="00813AAF"/>
    <w:rsid w:val="00813E4A"/>
    <w:rsid w:val="00814840"/>
    <w:rsid w:val="008151AA"/>
    <w:rsid w:val="00815259"/>
    <w:rsid w:val="00815C8F"/>
    <w:rsid w:val="00815CA4"/>
    <w:rsid w:val="00816242"/>
    <w:rsid w:val="008165C7"/>
    <w:rsid w:val="00817807"/>
    <w:rsid w:val="00817D14"/>
    <w:rsid w:val="0082081C"/>
    <w:rsid w:val="00821081"/>
    <w:rsid w:val="00822FBE"/>
    <w:rsid w:val="00823881"/>
    <w:rsid w:val="0082530B"/>
    <w:rsid w:val="0082678B"/>
    <w:rsid w:val="0082680A"/>
    <w:rsid w:val="0082725C"/>
    <w:rsid w:val="00832444"/>
    <w:rsid w:val="00832EDC"/>
    <w:rsid w:val="00833698"/>
    <w:rsid w:val="00833D6E"/>
    <w:rsid w:val="00834464"/>
    <w:rsid w:val="0083454F"/>
    <w:rsid w:val="008346D9"/>
    <w:rsid w:val="00835549"/>
    <w:rsid w:val="008358BE"/>
    <w:rsid w:val="00836008"/>
    <w:rsid w:val="00836AD2"/>
    <w:rsid w:val="0084020C"/>
    <w:rsid w:val="008408EA"/>
    <w:rsid w:val="0084369F"/>
    <w:rsid w:val="00844B93"/>
    <w:rsid w:val="008462A5"/>
    <w:rsid w:val="0084630D"/>
    <w:rsid w:val="00846359"/>
    <w:rsid w:val="008473DB"/>
    <w:rsid w:val="00847B54"/>
    <w:rsid w:val="00850260"/>
    <w:rsid w:val="00850518"/>
    <w:rsid w:val="0085086B"/>
    <w:rsid w:val="00851AED"/>
    <w:rsid w:val="0085202B"/>
    <w:rsid w:val="008522D7"/>
    <w:rsid w:val="00852BD5"/>
    <w:rsid w:val="00852D1E"/>
    <w:rsid w:val="0085346B"/>
    <w:rsid w:val="00853498"/>
    <w:rsid w:val="00853B3D"/>
    <w:rsid w:val="008549D3"/>
    <w:rsid w:val="00855739"/>
    <w:rsid w:val="00855857"/>
    <w:rsid w:val="00855F7B"/>
    <w:rsid w:val="00856338"/>
    <w:rsid w:val="008563A7"/>
    <w:rsid w:val="008567AC"/>
    <w:rsid w:val="0085693D"/>
    <w:rsid w:val="00860AF7"/>
    <w:rsid w:val="00862093"/>
    <w:rsid w:val="00863041"/>
    <w:rsid w:val="0086437A"/>
    <w:rsid w:val="00864571"/>
    <w:rsid w:val="008645CB"/>
    <w:rsid w:val="008645FA"/>
    <w:rsid w:val="00864B7A"/>
    <w:rsid w:val="00865CFB"/>
    <w:rsid w:val="008660D6"/>
    <w:rsid w:val="0086761B"/>
    <w:rsid w:val="00867F74"/>
    <w:rsid w:val="00870021"/>
    <w:rsid w:val="0087158A"/>
    <w:rsid w:val="00871693"/>
    <w:rsid w:val="0087210F"/>
    <w:rsid w:val="008722EE"/>
    <w:rsid w:val="00873B3B"/>
    <w:rsid w:val="00873E3B"/>
    <w:rsid w:val="00875BE1"/>
    <w:rsid w:val="00875C26"/>
    <w:rsid w:val="008762CC"/>
    <w:rsid w:val="008762EF"/>
    <w:rsid w:val="0087672D"/>
    <w:rsid w:val="0087781F"/>
    <w:rsid w:val="00877F70"/>
    <w:rsid w:val="0088062F"/>
    <w:rsid w:val="0088092A"/>
    <w:rsid w:val="00880D5B"/>
    <w:rsid w:val="008810A4"/>
    <w:rsid w:val="00881112"/>
    <w:rsid w:val="008832C4"/>
    <w:rsid w:val="00883ECA"/>
    <w:rsid w:val="008853FE"/>
    <w:rsid w:val="00885447"/>
    <w:rsid w:val="00885517"/>
    <w:rsid w:val="008855A9"/>
    <w:rsid w:val="00886A0A"/>
    <w:rsid w:val="00886B11"/>
    <w:rsid w:val="00886ED2"/>
    <w:rsid w:val="0088760F"/>
    <w:rsid w:val="00887669"/>
    <w:rsid w:val="00891313"/>
    <w:rsid w:val="00891E71"/>
    <w:rsid w:val="00892D46"/>
    <w:rsid w:val="008933B2"/>
    <w:rsid w:val="00893714"/>
    <w:rsid w:val="008938B0"/>
    <w:rsid w:val="008961A7"/>
    <w:rsid w:val="00896F40"/>
    <w:rsid w:val="008972FB"/>
    <w:rsid w:val="008A0447"/>
    <w:rsid w:val="008A18AE"/>
    <w:rsid w:val="008A2299"/>
    <w:rsid w:val="008A39AF"/>
    <w:rsid w:val="008A3DFC"/>
    <w:rsid w:val="008A4180"/>
    <w:rsid w:val="008A4A73"/>
    <w:rsid w:val="008A5471"/>
    <w:rsid w:val="008A57F0"/>
    <w:rsid w:val="008A57F4"/>
    <w:rsid w:val="008A59AF"/>
    <w:rsid w:val="008A64C2"/>
    <w:rsid w:val="008A6D47"/>
    <w:rsid w:val="008A774E"/>
    <w:rsid w:val="008B01AC"/>
    <w:rsid w:val="008B0979"/>
    <w:rsid w:val="008B0B43"/>
    <w:rsid w:val="008B1A93"/>
    <w:rsid w:val="008B1D47"/>
    <w:rsid w:val="008B2B65"/>
    <w:rsid w:val="008B3850"/>
    <w:rsid w:val="008B4871"/>
    <w:rsid w:val="008B4CB7"/>
    <w:rsid w:val="008B61D7"/>
    <w:rsid w:val="008B62BB"/>
    <w:rsid w:val="008B6301"/>
    <w:rsid w:val="008B65CC"/>
    <w:rsid w:val="008B689E"/>
    <w:rsid w:val="008B70CF"/>
    <w:rsid w:val="008C00E5"/>
    <w:rsid w:val="008C0958"/>
    <w:rsid w:val="008C0FA4"/>
    <w:rsid w:val="008C15B1"/>
    <w:rsid w:val="008C44B9"/>
    <w:rsid w:val="008C6389"/>
    <w:rsid w:val="008C64FE"/>
    <w:rsid w:val="008C7994"/>
    <w:rsid w:val="008C7B43"/>
    <w:rsid w:val="008D2583"/>
    <w:rsid w:val="008D2777"/>
    <w:rsid w:val="008D321D"/>
    <w:rsid w:val="008D3232"/>
    <w:rsid w:val="008D3EB1"/>
    <w:rsid w:val="008D435B"/>
    <w:rsid w:val="008D53BD"/>
    <w:rsid w:val="008D7BA5"/>
    <w:rsid w:val="008E1378"/>
    <w:rsid w:val="008E2C9B"/>
    <w:rsid w:val="008E37EB"/>
    <w:rsid w:val="008E3F24"/>
    <w:rsid w:val="008E40F6"/>
    <w:rsid w:val="008E43AD"/>
    <w:rsid w:val="008E44DD"/>
    <w:rsid w:val="008E4A32"/>
    <w:rsid w:val="008E6920"/>
    <w:rsid w:val="008F030F"/>
    <w:rsid w:val="008F0EDB"/>
    <w:rsid w:val="008F1012"/>
    <w:rsid w:val="008F1113"/>
    <w:rsid w:val="008F1AED"/>
    <w:rsid w:val="008F3D1E"/>
    <w:rsid w:val="008F405D"/>
    <w:rsid w:val="008F4FE7"/>
    <w:rsid w:val="008F530B"/>
    <w:rsid w:val="008F5EB1"/>
    <w:rsid w:val="008F736F"/>
    <w:rsid w:val="0090005F"/>
    <w:rsid w:val="00900210"/>
    <w:rsid w:val="009026C2"/>
    <w:rsid w:val="00902A2A"/>
    <w:rsid w:val="009030A9"/>
    <w:rsid w:val="0090367E"/>
    <w:rsid w:val="00904148"/>
    <w:rsid w:val="009043B8"/>
    <w:rsid w:val="009047E1"/>
    <w:rsid w:val="0090528F"/>
    <w:rsid w:val="0090556E"/>
    <w:rsid w:val="009066E7"/>
    <w:rsid w:val="00906EC5"/>
    <w:rsid w:val="00910548"/>
    <w:rsid w:val="00910A52"/>
    <w:rsid w:val="00910A7B"/>
    <w:rsid w:val="00910E76"/>
    <w:rsid w:val="00911007"/>
    <w:rsid w:val="009110FD"/>
    <w:rsid w:val="00911CB0"/>
    <w:rsid w:val="00912540"/>
    <w:rsid w:val="00912F2E"/>
    <w:rsid w:val="009130AE"/>
    <w:rsid w:val="009154C0"/>
    <w:rsid w:val="00915B8F"/>
    <w:rsid w:val="00915C13"/>
    <w:rsid w:val="00916AC4"/>
    <w:rsid w:val="009171AE"/>
    <w:rsid w:val="009172D1"/>
    <w:rsid w:val="009172EA"/>
    <w:rsid w:val="0091763B"/>
    <w:rsid w:val="00917BAB"/>
    <w:rsid w:val="0092106E"/>
    <w:rsid w:val="00921398"/>
    <w:rsid w:val="00921840"/>
    <w:rsid w:val="00921B03"/>
    <w:rsid w:val="0092228C"/>
    <w:rsid w:val="00922FDA"/>
    <w:rsid w:val="00922FFF"/>
    <w:rsid w:val="0092303E"/>
    <w:rsid w:val="009259A8"/>
    <w:rsid w:val="0092626C"/>
    <w:rsid w:val="0092643B"/>
    <w:rsid w:val="009264AB"/>
    <w:rsid w:val="009264FE"/>
    <w:rsid w:val="00926B6E"/>
    <w:rsid w:val="009302AD"/>
    <w:rsid w:val="00930B1A"/>
    <w:rsid w:val="00930E11"/>
    <w:rsid w:val="00930F55"/>
    <w:rsid w:val="00931F39"/>
    <w:rsid w:val="0093215D"/>
    <w:rsid w:val="009328CD"/>
    <w:rsid w:val="0093356F"/>
    <w:rsid w:val="009337C5"/>
    <w:rsid w:val="0093563F"/>
    <w:rsid w:val="00935F8F"/>
    <w:rsid w:val="00936AD1"/>
    <w:rsid w:val="00936C61"/>
    <w:rsid w:val="00937406"/>
    <w:rsid w:val="00937BB0"/>
    <w:rsid w:val="00937C4B"/>
    <w:rsid w:val="00937ED0"/>
    <w:rsid w:val="009404A1"/>
    <w:rsid w:val="009407EF"/>
    <w:rsid w:val="00940E76"/>
    <w:rsid w:val="009434E4"/>
    <w:rsid w:val="00943811"/>
    <w:rsid w:val="00943BF3"/>
    <w:rsid w:val="00943EA9"/>
    <w:rsid w:val="00944615"/>
    <w:rsid w:val="0094514A"/>
    <w:rsid w:val="009455A0"/>
    <w:rsid w:val="00945826"/>
    <w:rsid w:val="00945A19"/>
    <w:rsid w:val="00945D5D"/>
    <w:rsid w:val="0094610C"/>
    <w:rsid w:val="00946208"/>
    <w:rsid w:val="00946F37"/>
    <w:rsid w:val="0094739F"/>
    <w:rsid w:val="00947857"/>
    <w:rsid w:val="009500D1"/>
    <w:rsid w:val="009502DF"/>
    <w:rsid w:val="0095057D"/>
    <w:rsid w:val="00950CB0"/>
    <w:rsid w:val="0095113F"/>
    <w:rsid w:val="0095271B"/>
    <w:rsid w:val="00954C8E"/>
    <w:rsid w:val="009551D2"/>
    <w:rsid w:val="00956472"/>
    <w:rsid w:val="009564D0"/>
    <w:rsid w:val="00956761"/>
    <w:rsid w:val="00957361"/>
    <w:rsid w:val="009577C2"/>
    <w:rsid w:val="00961618"/>
    <w:rsid w:val="00962302"/>
    <w:rsid w:val="009625A1"/>
    <w:rsid w:val="00962D62"/>
    <w:rsid w:val="00962EBD"/>
    <w:rsid w:val="0096307E"/>
    <w:rsid w:val="009632FE"/>
    <w:rsid w:val="00963CF2"/>
    <w:rsid w:val="00964362"/>
    <w:rsid w:val="0096448C"/>
    <w:rsid w:val="0096476A"/>
    <w:rsid w:val="00966C7F"/>
    <w:rsid w:val="00970C85"/>
    <w:rsid w:val="00971009"/>
    <w:rsid w:val="009713BE"/>
    <w:rsid w:val="00972991"/>
    <w:rsid w:val="00972E88"/>
    <w:rsid w:val="009735BF"/>
    <w:rsid w:val="0097417F"/>
    <w:rsid w:val="00974F94"/>
    <w:rsid w:val="00975039"/>
    <w:rsid w:val="009750D6"/>
    <w:rsid w:val="0097631A"/>
    <w:rsid w:val="00976F79"/>
    <w:rsid w:val="009773FC"/>
    <w:rsid w:val="00980821"/>
    <w:rsid w:val="009817F5"/>
    <w:rsid w:val="00981D80"/>
    <w:rsid w:val="00981EC1"/>
    <w:rsid w:val="00982265"/>
    <w:rsid w:val="00984046"/>
    <w:rsid w:val="009846BF"/>
    <w:rsid w:val="00984829"/>
    <w:rsid w:val="00984CD7"/>
    <w:rsid w:val="00984E66"/>
    <w:rsid w:val="00986050"/>
    <w:rsid w:val="0098693C"/>
    <w:rsid w:val="009869B8"/>
    <w:rsid w:val="00987BCC"/>
    <w:rsid w:val="00990D4A"/>
    <w:rsid w:val="00990F6E"/>
    <w:rsid w:val="00991219"/>
    <w:rsid w:val="009918B1"/>
    <w:rsid w:val="00991A83"/>
    <w:rsid w:val="00991EE0"/>
    <w:rsid w:val="00991F53"/>
    <w:rsid w:val="00992581"/>
    <w:rsid w:val="009926C0"/>
    <w:rsid w:val="0099275F"/>
    <w:rsid w:val="00992942"/>
    <w:rsid w:val="0099296F"/>
    <w:rsid w:val="009941FC"/>
    <w:rsid w:val="00994684"/>
    <w:rsid w:val="009947C6"/>
    <w:rsid w:val="00996A93"/>
    <w:rsid w:val="0099758C"/>
    <w:rsid w:val="00997FE5"/>
    <w:rsid w:val="009A0A8C"/>
    <w:rsid w:val="009A0D67"/>
    <w:rsid w:val="009A1CCC"/>
    <w:rsid w:val="009A2792"/>
    <w:rsid w:val="009A2B09"/>
    <w:rsid w:val="009A4813"/>
    <w:rsid w:val="009A490E"/>
    <w:rsid w:val="009A60C3"/>
    <w:rsid w:val="009B037F"/>
    <w:rsid w:val="009B06A2"/>
    <w:rsid w:val="009B0E1D"/>
    <w:rsid w:val="009B1457"/>
    <w:rsid w:val="009B228A"/>
    <w:rsid w:val="009B3266"/>
    <w:rsid w:val="009B3894"/>
    <w:rsid w:val="009B418D"/>
    <w:rsid w:val="009B45E6"/>
    <w:rsid w:val="009B478C"/>
    <w:rsid w:val="009B51EA"/>
    <w:rsid w:val="009B632A"/>
    <w:rsid w:val="009B651C"/>
    <w:rsid w:val="009B6C6B"/>
    <w:rsid w:val="009B6F7E"/>
    <w:rsid w:val="009B76F1"/>
    <w:rsid w:val="009C01CF"/>
    <w:rsid w:val="009C0793"/>
    <w:rsid w:val="009C0E87"/>
    <w:rsid w:val="009C132E"/>
    <w:rsid w:val="009C286F"/>
    <w:rsid w:val="009C2C73"/>
    <w:rsid w:val="009C37FA"/>
    <w:rsid w:val="009C47CB"/>
    <w:rsid w:val="009C7258"/>
    <w:rsid w:val="009C735C"/>
    <w:rsid w:val="009C7C6C"/>
    <w:rsid w:val="009D0170"/>
    <w:rsid w:val="009D03EA"/>
    <w:rsid w:val="009D07C0"/>
    <w:rsid w:val="009D1050"/>
    <w:rsid w:val="009D11AB"/>
    <w:rsid w:val="009D1433"/>
    <w:rsid w:val="009D19C9"/>
    <w:rsid w:val="009D1A28"/>
    <w:rsid w:val="009D293C"/>
    <w:rsid w:val="009D323E"/>
    <w:rsid w:val="009D3A97"/>
    <w:rsid w:val="009D3B9D"/>
    <w:rsid w:val="009D4738"/>
    <w:rsid w:val="009D4897"/>
    <w:rsid w:val="009D5013"/>
    <w:rsid w:val="009D60D0"/>
    <w:rsid w:val="009D66C6"/>
    <w:rsid w:val="009D726A"/>
    <w:rsid w:val="009D7E21"/>
    <w:rsid w:val="009E098B"/>
    <w:rsid w:val="009E10FE"/>
    <w:rsid w:val="009E1AB3"/>
    <w:rsid w:val="009E267A"/>
    <w:rsid w:val="009E298F"/>
    <w:rsid w:val="009E2D6F"/>
    <w:rsid w:val="009E2F8A"/>
    <w:rsid w:val="009E331F"/>
    <w:rsid w:val="009E346D"/>
    <w:rsid w:val="009E36C8"/>
    <w:rsid w:val="009E3AE5"/>
    <w:rsid w:val="009E4142"/>
    <w:rsid w:val="009E514A"/>
    <w:rsid w:val="009E5D1C"/>
    <w:rsid w:val="009E5E8D"/>
    <w:rsid w:val="009E612E"/>
    <w:rsid w:val="009E6C02"/>
    <w:rsid w:val="009E6CAD"/>
    <w:rsid w:val="009E6EB3"/>
    <w:rsid w:val="009E7473"/>
    <w:rsid w:val="009F0135"/>
    <w:rsid w:val="009F0157"/>
    <w:rsid w:val="009F03C1"/>
    <w:rsid w:val="009F06A6"/>
    <w:rsid w:val="009F12B5"/>
    <w:rsid w:val="009F1682"/>
    <w:rsid w:val="009F2AFB"/>
    <w:rsid w:val="009F305A"/>
    <w:rsid w:val="009F31E4"/>
    <w:rsid w:val="009F42E5"/>
    <w:rsid w:val="009F459A"/>
    <w:rsid w:val="009F4C64"/>
    <w:rsid w:val="009F6218"/>
    <w:rsid w:val="009F7C3D"/>
    <w:rsid w:val="00A003AD"/>
    <w:rsid w:val="00A00735"/>
    <w:rsid w:val="00A00B93"/>
    <w:rsid w:val="00A01798"/>
    <w:rsid w:val="00A018FC"/>
    <w:rsid w:val="00A01DC9"/>
    <w:rsid w:val="00A0369E"/>
    <w:rsid w:val="00A04153"/>
    <w:rsid w:val="00A04F49"/>
    <w:rsid w:val="00A051F3"/>
    <w:rsid w:val="00A0590A"/>
    <w:rsid w:val="00A06730"/>
    <w:rsid w:val="00A06E86"/>
    <w:rsid w:val="00A07A5A"/>
    <w:rsid w:val="00A104E2"/>
    <w:rsid w:val="00A11C25"/>
    <w:rsid w:val="00A13418"/>
    <w:rsid w:val="00A13FE6"/>
    <w:rsid w:val="00A141FB"/>
    <w:rsid w:val="00A14524"/>
    <w:rsid w:val="00A149B1"/>
    <w:rsid w:val="00A165AA"/>
    <w:rsid w:val="00A1665E"/>
    <w:rsid w:val="00A16E9E"/>
    <w:rsid w:val="00A170B9"/>
    <w:rsid w:val="00A24F3A"/>
    <w:rsid w:val="00A25DD3"/>
    <w:rsid w:val="00A26276"/>
    <w:rsid w:val="00A27D01"/>
    <w:rsid w:val="00A3064D"/>
    <w:rsid w:val="00A3070C"/>
    <w:rsid w:val="00A31C34"/>
    <w:rsid w:val="00A326E9"/>
    <w:rsid w:val="00A330CB"/>
    <w:rsid w:val="00A35505"/>
    <w:rsid w:val="00A361C3"/>
    <w:rsid w:val="00A36C32"/>
    <w:rsid w:val="00A37AF4"/>
    <w:rsid w:val="00A403AD"/>
    <w:rsid w:val="00A403FA"/>
    <w:rsid w:val="00A40524"/>
    <w:rsid w:val="00A407FE"/>
    <w:rsid w:val="00A40EB8"/>
    <w:rsid w:val="00A412E3"/>
    <w:rsid w:val="00A4134C"/>
    <w:rsid w:val="00A41792"/>
    <w:rsid w:val="00A41852"/>
    <w:rsid w:val="00A41BC1"/>
    <w:rsid w:val="00A42376"/>
    <w:rsid w:val="00A430E8"/>
    <w:rsid w:val="00A43176"/>
    <w:rsid w:val="00A4318A"/>
    <w:rsid w:val="00A43F49"/>
    <w:rsid w:val="00A43FBA"/>
    <w:rsid w:val="00A446C7"/>
    <w:rsid w:val="00A44A77"/>
    <w:rsid w:val="00A44F10"/>
    <w:rsid w:val="00A45098"/>
    <w:rsid w:val="00A45DEA"/>
    <w:rsid w:val="00A4618C"/>
    <w:rsid w:val="00A46322"/>
    <w:rsid w:val="00A4723C"/>
    <w:rsid w:val="00A47636"/>
    <w:rsid w:val="00A47795"/>
    <w:rsid w:val="00A47916"/>
    <w:rsid w:val="00A47BD0"/>
    <w:rsid w:val="00A47BDA"/>
    <w:rsid w:val="00A5023A"/>
    <w:rsid w:val="00A50477"/>
    <w:rsid w:val="00A507DA"/>
    <w:rsid w:val="00A514DB"/>
    <w:rsid w:val="00A52645"/>
    <w:rsid w:val="00A52E16"/>
    <w:rsid w:val="00A53381"/>
    <w:rsid w:val="00A5366A"/>
    <w:rsid w:val="00A555B2"/>
    <w:rsid w:val="00A56484"/>
    <w:rsid w:val="00A567A4"/>
    <w:rsid w:val="00A57083"/>
    <w:rsid w:val="00A57C6D"/>
    <w:rsid w:val="00A605B3"/>
    <w:rsid w:val="00A60BB7"/>
    <w:rsid w:val="00A615A4"/>
    <w:rsid w:val="00A62499"/>
    <w:rsid w:val="00A62F90"/>
    <w:rsid w:val="00A63706"/>
    <w:rsid w:val="00A655FC"/>
    <w:rsid w:val="00A66380"/>
    <w:rsid w:val="00A66822"/>
    <w:rsid w:val="00A66F69"/>
    <w:rsid w:val="00A67AB2"/>
    <w:rsid w:val="00A67AB6"/>
    <w:rsid w:val="00A72083"/>
    <w:rsid w:val="00A725AD"/>
    <w:rsid w:val="00A72EA1"/>
    <w:rsid w:val="00A73669"/>
    <w:rsid w:val="00A7386B"/>
    <w:rsid w:val="00A73D04"/>
    <w:rsid w:val="00A73EB1"/>
    <w:rsid w:val="00A753CC"/>
    <w:rsid w:val="00A75774"/>
    <w:rsid w:val="00A775DE"/>
    <w:rsid w:val="00A77D45"/>
    <w:rsid w:val="00A8076C"/>
    <w:rsid w:val="00A81953"/>
    <w:rsid w:val="00A82D03"/>
    <w:rsid w:val="00A82F52"/>
    <w:rsid w:val="00A83037"/>
    <w:rsid w:val="00A84016"/>
    <w:rsid w:val="00A841DA"/>
    <w:rsid w:val="00A849A7"/>
    <w:rsid w:val="00A84A6C"/>
    <w:rsid w:val="00A84B36"/>
    <w:rsid w:val="00A85658"/>
    <w:rsid w:val="00A863AC"/>
    <w:rsid w:val="00A864E2"/>
    <w:rsid w:val="00A86D9F"/>
    <w:rsid w:val="00A86F84"/>
    <w:rsid w:val="00A87287"/>
    <w:rsid w:val="00A87899"/>
    <w:rsid w:val="00A87CA1"/>
    <w:rsid w:val="00A87FC2"/>
    <w:rsid w:val="00A90E96"/>
    <w:rsid w:val="00A91426"/>
    <w:rsid w:val="00A92DB1"/>
    <w:rsid w:val="00A92E82"/>
    <w:rsid w:val="00A942F7"/>
    <w:rsid w:val="00A95869"/>
    <w:rsid w:val="00A95C43"/>
    <w:rsid w:val="00A96A33"/>
    <w:rsid w:val="00AA030E"/>
    <w:rsid w:val="00AA0480"/>
    <w:rsid w:val="00AA098B"/>
    <w:rsid w:val="00AA0B4B"/>
    <w:rsid w:val="00AA0F60"/>
    <w:rsid w:val="00AA181A"/>
    <w:rsid w:val="00AA186C"/>
    <w:rsid w:val="00AA1C0A"/>
    <w:rsid w:val="00AA1E41"/>
    <w:rsid w:val="00AA231B"/>
    <w:rsid w:val="00AA2802"/>
    <w:rsid w:val="00AA3338"/>
    <w:rsid w:val="00AA3620"/>
    <w:rsid w:val="00AA3C5A"/>
    <w:rsid w:val="00AA3D0C"/>
    <w:rsid w:val="00AA40A3"/>
    <w:rsid w:val="00AA4558"/>
    <w:rsid w:val="00AA4F75"/>
    <w:rsid w:val="00AA50E3"/>
    <w:rsid w:val="00AA5F52"/>
    <w:rsid w:val="00AB0218"/>
    <w:rsid w:val="00AB0338"/>
    <w:rsid w:val="00AB0776"/>
    <w:rsid w:val="00AB09BE"/>
    <w:rsid w:val="00AB1346"/>
    <w:rsid w:val="00AB18A2"/>
    <w:rsid w:val="00AB255A"/>
    <w:rsid w:val="00AB2BFC"/>
    <w:rsid w:val="00AB35B5"/>
    <w:rsid w:val="00AB3C5A"/>
    <w:rsid w:val="00AB3D1A"/>
    <w:rsid w:val="00AB42B0"/>
    <w:rsid w:val="00AB4488"/>
    <w:rsid w:val="00AB468C"/>
    <w:rsid w:val="00AB4DEC"/>
    <w:rsid w:val="00AB5C1D"/>
    <w:rsid w:val="00AB5D91"/>
    <w:rsid w:val="00AB658E"/>
    <w:rsid w:val="00AB753A"/>
    <w:rsid w:val="00AB7770"/>
    <w:rsid w:val="00AB7832"/>
    <w:rsid w:val="00AB7B11"/>
    <w:rsid w:val="00AC0173"/>
    <w:rsid w:val="00AC01E2"/>
    <w:rsid w:val="00AC0A54"/>
    <w:rsid w:val="00AC1A77"/>
    <w:rsid w:val="00AC3211"/>
    <w:rsid w:val="00AC376B"/>
    <w:rsid w:val="00AC42EB"/>
    <w:rsid w:val="00AC59C0"/>
    <w:rsid w:val="00AC7FCC"/>
    <w:rsid w:val="00AD0AE4"/>
    <w:rsid w:val="00AD123F"/>
    <w:rsid w:val="00AD181B"/>
    <w:rsid w:val="00AD2D81"/>
    <w:rsid w:val="00AD4440"/>
    <w:rsid w:val="00AD4C83"/>
    <w:rsid w:val="00AD5446"/>
    <w:rsid w:val="00AD5FEB"/>
    <w:rsid w:val="00AD63A8"/>
    <w:rsid w:val="00AD6423"/>
    <w:rsid w:val="00AD7089"/>
    <w:rsid w:val="00AD72AD"/>
    <w:rsid w:val="00AE001D"/>
    <w:rsid w:val="00AE0154"/>
    <w:rsid w:val="00AE0157"/>
    <w:rsid w:val="00AE0B2A"/>
    <w:rsid w:val="00AE14A9"/>
    <w:rsid w:val="00AE166C"/>
    <w:rsid w:val="00AE1B21"/>
    <w:rsid w:val="00AE37A6"/>
    <w:rsid w:val="00AE434F"/>
    <w:rsid w:val="00AE4C86"/>
    <w:rsid w:val="00AE4EBE"/>
    <w:rsid w:val="00AE4F4A"/>
    <w:rsid w:val="00AE64E6"/>
    <w:rsid w:val="00AE6982"/>
    <w:rsid w:val="00AE7337"/>
    <w:rsid w:val="00AF0786"/>
    <w:rsid w:val="00AF0E2C"/>
    <w:rsid w:val="00AF22E6"/>
    <w:rsid w:val="00AF2AD2"/>
    <w:rsid w:val="00AF2C86"/>
    <w:rsid w:val="00AF49F9"/>
    <w:rsid w:val="00AF557E"/>
    <w:rsid w:val="00AF59C4"/>
    <w:rsid w:val="00AF5E19"/>
    <w:rsid w:val="00AF6ED4"/>
    <w:rsid w:val="00B00D46"/>
    <w:rsid w:val="00B020F4"/>
    <w:rsid w:val="00B03A8A"/>
    <w:rsid w:val="00B04175"/>
    <w:rsid w:val="00B05394"/>
    <w:rsid w:val="00B05C6A"/>
    <w:rsid w:val="00B05F9A"/>
    <w:rsid w:val="00B062D6"/>
    <w:rsid w:val="00B0642D"/>
    <w:rsid w:val="00B108B9"/>
    <w:rsid w:val="00B10E6A"/>
    <w:rsid w:val="00B110C7"/>
    <w:rsid w:val="00B11273"/>
    <w:rsid w:val="00B1182D"/>
    <w:rsid w:val="00B11EEF"/>
    <w:rsid w:val="00B1346E"/>
    <w:rsid w:val="00B13A9D"/>
    <w:rsid w:val="00B13BF3"/>
    <w:rsid w:val="00B1451B"/>
    <w:rsid w:val="00B15799"/>
    <w:rsid w:val="00B1605D"/>
    <w:rsid w:val="00B17771"/>
    <w:rsid w:val="00B17B76"/>
    <w:rsid w:val="00B20453"/>
    <w:rsid w:val="00B2063D"/>
    <w:rsid w:val="00B20ED1"/>
    <w:rsid w:val="00B20FF0"/>
    <w:rsid w:val="00B21D32"/>
    <w:rsid w:val="00B21EBE"/>
    <w:rsid w:val="00B2298E"/>
    <w:rsid w:val="00B2350A"/>
    <w:rsid w:val="00B23748"/>
    <w:rsid w:val="00B25907"/>
    <w:rsid w:val="00B26558"/>
    <w:rsid w:val="00B26E6F"/>
    <w:rsid w:val="00B26FD3"/>
    <w:rsid w:val="00B276BF"/>
    <w:rsid w:val="00B27F73"/>
    <w:rsid w:val="00B30EB8"/>
    <w:rsid w:val="00B3116A"/>
    <w:rsid w:val="00B31E19"/>
    <w:rsid w:val="00B32211"/>
    <w:rsid w:val="00B325A6"/>
    <w:rsid w:val="00B32925"/>
    <w:rsid w:val="00B32B04"/>
    <w:rsid w:val="00B32F64"/>
    <w:rsid w:val="00B33841"/>
    <w:rsid w:val="00B33B31"/>
    <w:rsid w:val="00B33EE5"/>
    <w:rsid w:val="00B34EA1"/>
    <w:rsid w:val="00B35999"/>
    <w:rsid w:val="00B35F63"/>
    <w:rsid w:val="00B36AD9"/>
    <w:rsid w:val="00B37D1A"/>
    <w:rsid w:val="00B409DC"/>
    <w:rsid w:val="00B40DBB"/>
    <w:rsid w:val="00B4101B"/>
    <w:rsid w:val="00B415C4"/>
    <w:rsid w:val="00B41D55"/>
    <w:rsid w:val="00B42A01"/>
    <w:rsid w:val="00B42B85"/>
    <w:rsid w:val="00B42D0D"/>
    <w:rsid w:val="00B44503"/>
    <w:rsid w:val="00B44595"/>
    <w:rsid w:val="00B4476D"/>
    <w:rsid w:val="00B44B7A"/>
    <w:rsid w:val="00B44CEF"/>
    <w:rsid w:val="00B45036"/>
    <w:rsid w:val="00B4569D"/>
    <w:rsid w:val="00B465A9"/>
    <w:rsid w:val="00B46B19"/>
    <w:rsid w:val="00B46E44"/>
    <w:rsid w:val="00B5050E"/>
    <w:rsid w:val="00B505B2"/>
    <w:rsid w:val="00B50D19"/>
    <w:rsid w:val="00B50DB2"/>
    <w:rsid w:val="00B5125A"/>
    <w:rsid w:val="00B5179C"/>
    <w:rsid w:val="00B51FB2"/>
    <w:rsid w:val="00B52629"/>
    <w:rsid w:val="00B52870"/>
    <w:rsid w:val="00B52AE5"/>
    <w:rsid w:val="00B53040"/>
    <w:rsid w:val="00B53434"/>
    <w:rsid w:val="00B53AA2"/>
    <w:rsid w:val="00B54C74"/>
    <w:rsid w:val="00B550E4"/>
    <w:rsid w:val="00B55765"/>
    <w:rsid w:val="00B55C10"/>
    <w:rsid w:val="00B5648B"/>
    <w:rsid w:val="00B56F93"/>
    <w:rsid w:val="00B57A51"/>
    <w:rsid w:val="00B63C58"/>
    <w:rsid w:val="00B643AD"/>
    <w:rsid w:val="00B64701"/>
    <w:rsid w:val="00B64C22"/>
    <w:rsid w:val="00B6529B"/>
    <w:rsid w:val="00B6563D"/>
    <w:rsid w:val="00B6571D"/>
    <w:rsid w:val="00B66358"/>
    <w:rsid w:val="00B672F4"/>
    <w:rsid w:val="00B67390"/>
    <w:rsid w:val="00B701D0"/>
    <w:rsid w:val="00B7090C"/>
    <w:rsid w:val="00B70E88"/>
    <w:rsid w:val="00B71463"/>
    <w:rsid w:val="00B73190"/>
    <w:rsid w:val="00B7351F"/>
    <w:rsid w:val="00B73A6E"/>
    <w:rsid w:val="00B746E5"/>
    <w:rsid w:val="00B75464"/>
    <w:rsid w:val="00B75DE5"/>
    <w:rsid w:val="00B75FB7"/>
    <w:rsid w:val="00B76396"/>
    <w:rsid w:val="00B775B8"/>
    <w:rsid w:val="00B7766E"/>
    <w:rsid w:val="00B80FE2"/>
    <w:rsid w:val="00B815BE"/>
    <w:rsid w:val="00B81771"/>
    <w:rsid w:val="00B8206D"/>
    <w:rsid w:val="00B820C4"/>
    <w:rsid w:val="00B8270E"/>
    <w:rsid w:val="00B828B5"/>
    <w:rsid w:val="00B82982"/>
    <w:rsid w:val="00B82A8F"/>
    <w:rsid w:val="00B82D6F"/>
    <w:rsid w:val="00B843C2"/>
    <w:rsid w:val="00B84998"/>
    <w:rsid w:val="00B84B3C"/>
    <w:rsid w:val="00B84C70"/>
    <w:rsid w:val="00B856DA"/>
    <w:rsid w:val="00B85E73"/>
    <w:rsid w:val="00B86574"/>
    <w:rsid w:val="00B8743B"/>
    <w:rsid w:val="00B87C29"/>
    <w:rsid w:val="00B90180"/>
    <w:rsid w:val="00B909A3"/>
    <w:rsid w:val="00B9154C"/>
    <w:rsid w:val="00B92CE8"/>
    <w:rsid w:val="00B92D0F"/>
    <w:rsid w:val="00B92DF9"/>
    <w:rsid w:val="00B93E89"/>
    <w:rsid w:val="00B942ED"/>
    <w:rsid w:val="00B94CC0"/>
    <w:rsid w:val="00B9567A"/>
    <w:rsid w:val="00B958B0"/>
    <w:rsid w:val="00B95935"/>
    <w:rsid w:val="00B96177"/>
    <w:rsid w:val="00B96C04"/>
    <w:rsid w:val="00B9735C"/>
    <w:rsid w:val="00BA0910"/>
    <w:rsid w:val="00BA1329"/>
    <w:rsid w:val="00BA142C"/>
    <w:rsid w:val="00BA3192"/>
    <w:rsid w:val="00BA339E"/>
    <w:rsid w:val="00BA3FA3"/>
    <w:rsid w:val="00BA43D4"/>
    <w:rsid w:val="00BA470A"/>
    <w:rsid w:val="00BA4D82"/>
    <w:rsid w:val="00BA5278"/>
    <w:rsid w:val="00BA5BDC"/>
    <w:rsid w:val="00BA5EBD"/>
    <w:rsid w:val="00BA6718"/>
    <w:rsid w:val="00BB0100"/>
    <w:rsid w:val="00BB040F"/>
    <w:rsid w:val="00BB05B2"/>
    <w:rsid w:val="00BB0976"/>
    <w:rsid w:val="00BB0D4F"/>
    <w:rsid w:val="00BB1E37"/>
    <w:rsid w:val="00BB2760"/>
    <w:rsid w:val="00BB4853"/>
    <w:rsid w:val="00BB4FED"/>
    <w:rsid w:val="00BB517E"/>
    <w:rsid w:val="00BB6424"/>
    <w:rsid w:val="00BB6BD8"/>
    <w:rsid w:val="00BB712E"/>
    <w:rsid w:val="00BB76AD"/>
    <w:rsid w:val="00BB79E3"/>
    <w:rsid w:val="00BC0E12"/>
    <w:rsid w:val="00BC2126"/>
    <w:rsid w:val="00BC2DB5"/>
    <w:rsid w:val="00BC3B3A"/>
    <w:rsid w:val="00BC4808"/>
    <w:rsid w:val="00BC493D"/>
    <w:rsid w:val="00BC4B25"/>
    <w:rsid w:val="00BC6237"/>
    <w:rsid w:val="00BC7349"/>
    <w:rsid w:val="00BC7983"/>
    <w:rsid w:val="00BD1A22"/>
    <w:rsid w:val="00BD238D"/>
    <w:rsid w:val="00BD25EC"/>
    <w:rsid w:val="00BD31A7"/>
    <w:rsid w:val="00BD68D7"/>
    <w:rsid w:val="00BD6D25"/>
    <w:rsid w:val="00BD7972"/>
    <w:rsid w:val="00BE0058"/>
    <w:rsid w:val="00BE0744"/>
    <w:rsid w:val="00BE0AB8"/>
    <w:rsid w:val="00BE0E05"/>
    <w:rsid w:val="00BE2BE4"/>
    <w:rsid w:val="00BE2E78"/>
    <w:rsid w:val="00BE459B"/>
    <w:rsid w:val="00BE4784"/>
    <w:rsid w:val="00BE5302"/>
    <w:rsid w:val="00BE572B"/>
    <w:rsid w:val="00BE580A"/>
    <w:rsid w:val="00BE6195"/>
    <w:rsid w:val="00BE6A97"/>
    <w:rsid w:val="00BE7A7E"/>
    <w:rsid w:val="00BF0811"/>
    <w:rsid w:val="00BF082C"/>
    <w:rsid w:val="00BF0E46"/>
    <w:rsid w:val="00BF1E6E"/>
    <w:rsid w:val="00BF3E64"/>
    <w:rsid w:val="00BF44D8"/>
    <w:rsid w:val="00BF4E96"/>
    <w:rsid w:val="00BF56EA"/>
    <w:rsid w:val="00BF5960"/>
    <w:rsid w:val="00BF6849"/>
    <w:rsid w:val="00BF73CA"/>
    <w:rsid w:val="00BF761C"/>
    <w:rsid w:val="00BF7B9E"/>
    <w:rsid w:val="00C0107C"/>
    <w:rsid w:val="00C017A4"/>
    <w:rsid w:val="00C032C0"/>
    <w:rsid w:val="00C03634"/>
    <w:rsid w:val="00C03ADC"/>
    <w:rsid w:val="00C041F2"/>
    <w:rsid w:val="00C04637"/>
    <w:rsid w:val="00C05232"/>
    <w:rsid w:val="00C05A51"/>
    <w:rsid w:val="00C06FFE"/>
    <w:rsid w:val="00C1000D"/>
    <w:rsid w:val="00C10BEB"/>
    <w:rsid w:val="00C1145B"/>
    <w:rsid w:val="00C11A29"/>
    <w:rsid w:val="00C120E6"/>
    <w:rsid w:val="00C1232F"/>
    <w:rsid w:val="00C12394"/>
    <w:rsid w:val="00C14F6E"/>
    <w:rsid w:val="00C15895"/>
    <w:rsid w:val="00C170BB"/>
    <w:rsid w:val="00C201ED"/>
    <w:rsid w:val="00C2080B"/>
    <w:rsid w:val="00C2141E"/>
    <w:rsid w:val="00C21EE6"/>
    <w:rsid w:val="00C22532"/>
    <w:rsid w:val="00C22637"/>
    <w:rsid w:val="00C22837"/>
    <w:rsid w:val="00C22EB3"/>
    <w:rsid w:val="00C24067"/>
    <w:rsid w:val="00C24A7A"/>
    <w:rsid w:val="00C24AA8"/>
    <w:rsid w:val="00C250A9"/>
    <w:rsid w:val="00C2627D"/>
    <w:rsid w:val="00C2629D"/>
    <w:rsid w:val="00C272D0"/>
    <w:rsid w:val="00C2783A"/>
    <w:rsid w:val="00C27DF8"/>
    <w:rsid w:val="00C311B9"/>
    <w:rsid w:val="00C3214C"/>
    <w:rsid w:val="00C340AC"/>
    <w:rsid w:val="00C3439F"/>
    <w:rsid w:val="00C34C2B"/>
    <w:rsid w:val="00C355BD"/>
    <w:rsid w:val="00C35ADB"/>
    <w:rsid w:val="00C3626E"/>
    <w:rsid w:val="00C362BE"/>
    <w:rsid w:val="00C3631E"/>
    <w:rsid w:val="00C36E42"/>
    <w:rsid w:val="00C36F66"/>
    <w:rsid w:val="00C37348"/>
    <w:rsid w:val="00C3780B"/>
    <w:rsid w:val="00C40C04"/>
    <w:rsid w:val="00C41577"/>
    <w:rsid w:val="00C41586"/>
    <w:rsid w:val="00C41BA8"/>
    <w:rsid w:val="00C41C5C"/>
    <w:rsid w:val="00C41E4B"/>
    <w:rsid w:val="00C41FE3"/>
    <w:rsid w:val="00C4238E"/>
    <w:rsid w:val="00C430CB"/>
    <w:rsid w:val="00C43A04"/>
    <w:rsid w:val="00C43FF4"/>
    <w:rsid w:val="00C44AA1"/>
    <w:rsid w:val="00C45179"/>
    <w:rsid w:val="00C4523E"/>
    <w:rsid w:val="00C45D19"/>
    <w:rsid w:val="00C46427"/>
    <w:rsid w:val="00C470AD"/>
    <w:rsid w:val="00C479E6"/>
    <w:rsid w:val="00C50467"/>
    <w:rsid w:val="00C50D56"/>
    <w:rsid w:val="00C5170C"/>
    <w:rsid w:val="00C5256B"/>
    <w:rsid w:val="00C5288F"/>
    <w:rsid w:val="00C55C62"/>
    <w:rsid w:val="00C560F1"/>
    <w:rsid w:val="00C56296"/>
    <w:rsid w:val="00C60972"/>
    <w:rsid w:val="00C60A4B"/>
    <w:rsid w:val="00C6196E"/>
    <w:rsid w:val="00C621C1"/>
    <w:rsid w:val="00C62265"/>
    <w:rsid w:val="00C638F7"/>
    <w:rsid w:val="00C65A2E"/>
    <w:rsid w:val="00C65D08"/>
    <w:rsid w:val="00C65D25"/>
    <w:rsid w:val="00C66255"/>
    <w:rsid w:val="00C669F4"/>
    <w:rsid w:val="00C7008A"/>
    <w:rsid w:val="00C707E4"/>
    <w:rsid w:val="00C71491"/>
    <w:rsid w:val="00C71844"/>
    <w:rsid w:val="00C72694"/>
    <w:rsid w:val="00C732E6"/>
    <w:rsid w:val="00C7334D"/>
    <w:rsid w:val="00C73B87"/>
    <w:rsid w:val="00C74179"/>
    <w:rsid w:val="00C7436F"/>
    <w:rsid w:val="00C74408"/>
    <w:rsid w:val="00C7488E"/>
    <w:rsid w:val="00C749D1"/>
    <w:rsid w:val="00C75291"/>
    <w:rsid w:val="00C75785"/>
    <w:rsid w:val="00C76DF8"/>
    <w:rsid w:val="00C76E0C"/>
    <w:rsid w:val="00C800A4"/>
    <w:rsid w:val="00C80111"/>
    <w:rsid w:val="00C80B23"/>
    <w:rsid w:val="00C80C9A"/>
    <w:rsid w:val="00C826F8"/>
    <w:rsid w:val="00C82C24"/>
    <w:rsid w:val="00C83660"/>
    <w:rsid w:val="00C84A7E"/>
    <w:rsid w:val="00C851E9"/>
    <w:rsid w:val="00C85236"/>
    <w:rsid w:val="00C856E1"/>
    <w:rsid w:val="00C8582E"/>
    <w:rsid w:val="00C858F8"/>
    <w:rsid w:val="00C861E0"/>
    <w:rsid w:val="00C862A2"/>
    <w:rsid w:val="00C862A6"/>
    <w:rsid w:val="00C8642F"/>
    <w:rsid w:val="00C86822"/>
    <w:rsid w:val="00C86A39"/>
    <w:rsid w:val="00C86E9B"/>
    <w:rsid w:val="00C902DA"/>
    <w:rsid w:val="00C91909"/>
    <w:rsid w:val="00C9194F"/>
    <w:rsid w:val="00C919B9"/>
    <w:rsid w:val="00C91B07"/>
    <w:rsid w:val="00C91C24"/>
    <w:rsid w:val="00C92354"/>
    <w:rsid w:val="00C93504"/>
    <w:rsid w:val="00C93559"/>
    <w:rsid w:val="00C94BD2"/>
    <w:rsid w:val="00C94C20"/>
    <w:rsid w:val="00C94F09"/>
    <w:rsid w:val="00C95311"/>
    <w:rsid w:val="00C96BC3"/>
    <w:rsid w:val="00CA0B13"/>
    <w:rsid w:val="00CA0FF7"/>
    <w:rsid w:val="00CA2067"/>
    <w:rsid w:val="00CA2D1B"/>
    <w:rsid w:val="00CA2EEA"/>
    <w:rsid w:val="00CA382A"/>
    <w:rsid w:val="00CA41E6"/>
    <w:rsid w:val="00CA4521"/>
    <w:rsid w:val="00CA4F0A"/>
    <w:rsid w:val="00CA787B"/>
    <w:rsid w:val="00CA7C02"/>
    <w:rsid w:val="00CB0226"/>
    <w:rsid w:val="00CB075E"/>
    <w:rsid w:val="00CB0846"/>
    <w:rsid w:val="00CB11DE"/>
    <w:rsid w:val="00CB1EAA"/>
    <w:rsid w:val="00CB1FA0"/>
    <w:rsid w:val="00CB1FD5"/>
    <w:rsid w:val="00CB215F"/>
    <w:rsid w:val="00CB2A32"/>
    <w:rsid w:val="00CB2A9E"/>
    <w:rsid w:val="00CB2BFE"/>
    <w:rsid w:val="00CB2CDD"/>
    <w:rsid w:val="00CB335B"/>
    <w:rsid w:val="00CB4F4D"/>
    <w:rsid w:val="00CB5200"/>
    <w:rsid w:val="00CB5A6E"/>
    <w:rsid w:val="00CB5E44"/>
    <w:rsid w:val="00CB67D5"/>
    <w:rsid w:val="00CB71B0"/>
    <w:rsid w:val="00CC07C6"/>
    <w:rsid w:val="00CC144A"/>
    <w:rsid w:val="00CC1DA2"/>
    <w:rsid w:val="00CC253D"/>
    <w:rsid w:val="00CC2C54"/>
    <w:rsid w:val="00CC2F5B"/>
    <w:rsid w:val="00CC334C"/>
    <w:rsid w:val="00CC3D9A"/>
    <w:rsid w:val="00CC4276"/>
    <w:rsid w:val="00CC4A6C"/>
    <w:rsid w:val="00CC4ABB"/>
    <w:rsid w:val="00CC6056"/>
    <w:rsid w:val="00CD00CC"/>
    <w:rsid w:val="00CD0682"/>
    <w:rsid w:val="00CD186B"/>
    <w:rsid w:val="00CD1A57"/>
    <w:rsid w:val="00CD25B0"/>
    <w:rsid w:val="00CD2949"/>
    <w:rsid w:val="00CD2A4C"/>
    <w:rsid w:val="00CD377B"/>
    <w:rsid w:val="00CD3FA7"/>
    <w:rsid w:val="00CD405D"/>
    <w:rsid w:val="00CD4993"/>
    <w:rsid w:val="00CD4B90"/>
    <w:rsid w:val="00CD513A"/>
    <w:rsid w:val="00CD51B7"/>
    <w:rsid w:val="00CD5A55"/>
    <w:rsid w:val="00CD5B76"/>
    <w:rsid w:val="00CD6351"/>
    <w:rsid w:val="00CE013C"/>
    <w:rsid w:val="00CE1332"/>
    <w:rsid w:val="00CE19D0"/>
    <w:rsid w:val="00CE1E7F"/>
    <w:rsid w:val="00CE2040"/>
    <w:rsid w:val="00CE38C4"/>
    <w:rsid w:val="00CE399D"/>
    <w:rsid w:val="00CE3A3A"/>
    <w:rsid w:val="00CE3B77"/>
    <w:rsid w:val="00CE4529"/>
    <w:rsid w:val="00CE4D32"/>
    <w:rsid w:val="00CE54D1"/>
    <w:rsid w:val="00CE6089"/>
    <w:rsid w:val="00CE60C2"/>
    <w:rsid w:val="00CE6B7C"/>
    <w:rsid w:val="00CE6FA2"/>
    <w:rsid w:val="00CE741A"/>
    <w:rsid w:val="00CE74B3"/>
    <w:rsid w:val="00CE758D"/>
    <w:rsid w:val="00CE7CAA"/>
    <w:rsid w:val="00CE7E59"/>
    <w:rsid w:val="00CF1361"/>
    <w:rsid w:val="00CF1606"/>
    <w:rsid w:val="00CF17C4"/>
    <w:rsid w:val="00CF1830"/>
    <w:rsid w:val="00CF2134"/>
    <w:rsid w:val="00CF22D0"/>
    <w:rsid w:val="00CF2478"/>
    <w:rsid w:val="00CF3023"/>
    <w:rsid w:val="00CF394C"/>
    <w:rsid w:val="00CF4C6F"/>
    <w:rsid w:val="00CF501E"/>
    <w:rsid w:val="00CF5139"/>
    <w:rsid w:val="00CF5251"/>
    <w:rsid w:val="00CF5421"/>
    <w:rsid w:val="00CF6117"/>
    <w:rsid w:val="00CF622D"/>
    <w:rsid w:val="00CF625C"/>
    <w:rsid w:val="00CF626D"/>
    <w:rsid w:val="00CF7B12"/>
    <w:rsid w:val="00D019FC"/>
    <w:rsid w:val="00D01A22"/>
    <w:rsid w:val="00D01A6A"/>
    <w:rsid w:val="00D01B3F"/>
    <w:rsid w:val="00D02A61"/>
    <w:rsid w:val="00D02A80"/>
    <w:rsid w:val="00D03CE2"/>
    <w:rsid w:val="00D0494A"/>
    <w:rsid w:val="00D04DDE"/>
    <w:rsid w:val="00D06334"/>
    <w:rsid w:val="00D06739"/>
    <w:rsid w:val="00D06E24"/>
    <w:rsid w:val="00D077A6"/>
    <w:rsid w:val="00D07A73"/>
    <w:rsid w:val="00D107F6"/>
    <w:rsid w:val="00D11253"/>
    <w:rsid w:val="00D112F4"/>
    <w:rsid w:val="00D11CB8"/>
    <w:rsid w:val="00D13691"/>
    <w:rsid w:val="00D13717"/>
    <w:rsid w:val="00D13967"/>
    <w:rsid w:val="00D1470B"/>
    <w:rsid w:val="00D14E7F"/>
    <w:rsid w:val="00D15504"/>
    <w:rsid w:val="00D158F2"/>
    <w:rsid w:val="00D15ED0"/>
    <w:rsid w:val="00D167D3"/>
    <w:rsid w:val="00D179A0"/>
    <w:rsid w:val="00D201C7"/>
    <w:rsid w:val="00D208E4"/>
    <w:rsid w:val="00D20F09"/>
    <w:rsid w:val="00D21260"/>
    <w:rsid w:val="00D2132E"/>
    <w:rsid w:val="00D22ADC"/>
    <w:rsid w:val="00D24249"/>
    <w:rsid w:val="00D25DB5"/>
    <w:rsid w:val="00D2727B"/>
    <w:rsid w:val="00D27EAA"/>
    <w:rsid w:val="00D30A46"/>
    <w:rsid w:val="00D312E5"/>
    <w:rsid w:val="00D315CB"/>
    <w:rsid w:val="00D31D00"/>
    <w:rsid w:val="00D32953"/>
    <w:rsid w:val="00D32E89"/>
    <w:rsid w:val="00D33524"/>
    <w:rsid w:val="00D33822"/>
    <w:rsid w:val="00D33A81"/>
    <w:rsid w:val="00D34604"/>
    <w:rsid w:val="00D35BCD"/>
    <w:rsid w:val="00D36494"/>
    <w:rsid w:val="00D3649E"/>
    <w:rsid w:val="00D40032"/>
    <w:rsid w:val="00D407B8"/>
    <w:rsid w:val="00D409D2"/>
    <w:rsid w:val="00D40F16"/>
    <w:rsid w:val="00D42DCB"/>
    <w:rsid w:val="00D43F07"/>
    <w:rsid w:val="00D4404A"/>
    <w:rsid w:val="00D44701"/>
    <w:rsid w:val="00D44B79"/>
    <w:rsid w:val="00D45DD9"/>
    <w:rsid w:val="00D476D3"/>
    <w:rsid w:val="00D47AB8"/>
    <w:rsid w:val="00D47EAF"/>
    <w:rsid w:val="00D50243"/>
    <w:rsid w:val="00D51CE0"/>
    <w:rsid w:val="00D525F6"/>
    <w:rsid w:val="00D5341F"/>
    <w:rsid w:val="00D53ADB"/>
    <w:rsid w:val="00D53C2E"/>
    <w:rsid w:val="00D54645"/>
    <w:rsid w:val="00D548E4"/>
    <w:rsid w:val="00D55C96"/>
    <w:rsid w:val="00D560A9"/>
    <w:rsid w:val="00D5697B"/>
    <w:rsid w:val="00D56CAF"/>
    <w:rsid w:val="00D56EC9"/>
    <w:rsid w:val="00D57334"/>
    <w:rsid w:val="00D573D9"/>
    <w:rsid w:val="00D60114"/>
    <w:rsid w:val="00D616B1"/>
    <w:rsid w:val="00D61D68"/>
    <w:rsid w:val="00D631C1"/>
    <w:rsid w:val="00D647BD"/>
    <w:rsid w:val="00D65D08"/>
    <w:rsid w:val="00D65E1E"/>
    <w:rsid w:val="00D66D33"/>
    <w:rsid w:val="00D675F2"/>
    <w:rsid w:val="00D70197"/>
    <w:rsid w:val="00D7025C"/>
    <w:rsid w:val="00D71470"/>
    <w:rsid w:val="00D71E5C"/>
    <w:rsid w:val="00D73375"/>
    <w:rsid w:val="00D753DC"/>
    <w:rsid w:val="00D7676E"/>
    <w:rsid w:val="00D7691A"/>
    <w:rsid w:val="00D7724B"/>
    <w:rsid w:val="00D77657"/>
    <w:rsid w:val="00D80857"/>
    <w:rsid w:val="00D809F4"/>
    <w:rsid w:val="00D810AE"/>
    <w:rsid w:val="00D81970"/>
    <w:rsid w:val="00D8220C"/>
    <w:rsid w:val="00D8329B"/>
    <w:rsid w:val="00D842DB"/>
    <w:rsid w:val="00D84930"/>
    <w:rsid w:val="00D86D6D"/>
    <w:rsid w:val="00D872BC"/>
    <w:rsid w:val="00D874B0"/>
    <w:rsid w:val="00D90250"/>
    <w:rsid w:val="00D90A8C"/>
    <w:rsid w:val="00D9181D"/>
    <w:rsid w:val="00D939A0"/>
    <w:rsid w:val="00D943B9"/>
    <w:rsid w:val="00D947EB"/>
    <w:rsid w:val="00D94EDE"/>
    <w:rsid w:val="00D95F16"/>
    <w:rsid w:val="00D966CC"/>
    <w:rsid w:val="00D9678D"/>
    <w:rsid w:val="00D97591"/>
    <w:rsid w:val="00DA011C"/>
    <w:rsid w:val="00DA1944"/>
    <w:rsid w:val="00DA2CBB"/>
    <w:rsid w:val="00DA2F10"/>
    <w:rsid w:val="00DA2F41"/>
    <w:rsid w:val="00DA381A"/>
    <w:rsid w:val="00DA43F2"/>
    <w:rsid w:val="00DA51EC"/>
    <w:rsid w:val="00DA554B"/>
    <w:rsid w:val="00DA58C8"/>
    <w:rsid w:val="00DA6CBA"/>
    <w:rsid w:val="00DA6D3F"/>
    <w:rsid w:val="00DA71E8"/>
    <w:rsid w:val="00DA7597"/>
    <w:rsid w:val="00DA7ED3"/>
    <w:rsid w:val="00DB07FD"/>
    <w:rsid w:val="00DB0ADF"/>
    <w:rsid w:val="00DB0CF7"/>
    <w:rsid w:val="00DB0E5D"/>
    <w:rsid w:val="00DB155B"/>
    <w:rsid w:val="00DB18B2"/>
    <w:rsid w:val="00DB2288"/>
    <w:rsid w:val="00DB289F"/>
    <w:rsid w:val="00DB28FB"/>
    <w:rsid w:val="00DB2AEB"/>
    <w:rsid w:val="00DB4195"/>
    <w:rsid w:val="00DB41BF"/>
    <w:rsid w:val="00DB4207"/>
    <w:rsid w:val="00DB500E"/>
    <w:rsid w:val="00DB688E"/>
    <w:rsid w:val="00DB6E02"/>
    <w:rsid w:val="00DB6EB2"/>
    <w:rsid w:val="00DB764D"/>
    <w:rsid w:val="00DB7666"/>
    <w:rsid w:val="00DB76D7"/>
    <w:rsid w:val="00DB7E09"/>
    <w:rsid w:val="00DC0503"/>
    <w:rsid w:val="00DC0B8B"/>
    <w:rsid w:val="00DC0C08"/>
    <w:rsid w:val="00DC1A77"/>
    <w:rsid w:val="00DC1D43"/>
    <w:rsid w:val="00DC2065"/>
    <w:rsid w:val="00DC288C"/>
    <w:rsid w:val="00DC2B81"/>
    <w:rsid w:val="00DC2C0C"/>
    <w:rsid w:val="00DC2E05"/>
    <w:rsid w:val="00DC3788"/>
    <w:rsid w:val="00DC3A07"/>
    <w:rsid w:val="00DC486A"/>
    <w:rsid w:val="00DC4F8E"/>
    <w:rsid w:val="00DC54CE"/>
    <w:rsid w:val="00DC6E44"/>
    <w:rsid w:val="00DC7BC3"/>
    <w:rsid w:val="00DD014F"/>
    <w:rsid w:val="00DD0FC6"/>
    <w:rsid w:val="00DD210C"/>
    <w:rsid w:val="00DD2659"/>
    <w:rsid w:val="00DD2F64"/>
    <w:rsid w:val="00DD3539"/>
    <w:rsid w:val="00DD36C5"/>
    <w:rsid w:val="00DD45F8"/>
    <w:rsid w:val="00DD4A07"/>
    <w:rsid w:val="00DD5D02"/>
    <w:rsid w:val="00DD6D40"/>
    <w:rsid w:val="00DD7186"/>
    <w:rsid w:val="00DD7451"/>
    <w:rsid w:val="00DD7667"/>
    <w:rsid w:val="00DD7C32"/>
    <w:rsid w:val="00DD7DB6"/>
    <w:rsid w:val="00DD7FD5"/>
    <w:rsid w:val="00DE041D"/>
    <w:rsid w:val="00DE045A"/>
    <w:rsid w:val="00DE14A2"/>
    <w:rsid w:val="00DE186E"/>
    <w:rsid w:val="00DE2A59"/>
    <w:rsid w:val="00DE3021"/>
    <w:rsid w:val="00DE31C1"/>
    <w:rsid w:val="00DE49A5"/>
    <w:rsid w:val="00DE4D88"/>
    <w:rsid w:val="00DE57A9"/>
    <w:rsid w:val="00DE5F8D"/>
    <w:rsid w:val="00DE6384"/>
    <w:rsid w:val="00DE68B8"/>
    <w:rsid w:val="00DE7C60"/>
    <w:rsid w:val="00DF039E"/>
    <w:rsid w:val="00DF0802"/>
    <w:rsid w:val="00DF2585"/>
    <w:rsid w:val="00DF2C1B"/>
    <w:rsid w:val="00DF421C"/>
    <w:rsid w:val="00DF4A64"/>
    <w:rsid w:val="00DF4A73"/>
    <w:rsid w:val="00DF4B57"/>
    <w:rsid w:val="00DF4C61"/>
    <w:rsid w:val="00DF552F"/>
    <w:rsid w:val="00DF5BF0"/>
    <w:rsid w:val="00DF5D62"/>
    <w:rsid w:val="00DF6433"/>
    <w:rsid w:val="00DF6C5E"/>
    <w:rsid w:val="00DF6CEA"/>
    <w:rsid w:val="00DF7093"/>
    <w:rsid w:val="00DF763C"/>
    <w:rsid w:val="00DF7D5B"/>
    <w:rsid w:val="00DF7ECF"/>
    <w:rsid w:val="00E009F6"/>
    <w:rsid w:val="00E00AC1"/>
    <w:rsid w:val="00E01FEC"/>
    <w:rsid w:val="00E03643"/>
    <w:rsid w:val="00E0372C"/>
    <w:rsid w:val="00E04395"/>
    <w:rsid w:val="00E04470"/>
    <w:rsid w:val="00E05723"/>
    <w:rsid w:val="00E057A6"/>
    <w:rsid w:val="00E0605E"/>
    <w:rsid w:val="00E075F0"/>
    <w:rsid w:val="00E0767A"/>
    <w:rsid w:val="00E10478"/>
    <w:rsid w:val="00E1069A"/>
    <w:rsid w:val="00E10B03"/>
    <w:rsid w:val="00E1179E"/>
    <w:rsid w:val="00E118B4"/>
    <w:rsid w:val="00E11967"/>
    <w:rsid w:val="00E13EDF"/>
    <w:rsid w:val="00E15355"/>
    <w:rsid w:val="00E154D7"/>
    <w:rsid w:val="00E1630C"/>
    <w:rsid w:val="00E1766A"/>
    <w:rsid w:val="00E211A6"/>
    <w:rsid w:val="00E212A9"/>
    <w:rsid w:val="00E21F8B"/>
    <w:rsid w:val="00E22401"/>
    <w:rsid w:val="00E237BE"/>
    <w:rsid w:val="00E23D24"/>
    <w:rsid w:val="00E240CA"/>
    <w:rsid w:val="00E244F2"/>
    <w:rsid w:val="00E246F8"/>
    <w:rsid w:val="00E24832"/>
    <w:rsid w:val="00E25348"/>
    <w:rsid w:val="00E25806"/>
    <w:rsid w:val="00E25DBD"/>
    <w:rsid w:val="00E27419"/>
    <w:rsid w:val="00E27FDE"/>
    <w:rsid w:val="00E30447"/>
    <w:rsid w:val="00E3083E"/>
    <w:rsid w:val="00E31329"/>
    <w:rsid w:val="00E31877"/>
    <w:rsid w:val="00E3303E"/>
    <w:rsid w:val="00E33895"/>
    <w:rsid w:val="00E343D2"/>
    <w:rsid w:val="00E346E9"/>
    <w:rsid w:val="00E349E5"/>
    <w:rsid w:val="00E34C70"/>
    <w:rsid w:val="00E34E4D"/>
    <w:rsid w:val="00E3539C"/>
    <w:rsid w:val="00E3585A"/>
    <w:rsid w:val="00E35C54"/>
    <w:rsid w:val="00E35E60"/>
    <w:rsid w:val="00E36306"/>
    <w:rsid w:val="00E365FD"/>
    <w:rsid w:val="00E36780"/>
    <w:rsid w:val="00E36C9C"/>
    <w:rsid w:val="00E36D99"/>
    <w:rsid w:val="00E375B3"/>
    <w:rsid w:val="00E37C48"/>
    <w:rsid w:val="00E40296"/>
    <w:rsid w:val="00E41433"/>
    <w:rsid w:val="00E41968"/>
    <w:rsid w:val="00E42752"/>
    <w:rsid w:val="00E42858"/>
    <w:rsid w:val="00E43101"/>
    <w:rsid w:val="00E43297"/>
    <w:rsid w:val="00E43ADC"/>
    <w:rsid w:val="00E44C48"/>
    <w:rsid w:val="00E44C7F"/>
    <w:rsid w:val="00E45964"/>
    <w:rsid w:val="00E466B1"/>
    <w:rsid w:val="00E46C81"/>
    <w:rsid w:val="00E4739E"/>
    <w:rsid w:val="00E477A9"/>
    <w:rsid w:val="00E47D93"/>
    <w:rsid w:val="00E503DE"/>
    <w:rsid w:val="00E505DB"/>
    <w:rsid w:val="00E52400"/>
    <w:rsid w:val="00E52BA0"/>
    <w:rsid w:val="00E530C8"/>
    <w:rsid w:val="00E53BA1"/>
    <w:rsid w:val="00E541C6"/>
    <w:rsid w:val="00E54423"/>
    <w:rsid w:val="00E54C17"/>
    <w:rsid w:val="00E5547B"/>
    <w:rsid w:val="00E5563E"/>
    <w:rsid w:val="00E558CD"/>
    <w:rsid w:val="00E55EFB"/>
    <w:rsid w:val="00E562AD"/>
    <w:rsid w:val="00E5690C"/>
    <w:rsid w:val="00E56B8E"/>
    <w:rsid w:val="00E5777F"/>
    <w:rsid w:val="00E61773"/>
    <w:rsid w:val="00E625C3"/>
    <w:rsid w:val="00E6292E"/>
    <w:rsid w:val="00E62F85"/>
    <w:rsid w:val="00E63447"/>
    <w:rsid w:val="00E63F64"/>
    <w:rsid w:val="00E648A4"/>
    <w:rsid w:val="00E64986"/>
    <w:rsid w:val="00E64C4F"/>
    <w:rsid w:val="00E6531F"/>
    <w:rsid w:val="00E65D19"/>
    <w:rsid w:val="00E65D29"/>
    <w:rsid w:val="00E66033"/>
    <w:rsid w:val="00E660AC"/>
    <w:rsid w:val="00E66658"/>
    <w:rsid w:val="00E67E31"/>
    <w:rsid w:val="00E70739"/>
    <w:rsid w:val="00E70B0B"/>
    <w:rsid w:val="00E71355"/>
    <w:rsid w:val="00E71E80"/>
    <w:rsid w:val="00E721F3"/>
    <w:rsid w:val="00E727D6"/>
    <w:rsid w:val="00E7344A"/>
    <w:rsid w:val="00E73EAC"/>
    <w:rsid w:val="00E7612B"/>
    <w:rsid w:val="00E77AD4"/>
    <w:rsid w:val="00E77ED9"/>
    <w:rsid w:val="00E809B4"/>
    <w:rsid w:val="00E812C9"/>
    <w:rsid w:val="00E81A52"/>
    <w:rsid w:val="00E81DB6"/>
    <w:rsid w:val="00E82B1F"/>
    <w:rsid w:val="00E83351"/>
    <w:rsid w:val="00E83EE6"/>
    <w:rsid w:val="00E83F41"/>
    <w:rsid w:val="00E84941"/>
    <w:rsid w:val="00E860D4"/>
    <w:rsid w:val="00E86105"/>
    <w:rsid w:val="00E86194"/>
    <w:rsid w:val="00E86248"/>
    <w:rsid w:val="00E862A7"/>
    <w:rsid w:val="00E862FE"/>
    <w:rsid w:val="00E86C55"/>
    <w:rsid w:val="00E86EF5"/>
    <w:rsid w:val="00E87F75"/>
    <w:rsid w:val="00E90064"/>
    <w:rsid w:val="00E90474"/>
    <w:rsid w:val="00E90480"/>
    <w:rsid w:val="00E91919"/>
    <w:rsid w:val="00E92104"/>
    <w:rsid w:val="00E93845"/>
    <w:rsid w:val="00E94164"/>
    <w:rsid w:val="00E9421D"/>
    <w:rsid w:val="00E943DF"/>
    <w:rsid w:val="00E94E6D"/>
    <w:rsid w:val="00E9550E"/>
    <w:rsid w:val="00E95D80"/>
    <w:rsid w:val="00E95FE6"/>
    <w:rsid w:val="00E96598"/>
    <w:rsid w:val="00E96DBD"/>
    <w:rsid w:val="00E9765A"/>
    <w:rsid w:val="00E97763"/>
    <w:rsid w:val="00EA0EBC"/>
    <w:rsid w:val="00EA102B"/>
    <w:rsid w:val="00EA133D"/>
    <w:rsid w:val="00EA19CD"/>
    <w:rsid w:val="00EA2534"/>
    <w:rsid w:val="00EA301E"/>
    <w:rsid w:val="00EA3388"/>
    <w:rsid w:val="00EA34C4"/>
    <w:rsid w:val="00EA380A"/>
    <w:rsid w:val="00EA3B6A"/>
    <w:rsid w:val="00EA3FAE"/>
    <w:rsid w:val="00EA5B5E"/>
    <w:rsid w:val="00EA61BA"/>
    <w:rsid w:val="00EA6D11"/>
    <w:rsid w:val="00EA7E8B"/>
    <w:rsid w:val="00EB055F"/>
    <w:rsid w:val="00EB0C8F"/>
    <w:rsid w:val="00EB102F"/>
    <w:rsid w:val="00EB10CF"/>
    <w:rsid w:val="00EB1764"/>
    <w:rsid w:val="00EB18A4"/>
    <w:rsid w:val="00EB1942"/>
    <w:rsid w:val="00EB33B7"/>
    <w:rsid w:val="00EB3477"/>
    <w:rsid w:val="00EB3488"/>
    <w:rsid w:val="00EB3F0D"/>
    <w:rsid w:val="00EB441D"/>
    <w:rsid w:val="00EB5385"/>
    <w:rsid w:val="00EB5704"/>
    <w:rsid w:val="00EB5FA7"/>
    <w:rsid w:val="00EB69A7"/>
    <w:rsid w:val="00EB6DCE"/>
    <w:rsid w:val="00EB6FD5"/>
    <w:rsid w:val="00EB6FDF"/>
    <w:rsid w:val="00EB76FB"/>
    <w:rsid w:val="00EC06A8"/>
    <w:rsid w:val="00EC09D7"/>
    <w:rsid w:val="00EC1357"/>
    <w:rsid w:val="00EC1724"/>
    <w:rsid w:val="00EC1F2B"/>
    <w:rsid w:val="00EC20EA"/>
    <w:rsid w:val="00EC366E"/>
    <w:rsid w:val="00EC3E9B"/>
    <w:rsid w:val="00EC52F8"/>
    <w:rsid w:val="00EC531C"/>
    <w:rsid w:val="00EC54FD"/>
    <w:rsid w:val="00EC5AC0"/>
    <w:rsid w:val="00EC65F3"/>
    <w:rsid w:val="00EC706F"/>
    <w:rsid w:val="00EC799B"/>
    <w:rsid w:val="00EC7C71"/>
    <w:rsid w:val="00ED0693"/>
    <w:rsid w:val="00ED0D92"/>
    <w:rsid w:val="00ED1445"/>
    <w:rsid w:val="00ED1E82"/>
    <w:rsid w:val="00ED2309"/>
    <w:rsid w:val="00ED2DCF"/>
    <w:rsid w:val="00ED30EA"/>
    <w:rsid w:val="00ED32D0"/>
    <w:rsid w:val="00ED3C6D"/>
    <w:rsid w:val="00ED4C74"/>
    <w:rsid w:val="00ED5496"/>
    <w:rsid w:val="00ED579C"/>
    <w:rsid w:val="00ED6539"/>
    <w:rsid w:val="00ED67EF"/>
    <w:rsid w:val="00ED73ED"/>
    <w:rsid w:val="00ED7E32"/>
    <w:rsid w:val="00EE01A6"/>
    <w:rsid w:val="00EE05AD"/>
    <w:rsid w:val="00EE10E8"/>
    <w:rsid w:val="00EE19B0"/>
    <w:rsid w:val="00EE29DD"/>
    <w:rsid w:val="00EE2CF2"/>
    <w:rsid w:val="00EE36A1"/>
    <w:rsid w:val="00EE3BD3"/>
    <w:rsid w:val="00EE4B5D"/>
    <w:rsid w:val="00EE4F44"/>
    <w:rsid w:val="00EE502B"/>
    <w:rsid w:val="00EE515A"/>
    <w:rsid w:val="00EE55EB"/>
    <w:rsid w:val="00EE6361"/>
    <w:rsid w:val="00EE6DB3"/>
    <w:rsid w:val="00EE6EB6"/>
    <w:rsid w:val="00EE6FE9"/>
    <w:rsid w:val="00EE799C"/>
    <w:rsid w:val="00EF236B"/>
    <w:rsid w:val="00EF2830"/>
    <w:rsid w:val="00EF2ED2"/>
    <w:rsid w:val="00EF3090"/>
    <w:rsid w:val="00EF5678"/>
    <w:rsid w:val="00EF58E6"/>
    <w:rsid w:val="00EF60BF"/>
    <w:rsid w:val="00EF6C0C"/>
    <w:rsid w:val="00EF6DFF"/>
    <w:rsid w:val="00EF7621"/>
    <w:rsid w:val="00EF7EF7"/>
    <w:rsid w:val="00F00780"/>
    <w:rsid w:val="00F00AC4"/>
    <w:rsid w:val="00F00D16"/>
    <w:rsid w:val="00F027BB"/>
    <w:rsid w:val="00F032EC"/>
    <w:rsid w:val="00F04F4E"/>
    <w:rsid w:val="00F05219"/>
    <w:rsid w:val="00F0598A"/>
    <w:rsid w:val="00F059F1"/>
    <w:rsid w:val="00F062EF"/>
    <w:rsid w:val="00F06794"/>
    <w:rsid w:val="00F06CF1"/>
    <w:rsid w:val="00F0786F"/>
    <w:rsid w:val="00F10247"/>
    <w:rsid w:val="00F10542"/>
    <w:rsid w:val="00F10604"/>
    <w:rsid w:val="00F10888"/>
    <w:rsid w:val="00F117F5"/>
    <w:rsid w:val="00F11CCC"/>
    <w:rsid w:val="00F13D28"/>
    <w:rsid w:val="00F1525C"/>
    <w:rsid w:val="00F154F5"/>
    <w:rsid w:val="00F15960"/>
    <w:rsid w:val="00F16A4B"/>
    <w:rsid w:val="00F16EC0"/>
    <w:rsid w:val="00F17488"/>
    <w:rsid w:val="00F17A21"/>
    <w:rsid w:val="00F20BB9"/>
    <w:rsid w:val="00F20FF1"/>
    <w:rsid w:val="00F2106D"/>
    <w:rsid w:val="00F21475"/>
    <w:rsid w:val="00F21F88"/>
    <w:rsid w:val="00F21F92"/>
    <w:rsid w:val="00F225D0"/>
    <w:rsid w:val="00F23017"/>
    <w:rsid w:val="00F2357F"/>
    <w:rsid w:val="00F236F5"/>
    <w:rsid w:val="00F2393C"/>
    <w:rsid w:val="00F2398E"/>
    <w:rsid w:val="00F23BC3"/>
    <w:rsid w:val="00F23CE0"/>
    <w:rsid w:val="00F26635"/>
    <w:rsid w:val="00F30420"/>
    <w:rsid w:val="00F30B34"/>
    <w:rsid w:val="00F30C81"/>
    <w:rsid w:val="00F32DD1"/>
    <w:rsid w:val="00F32E2F"/>
    <w:rsid w:val="00F3409D"/>
    <w:rsid w:val="00F34208"/>
    <w:rsid w:val="00F34870"/>
    <w:rsid w:val="00F3543C"/>
    <w:rsid w:val="00F35A49"/>
    <w:rsid w:val="00F36062"/>
    <w:rsid w:val="00F3629D"/>
    <w:rsid w:val="00F36434"/>
    <w:rsid w:val="00F3706E"/>
    <w:rsid w:val="00F3764D"/>
    <w:rsid w:val="00F377C6"/>
    <w:rsid w:val="00F400B6"/>
    <w:rsid w:val="00F416F6"/>
    <w:rsid w:val="00F41843"/>
    <w:rsid w:val="00F42C21"/>
    <w:rsid w:val="00F4343B"/>
    <w:rsid w:val="00F438B0"/>
    <w:rsid w:val="00F4423E"/>
    <w:rsid w:val="00F4424D"/>
    <w:rsid w:val="00F44973"/>
    <w:rsid w:val="00F45B76"/>
    <w:rsid w:val="00F501CD"/>
    <w:rsid w:val="00F508DD"/>
    <w:rsid w:val="00F50EFF"/>
    <w:rsid w:val="00F51D78"/>
    <w:rsid w:val="00F5286C"/>
    <w:rsid w:val="00F532CD"/>
    <w:rsid w:val="00F53BDC"/>
    <w:rsid w:val="00F542CA"/>
    <w:rsid w:val="00F560E2"/>
    <w:rsid w:val="00F563C4"/>
    <w:rsid w:val="00F56647"/>
    <w:rsid w:val="00F566DB"/>
    <w:rsid w:val="00F567C0"/>
    <w:rsid w:val="00F567F7"/>
    <w:rsid w:val="00F567FF"/>
    <w:rsid w:val="00F57228"/>
    <w:rsid w:val="00F60CF5"/>
    <w:rsid w:val="00F60F86"/>
    <w:rsid w:val="00F615FC"/>
    <w:rsid w:val="00F62370"/>
    <w:rsid w:val="00F629C3"/>
    <w:rsid w:val="00F631F9"/>
    <w:rsid w:val="00F63787"/>
    <w:rsid w:val="00F637A4"/>
    <w:rsid w:val="00F63AD2"/>
    <w:rsid w:val="00F63D6E"/>
    <w:rsid w:val="00F659D6"/>
    <w:rsid w:val="00F66CB2"/>
    <w:rsid w:val="00F67730"/>
    <w:rsid w:val="00F70856"/>
    <w:rsid w:val="00F70FF0"/>
    <w:rsid w:val="00F71C2F"/>
    <w:rsid w:val="00F72F84"/>
    <w:rsid w:val="00F75D9F"/>
    <w:rsid w:val="00F762EC"/>
    <w:rsid w:val="00F765CA"/>
    <w:rsid w:val="00F77426"/>
    <w:rsid w:val="00F77588"/>
    <w:rsid w:val="00F779CF"/>
    <w:rsid w:val="00F80B78"/>
    <w:rsid w:val="00F80E97"/>
    <w:rsid w:val="00F812DD"/>
    <w:rsid w:val="00F819DC"/>
    <w:rsid w:val="00F81BD4"/>
    <w:rsid w:val="00F82614"/>
    <w:rsid w:val="00F83236"/>
    <w:rsid w:val="00F83583"/>
    <w:rsid w:val="00F83AA9"/>
    <w:rsid w:val="00F84301"/>
    <w:rsid w:val="00F846AA"/>
    <w:rsid w:val="00F848E8"/>
    <w:rsid w:val="00F8573B"/>
    <w:rsid w:val="00F8658D"/>
    <w:rsid w:val="00F86EC9"/>
    <w:rsid w:val="00F87764"/>
    <w:rsid w:val="00F87903"/>
    <w:rsid w:val="00F903A1"/>
    <w:rsid w:val="00F90AD2"/>
    <w:rsid w:val="00F91079"/>
    <w:rsid w:val="00F91CEC"/>
    <w:rsid w:val="00F91D6B"/>
    <w:rsid w:val="00F91DEA"/>
    <w:rsid w:val="00F92A12"/>
    <w:rsid w:val="00F93653"/>
    <w:rsid w:val="00F95603"/>
    <w:rsid w:val="00F95CC6"/>
    <w:rsid w:val="00F96189"/>
    <w:rsid w:val="00F96615"/>
    <w:rsid w:val="00F974D2"/>
    <w:rsid w:val="00F97E47"/>
    <w:rsid w:val="00FA113D"/>
    <w:rsid w:val="00FA1B6A"/>
    <w:rsid w:val="00FA2A35"/>
    <w:rsid w:val="00FA3135"/>
    <w:rsid w:val="00FA34CB"/>
    <w:rsid w:val="00FA48EF"/>
    <w:rsid w:val="00FA55E5"/>
    <w:rsid w:val="00FA60D8"/>
    <w:rsid w:val="00FA618A"/>
    <w:rsid w:val="00FA7B1D"/>
    <w:rsid w:val="00FB0482"/>
    <w:rsid w:val="00FB0D3D"/>
    <w:rsid w:val="00FB1540"/>
    <w:rsid w:val="00FB2179"/>
    <w:rsid w:val="00FB36BC"/>
    <w:rsid w:val="00FB3AAE"/>
    <w:rsid w:val="00FB4078"/>
    <w:rsid w:val="00FB42DE"/>
    <w:rsid w:val="00FB542E"/>
    <w:rsid w:val="00FB5AB5"/>
    <w:rsid w:val="00FB5E7B"/>
    <w:rsid w:val="00FB7E6E"/>
    <w:rsid w:val="00FC2D0E"/>
    <w:rsid w:val="00FC387D"/>
    <w:rsid w:val="00FC4330"/>
    <w:rsid w:val="00FC45C1"/>
    <w:rsid w:val="00FC51F7"/>
    <w:rsid w:val="00FC53C4"/>
    <w:rsid w:val="00FC5442"/>
    <w:rsid w:val="00FC5804"/>
    <w:rsid w:val="00FC5D3F"/>
    <w:rsid w:val="00FC65E8"/>
    <w:rsid w:val="00FC6BEA"/>
    <w:rsid w:val="00FC7089"/>
    <w:rsid w:val="00FC752A"/>
    <w:rsid w:val="00FC78AB"/>
    <w:rsid w:val="00FD0294"/>
    <w:rsid w:val="00FD0DB0"/>
    <w:rsid w:val="00FD0F87"/>
    <w:rsid w:val="00FD18EF"/>
    <w:rsid w:val="00FD3DF9"/>
    <w:rsid w:val="00FD46DE"/>
    <w:rsid w:val="00FD4C23"/>
    <w:rsid w:val="00FD6138"/>
    <w:rsid w:val="00FD6542"/>
    <w:rsid w:val="00FD669D"/>
    <w:rsid w:val="00FD6803"/>
    <w:rsid w:val="00FD6993"/>
    <w:rsid w:val="00FD6F3F"/>
    <w:rsid w:val="00FD6F4F"/>
    <w:rsid w:val="00FE1A4F"/>
    <w:rsid w:val="00FE2843"/>
    <w:rsid w:val="00FE3FD3"/>
    <w:rsid w:val="00FE45B9"/>
    <w:rsid w:val="00FE4861"/>
    <w:rsid w:val="00FE5D97"/>
    <w:rsid w:val="00FE5F7C"/>
    <w:rsid w:val="00FE6263"/>
    <w:rsid w:val="00FE6FB4"/>
    <w:rsid w:val="00FE7BF5"/>
    <w:rsid w:val="00FF0601"/>
    <w:rsid w:val="00FF0833"/>
    <w:rsid w:val="00FF1708"/>
    <w:rsid w:val="00FF2CBA"/>
    <w:rsid w:val="00FF315A"/>
    <w:rsid w:val="00FF6964"/>
    <w:rsid w:val="00FF7D4E"/>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F61D2A7"/>
  <w15:docId w15:val="{840CFC40-C2E8-41B8-9B97-372908E4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C61"/>
    <w:pPr>
      <w:spacing w:after="120"/>
      <w:jc w:val="both"/>
    </w:pPr>
    <w:rPr>
      <w:sz w:val="24"/>
    </w:rPr>
  </w:style>
  <w:style w:type="paragraph" w:styleId="Heading1">
    <w:name w:val="heading 1"/>
    <w:basedOn w:val="Normal"/>
    <w:next w:val="BodyText"/>
    <w:link w:val="Heading1Char"/>
    <w:qFormat/>
    <w:pPr>
      <w:keepNext/>
      <w:numPr>
        <w:numId w:val="3"/>
      </w:numPr>
      <w:jc w:val="left"/>
      <w:outlineLvl w:val="0"/>
    </w:pPr>
    <w:rPr>
      <w:b/>
      <w:caps/>
      <w:kern w:val="28"/>
      <w:sz w:val="28"/>
      <w:lang w:val="en-GB"/>
    </w:rPr>
  </w:style>
  <w:style w:type="paragraph" w:styleId="Heading2">
    <w:name w:val="heading 2"/>
    <w:basedOn w:val="Normal"/>
    <w:next w:val="BodyText"/>
    <w:link w:val="Heading2Char"/>
    <w:qFormat/>
    <w:pPr>
      <w:keepNext/>
      <w:numPr>
        <w:ilvl w:val="1"/>
        <w:numId w:val="3"/>
      </w:numPr>
      <w:jc w:val="left"/>
      <w:outlineLvl w:val="1"/>
    </w:pPr>
    <w:rPr>
      <w:b/>
      <w:sz w:val="28"/>
    </w:rPr>
  </w:style>
  <w:style w:type="paragraph" w:styleId="Heading3">
    <w:name w:val="heading 3"/>
    <w:basedOn w:val="Normal"/>
    <w:next w:val="Normal"/>
    <w:link w:val="Heading3Char"/>
    <w:qFormat/>
    <w:pPr>
      <w:keepNext/>
      <w:numPr>
        <w:ilvl w:val="2"/>
        <w:numId w:val="3"/>
      </w:numPr>
      <w:jc w:val="left"/>
      <w:outlineLvl w:val="2"/>
    </w:pPr>
    <w:rPr>
      <w:b/>
    </w:rPr>
  </w:style>
  <w:style w:type="paragraph" w:styleId="Heading4">
    <w:name w:val="heading 4"/>
    <w:basedOn w:val="Normal"/>
    <w:next w:val="BodyText2"/>
    <w:link w:val="Heading4Char"/>
    <w:qFormat/>
    <w:pPr>
      <w:keepNext/>
      <w:numPr>
        <w:ilvl w:val="3"/>
        <w:numId w:val="3"/>
      </w:numPr>
      <w:tabs>
        <w:tab w:val="left" w:pos="1800"/>
      </w:tabs>
      <w:jc w:val="left"/>
      <w:outlineLvl w:val="3"/>
    </w:pPr>
    <w:rPr>
      <w:b/>
    </w:rPr>
  </w:style>
  <w:style w:type="paragraph" w:styleId="Heading5">
    <w:name w:val="heading 5"/>
    <w:basedOn w:val="Normal"/>
    <w:next w:val="BodyText2"/>
    <w:link w:val="Heading5Char"/>
    <w:qFormat/>
    <w:pPr>
      <w:numPr>
        <w:ilvl w:val="4"/>
        <w:numId w:val="3"/>
      </w:numPr>
      <w:tabs>
        <w:tab w:val="left" w:pos="1800"/>
      </w:tabs>
      <w:jc w:val="left"/>
      <w:outlineLvl w:val="4"/>
    </w:pPr>
    <w:rPr>
      <w:b/>
      <w:i/>
    </w:rPr>
  </w:style>
  <w:style w:type="paragraph" w:styleId="Heading6">
    <w:name w:val="heading 6"/>
    <w:basedOn w:val="Normal"/>
    <w:next w:val="Normal"/>
    <w:link w:val="Heading6Char"/>
    <w:qFormat/>
    <w:pPr>
      <w:numPr>
        <w:ilvl w:val="5"/>
        <w:numId w:val="3"/>
      </w:numPr>
      <w:spacing w:before="240" w:after="60"/>
      <w:outlineLvl w:val="5"/>
    </w:pPr>
    <w:rPr>
      <w:rFonts w:ascii="Arial" w:hAnsi="Arial"/>
      <w:i/>
      <w:sz w:val="22"/>
    </w:rPr>
  </w:style>
  <w:style w:type="paragraph" w:styleId="Heading7">
    <w:name w:val="heading 7"/>
    <w:basedOn w:val="Normal"/>
    <w:next w:val="Normal"/>
    <w:link w:val="Heading7Char"/>
    <w:qFormat/>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2">
    <w:name w:val="Summary_2"/>
    <w:basedOn w:val="Normal"/>
    <w:pPr>
      <w:tabs>
        <w:tab w:val="left" w:pos="-720"/>
      </w:tabs>
      <w:suppressAutoHyphens/>
      <w:spacing w:before="80" w:after="60"/>
    </w:pPr>
    <w:rPr>
      <w:spacing w:val="-2"/>
      <w:sz w:val="22"/>
    </w:rPr>
  </w:style>
  <w:style w:type="paragraph" w:customStyle="1" w:styleId="Summary1">
    <w:name w:val="Summary_1"/>
    <w:basedOn w:val="Normal"/>
    <w:uiPriority w:val="99"/>
    <w:pPr>
      <w:tabs>
        <w:tab w:val="left" w:pos="-720"/>
      </w:tabs>
      <w:suppressAutoHyphens/>
      <w:spacing w:before="120"/>
    </w:pPr>
    <w:rPr>
      <w:rFonts w:ascii="Arial" w:hAnsi="Arial"/>
      <w:i/>
      <w:spacing w:val="-2"/>
      <w:sz w:val="18"/>
    </w:rPr>
  </w:style>
  <w:style w:type="paragraph" w:customStyle="1" w:styleId="Summary3">
    <w:name w:val="Summary_3"/>
    <w:basedOn w:val="Normal"/>
    <w:pPr>
      <w:tabs>
        <w:tab w:val="left" w:pos="-720"/>
      </w:tabs>
      <w:suppressAutoHyphens/>
      <w:spacing w:after="0"/>
      <w:jc w:val="left"/>
    </w:pPr>
    <w:rPr>
      <w:smallCaps/>
      <w:spacing w:val="-2"/>
      <w:sz w:val="26"/>
    </w:rPr>
  </w:style>
  <w:style w:type="paragraph" w:customStyle="1" w:styleId="Summary4">
    <w:name w:val="Summary_4"/>
    <w:basedOn w:val="Summary1"/>
    <w:pPr>
      <w:jc w:val="center"/>
    </w:pPr>
  </w:style>
  <w:style w:type="paragraph" w:styleId="Footer">
    <w:name w:val="footer"/>
    <w:basedOn w:val="Normal"/>
    <w:link w:val="FooterChar"/>
    <w:pPr>
      <w:tabs>
        <w:tab w:val="center" w:pos="4680"/>
        <w:tab w:val="right" w:pos="9360"/>
      </w:tabs>
      <w:suppressAutoHyphens/>
      <w:spacing w:before="40" w:after="0"/>
    </w:pPr>
    <w:rPr>
      <w:sz w:val="18"/>
    </w:rPr>
  </w:style>
  <w:style w:type="paragraph" w:customStyle="1" w:styleId="Cover1">
    <w:name w:val="Cover_1"/>
    <w:basedOn w:val="Normal"/>
    <w:pPr>
      <w:jc w:val="center"/>
    </w:pPr>
    <w:rPr>
      <w:smallCaps/>
      <w:sz w:val="32"/>
    </w:rPr>
  </w:style>
  <w:style w:type="paragraph" w:customStyle="1" w:styleId="Cover2">
    <w:name w:val="Cover_2"/>
    <w:basedOn w:val="Normal"/>
    <w:pPr>
      <w:spacing w:after="0"/>
      <w:jc w:val="center"/>
    </w:pPr>
    <w:rPr>
      <w:smallCaps/>
      <w:sz w:val="64"/>
    </w:rPr>
  </w:style>
  <w:style w:type="paragraph" w:customStyle="1" w:styleId="Cover4">
    <w:name w:val="Cover_4"/>
    <w:basedOn w:val="Cover2"/>
  </w:style>
  <w:style w:type="paragraph" w:customStyle="1" w:styleId="TableTextLeftAlign">
    <w:name w:val="Table Text Left Align"/>
    <w:basedOn w:val="Normal"/>
    <w:uiPriority w:val="99"/>
    <w:pPr>
      <w:spacing w:after="0"/>
      <w:jc w:val="left"/>
    </w:pPr>
    <w:rPr>
      <w:sz w:val="20"/>
    </w:rPr>
  </w:style>
  <w:style w:type="paragraph" w:customStyle="1" w:styleId="Cover3">
    <w:name w:val="Cover_3"/>
    <w:basedOn w:val="Cover4"/>
    <w:pPr>
      <w:jc w:val="left"/>
    </w:pPr>
  </w:style>
  <w:style w:type="paragraph" w:styleId="Header">
    <w:name w:val="header"/>
    <w:basedOn w:val="Normal"/>
    <w:link w:val="HeaderChar"/>
    <w:uiPriority w:val="99"/>
    <w:pPr>
      <w:tabs>
        <w:tab w:val="right" w:pos="9360"/>
      </w:tabs>
      <w:spacing w:after="0"/>
    </w:pPr>
    <w:rPr>
      <w:sz w:val="18"/>
    </w:rPr>
  </w:style>
  <w:style w:type="character" w:styleId="PageNumber">
    <w:name w:val="page number"/>
    <w:basedOn w:val="DefaultParagraphFont"/>
  </w:style>
  <w:style w:type="paragraph" w:customStyle="1" w:styleId="TableTextCentered">
    <w:name w:val="Table Text Centered"/>
    <w:basedOn w:val="TableTextLeftAlign"/>
    <w:pPr>
      <w:jc w:val="center"/>
    </w:pPr>
  </w:style>
  <w:style w:type="paragraph" w:customStyle="1" w:styleId="Summary5">
    <w:name w:val="Summary_5"/>
    <w:basedOn w:val="Summary2"/>
    <w:uiPriority w:val="99"/>
    <w:rPr>
      <w:sz w:val="24"/>
    </w:rPr>
  </w:style>
  <w:style w:type="paragraph" w:customStyle="1" w:styleId="Summary6">
    <w:name w:val="Summary_6"/>
    <w:basedOn w:val="Summary2"/>
    <w:pPr>
      <w:spacing w:after="0"/>
    </w:pPr>
  </w:style>
  <w:style w:type="paragraph" w:customStyle="1" w:styleId="LogoBlk1">
    <w:name w:val="LogoBlk1"/>
    <w:basedOn w:val="Normal"/>
    <w:pPr>
      <w:spacing w:after="0"/>
    </w:pPr>
    <w:rPr>
      <w:sz w:val="15"/>
    </w:rPr>
  </w:style>
  <w:style w:type="paragraph" w:customStyle="1" w:styleId="Summary7">
    <w:name w:val="Summary_7"/>
    <w:basedOn w:val="Summary2"/>
    <w:pPr>
      <w:spacing w:before="0" w:after="0"/>
    </w:pPr>
    <w:rPr>
      <w:smallCaps/>
    </w:rPr>
  </w:style>
  <w:style w:type="paragraph" w:styleId="Caption">
    <w:name w:val="caption"/>
    <w:basedOn w:val="Normal"/>
    <w:next w:val="BodyText"/>
    <w:qFormat/>
    <w:pPr>
      <w:keepLines/>
      <w:spacing w:before="120"/>
      <w:ind w:left="907" w:hanging="907"/>
      <w:jc w:val="center"/>
    </w:pPr>
    <w:rPr>
      <w:b/>
      <w:sz w:val="20"/>
    </w:rPr>
  </w:style>
  <w:style w:type="paragraph" w:styleId="TOC1">
    <w:name w:val="toc 1"/>
    <w:basedOn w:val="Normal"/>
    <w:next w:val="Normal"/>
    <w:autoRedefine/>
    <w:uiPriority w:val="39"/>
    <w:rsid w:val="006C0785"/>
    <w:pPr>
      <w:spacing w:before="120"/>
      <w:jc w:val="left"/>
    </w:pPr>
    <w:rPr>
      <w:bCs/>
      <w:caps/>
    </w:rPr>
  </w:style>
  <w:style w:type="paragraph" w:styleId="Title">
    <w:name w:val="Title"/>
    <w:basedOn w:val="Normal"/>
    <w:link w:val="TitleChar"/>
    <w:qFormat/>
    <w:pPr>
      <w:spacing w:after="0"/>
      <w:jc w:val="center"/>
    </w:pPr>
    <w:rPr>
      <w:b/>
      <w:smallCaps/>
      <w:kern w:val="28"/>
      <w:sz w:val="80"/>
    </w:rPr>
  </w:style>
  <w:style w:type="paragraph" w:styleId="TOC2">
    <w:name w:val="toc 2"/>
    <w:basedOn w:val="Normal"/>
    <w:next w:val="Normal"/>
    <w:autoRedefine/>
    <w:uiPriority w:val="39"/>
    <w:rsid w:val="00CD3FA7"/>
    <w:pPr>
      <w:spacing w:after="0"/>
      <w:ind w:left="240"/>
      <w:jc w:val="left"/>
    </w:pPr>
    <w:rPr>
      <w:smallCaps/>
    </w:rPr>
  </w:style>
  <w:style w:type="paragraph" w:styleId="TOC3">
    <w:name w:val="toc 3"/>
    <w:basedOn w:val="Normal"/>
    <w:next w:val="Normal"/>
    <w:autoRedefine/>
    <w:semiHidden/>
    <w:pPr>
      <w:spacing w:after="0"/>
      <w:ind w:left="480"/>
      <w:jc w:val="left"/>
    </w:pPr>
    <w:rPr>
      <w:rFonts w:asciiTheme="minorHAnsi" w:hAnsiTheme="minorHAnsi"/>
      <w:i/>
      <w:iCs/>
      <w:sz w:val="20"/>
    </w:rPr>
  </w:style>
  <w:style w:type="paragraph" w:styleId="TOC4">
    <w:name w:val="toc 4"/>
    <w:basedOn w:val="Normal"/>
    <w:next w:val="Normal"/>
    <w:autoRedefine/>
    <w:semiHidden/>
    <w:pPr>
      <w:spacing w:after="0"/>
      <w:ind w:left="720"/>
      <w:jc w:val="left"/>
    </w:pPr>
    <w:rPr>
      <w:rFonts w:asciiTheme="minorHAnsi" w:hAnsiTheme="minorHAnsi"/>
      <w:sz w:val="18"/>
      <w:szCs w:val="18"/>
    </w:rPr>
  </w:style>
  <w:style w:type="paragraph" w:styleId="TOC5">
    <w:name w:val="toc 5"/>
    <w:basedOn w:val="Normal"/>
    <w:next w:val="Normal"/>
    <w:autoRedefine/>
    <w:semiHidden/>
    <w:pPr>
      <w:spacing w:after="0"/>
      <w:ind w:left="960"/>
      <w:jc w:val="left"/>
    </w:pPr>
    <w:rPr>
      <w:rFonts w:asciiTheme="minorHAnsi" w:hAnsiTheme="minorHAnsi"/>
      <w:sz w:val="18"/>
      <w:szCs w:val="18"/>
    </w:rPr>
  </w:style>
  <w:style w:type="paragraph" w:styleId="TOC6">
    <w:name w:val="toc 6"/>
    <w:basedOn w:val="Normal"/>
    <w:next w:val="Normal"/>
    <w:autoRedefine/>
    <w:semiHidden/>
    <w:pPr>
      <w:spacing w:after="0"/>
      <w:ind w:left="1200"/>
      <w:jc w:val="left"/>
    </w:pPr>
    <w:rPr>
      <w:rFonts w:asciiTheme="minorHAnsi" w:hAnsiTheme="minorHAnsi"/>
      <w:sz w:val="18"/>
      <w:szCs w:val="18"/>
    </w:rPr>
  </w:style>
  <w:style w:type="paragraph" w:styleId="TOC7">
    <w:name w:val="toc 7"/>
    <w:basedOn w:val="Normal"/>
    <w:next w:val="Normal"/>
    <w:autoRedefine/>
    <w:semiHidden/>
    <w:pPr>
      <w:spacing w:after="0"/>
      <w:ind w:left="1440"/>
      <w:jc w:val="left"/>
    </w:pPr>
    <w:rPr>
      <w:rFonts w:asciiTheme="minorHAnsi" w:hAnsiTheme="minorHAnsi"/>
      <w:sz w:val="18"/>
      <w:szCs w:val="18"/>
    </w:rPr>
  </w:style>
  <w:style w:type="paragraph" w:styleId="TOC8">
    <w:name w:val="toc 8"/>
    <w:basedOn w:val="Normal"/>
    <w:next w:val="Normal"/>
    <w:autoRedefine/>
    <w:semiHidden/>
    <w:pPr>
      <w:spacing w:after="0"/>
      <w:ind w:left="1680"/>
      <w:jc w:val="left"/>
    </w:pPr>
    <w:rPr>
      <w:rFonts w:asciiTheme="minorHAnsi" w:hAnsiTheme="minorHAnsi"/>
      <w:sz w:val="18"/>
      <w:szCs w:val="18"/>
    </w:rPr>
  </w:style>
  <w:style w:type="paragraph" w:styleId="TOC9">
    <w:name w:val="toc 9"/>
    <w:basedOn w:val="Normal"/>
    <w:next w:val="Normal"/>
    <w:autoRedefine/>
    <w:semiHidden/>
    <w:pPr>
      <w:spacing w:after="0"/>
      <w:ind w:left="1920"/>
      <w:jc w:val="left"/>
    </w:pPr>
    <w:rPr>
      <w:rFonts w:asciiTheme="minorHAnsi" w:hAnsiTheme="minorHAnsi"/>
      <w:sz w:val="18"/>
      <w:szCs w:val="18"/>
    </w:rPr>
  </w:style>
  <w:style w:type="paragraph" w:styleId="BodyTextIndent2">
    <w:name w:val="Body Text Indent 2"/>
    <w:basedOn w:val="Normal"/>
    <w:link w:val="BodyTextIndent2Char"/>
    <w:pPr>
      <w:suppressAutoHyphens/>
      <w:spacing w:before="120"/>
      <w:ind w:left="360"/>
    </w:pPr>
    <w:rPr>
      <w:spacing w:val="-3"/>
      <w:sz w:val="18"/>
    </w:rPr>
  </w:style>
  <w:style w:type="paragraph" w:styleId="BodyText">
    <w:name w:val="Body Text"/>
    <w:basedOn w:val="Normal"/>
    <w:link w:val="BodyTextChar"/>
    <w:pPr>
      <w:spacing w:after="240"/>
      <w:ind w:left="720"/>
    </w:pPr>
  </w:style>
  <w:style w:type="paragraph" w:customStyle="1" w:styleId="Bullets">
    <w:name w:val="Bullets"/>
    <w:basedOn w:val="Normal"/>
    <w:uiPriority w:val="99"/>
    <w:pPr>
      <w:numPr>
        <w:numId w:val="1"/>
      </w:numPr>
      <w:spacing w:before="40" w:after="40"/>
    </w:pPr>
  </w:style>
  <w:style w:type="paragraph" w:styleId="BodyText2">
    <w:name w:val="Body Text 2"/>
    <w:basedOn w:val="Normal"/>
    <w:link w:val="BodyText2Char"/>
    <w:pPr>
      <w:spacing w:before="120"/>
      <w:ind w:left="936"/>
    </w:pPr>
  </w:style>
  <w:style w:type="paragraph" w:customStyle="1" w:styleId="NumberedList">
    <w:name w:val="Numbered List"/>
    <w:basedOn w:val="Normal"/>
    <w:pPr>
      <w:numPr>
        <w:numId w:val="2"/>
      </w:numPr>
      <w:spacing w:before="40" w:after="40"/>
      <w:jc w:val="left"/>
    </w:pPr>
  </w:style>
  <w:style w:type="paragraph" w:customStyle="1" w:styleId="BodyText0">
    <w:name w:val="BodyText"/>
    <w:basedOn w:val="Normal"/>
    <w:pPr>
      <w:spacing w:before="120"/>
    </w:pPr>
    <w:rPr>
      <w:lang w:val="en-GB"/>
    </w:rPr>
  </w:style>
  <w:style w:type="paragraph" w:styleId="BodyTextIndent">
    <w:name w:val="Body Text Indent"/>
    <w:basedOn w:val="Normal"/>
    <w:link w:val="BodyTextIndentChar"/>
    <w:uiPriority w:val="99"/>
    <w:pPr>
      <w:suppressAutoHyphens/>
      <w:ind w:left="342"/>
    </w:pPr>
    <w:rPr>
      <w:spacing w:val="-3"/>
      <w:sz w:val="20"/>
    </w:rPr>
  </w:style>
  <w:style w:type="paragraph" w:styleId="BodyText3">
    <w:name w:val="Body Text 3"/>
    <w:basedOn w:val="Normal"/>
    <w:link w:val="BodyText3Char"/>
    <w:rPr>
      <w:b/>
      <w:lang w:val="en-GB"/>
    </w:rPr>
  </w:style>
  <w:style w:type="paragraph" w:styleId="BodyTextIndent3">
    <w:name w:val="Body Text Indent 3"/>
    <w:basedOn w:val="Normal"/>
    <w:link w:val="BodyTextIndent3Char"/>
    <w:pPr>
      <w:ind w:left="432"/>
    </w:pPr>
    <w:rPr>
      <w:sz w:val="20"/>
    </w:rPr>
  </w:style>
  <w:style w:type="paragraph" w:customStyle="1" w:styleId="AppendixTitle">
    <w:name w:val="Appendix Title"/>
    <w:basedOn w:val="BodyText"/>
    <w:pPr>
      <w:spacing w:before="120" w:after="0"/>
      <w:ind w:left="0"/>
      <w:jc w:val="center"/>
    </w:pPr>
    <w:rPr>
      <w:b/>
      <w:caps/>
      <w:sz w:val="28"/>
    </w:rPr>
  </w:style>
  <w:style w:type="paragraph" w:styleId="DocumentMap">
    <w:name w:val="Document Map"/>
    <w:basedOn w:val="Normal"/>
    <w:link w:val="DocumentMapChar"/>
    <w:semiHidden/>
    <w:pPr>
      <w:shd w:val="clear" w:color="auto" w:fill="000080"/>
    </w:pPr>
    <w:rPr>
      <w:rFonts w:ascii="Tahoma" w:hAnsi="Tahoma"/>
    </w:rPr>
  </w:style>
  <w:style w:type="paragraph" w:styleId="BalloonText">
    <w:name w:val="Balloon Text"/>
    <w:basedOn w:val="Normal"/>
    <w:link w:val="BalloonTextChar"/>
    <w:rsid w:val="009264AB"/>
    <w:pPr>
      <w:spacing w:after="0"/>
    </w:pPr>
    <w:rPr>
      <w:rFonts w:ascii="Segoe UI" w:hAnsi="Segoe UI" w:cs="Segoe UI"/>
      <w:sz w:val="18"/>
      <w:szCs w:val="18"/>
    </w:rPr>
  </w:style>
  <w:style w:type="character" w:customStyle="1" w:styleId="BalloonTextChar">
    <w:name w:val="Balloon Text Char"/>
    <w:link w:val="BalloonText"/>
    <w:rsid w:val="009264AB"/>
    <w:rPr>
      <w:rFonts w:ascii="Segoe UI" w:hAnsi="Segoe UI" w:cs="Segoe UI"/>
      <w:sz w:val="18"/>
      <w:szCs w:val="18"/>
    </w:rPr>
  </w:style>
  <w:style w:type="paragraph" w:styleId="NoSpacing">
    <w:name w:val="No Spacing"/>
    <w:uiPriority w:val="1"/>
    <w:qFormat/>
    <w:rsid w:val="00FD6138"/>
    <w:pPr>
      <w:jc w:val="both"/>
    </w:pPr>
    <w:rPr>
      <w:sz w:val="24"/>
    </w:rPr>
  </w:style>
  <w:style w:type="character" w:customStyle="1" w:styleId="BodyTextChar">
    <w:name w:val="Body Text Char"/>
    <w:basedOn w:val="DefaultParagraphFont"/>
    <w:link w:val="BodyText"/>
    <w:rsid w:val="00FD6138"/>
    <w:rPr>
      <w:sz w:val="24"/>
    </w:rPr>
  </w:style>
  <w:style w:type="character" w:customStyle="1" w:styleId="BodyTextIndentChar">
    <w:name w:val="Body Text Indent Char"/>
    <w:basedOn w:val="DefaultParagraphFont"/>
    <w:link w:val="BodyTextIndent"/>
    <w:uiPriority w:val="99"/>
    <w:rsid w:val="00FD6138"/>
    <w:rPr>
      <w:spacing w:val="-3"/>
    </w:rPr>
  </w:style>
  <w:style w:type="character" w:customStyle="1" w:styleId="HeaderChar">
    <w:name w:val="Header Char"/>
    <w:basedOn w:val="DefaultParagraphFont"/>
    <w:link w:val="Header"/>
    <w:uiPriority w:val="99"/>
    <w:rsid w:val="003C0530"/>
    <w:rPr>
      <w:sz w:val="18"/>
    </w:rPr>
  </w:style>
  <w:style w:type="paragraph" w:styleId="ListParagraph">
    <w:name w:val="List Paragraph"/>
    <w:basedOn w:val="Normal"/>
    <w:uiPriority w:val="34"/>
    <w:qFormat/>
    <w:rsid w:val="003A145D"/>
    <w:pPr>
      <w:ind w:left="720"/>
      <w:contextualSpacing/>
    </w:pPr>
  </w:style>
  <w:style w:type="character" w:customStyle="1" w:styleId="Heading2Char">
    <w:name w:val="Heading 2 Char"/>
    <w:basedOn w:val="DefaultParagraphFont"/>
    <w:link w:val="Heading2"/>
    <w:rsid w:val="00A01DC9"/>
    <w:rPr>
      <w:b/>
      <w:sz w:val="28"/>
    </w:rPr>
  </w:style>
  <w:style w:type="table" w:styleId="TableGrid">
    <w:name w:val="Table Grid"/>
    <w:basedOn w:val="TableNormal"/>
    <w:rsid w:val="00A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3967"/>
    <w:rPr>
      <w:b/>
      <w:caps/>
      <w:kern w:val="28"/>
      <w:sz w:val="28"/>
      <w:lang w:val="en-GB"/>
    </w:rPr>
  </w:style>
  <w:style w:type="character" w:customStyle="1" w:styleId="Heading3Char">
    <w:name w:val="Heading 3 Char"/>
    <w:basedOn w:val="DefaultParagraphFont"/>
    <w:link w:val="Heading3"/>
    <w:rsid w:val="00D13967"/>
    <w:rPr>
      <w:b/>
      <w:sz w:val="24"/>
    </w:rPr>
  </w:style>
  <w:style w:type="character" w:customStyle="1" w:styleId="Heading4Char">
    <w:name w:val="Heading 4 Char"/>
    <w:basedOn w:val="DefaultParagraphFont"/>
    <w:link w:val="Heading4"/>
    <w:rsid w:val="00D13967"/>
    <w:rPr>
      <w:b/>
      <w:sz w:val="24"/>
    </w:rPr>
  </w:style>
  <w:style w:type="character" w:customStyle="1" w:styleId="Heading5Char">
    <w:name w:val="Heading 5 Char"/>
    <w:basedOn w:val="DefaultParagraphFont"/>
    <w:link w:val="Heading5"/>
    <w:rsid w:val="00D13967"/>
    <w:rPr>
      <w:b/>
      <w:i/>
      <w:sz w:val="24"/>
    </w:rPr>
  </w:style>
  <w:style w:type="character" w:customStyle="1" w:styleId="Heading6Char">
    <w:name w:val="Heading 6 Char"/>
    <w:basedOn w:val="DefaultParagraphFont"/>
    <w:link w:val="Heading6"/>
    <w:rsid w:val="00D13967"/>
    <w:rPr>
      <w:rFonts w:ascii="Arial" w:hAnsi="Arial"/>
      <w:i/>
      <w:sz w:val="22"/>
    </w:rPr>
  </w:style>
  <w:style w:type="character" w:customStyle="1" w:styleId="Heading7Char">
    <w:name w:val="Heading 7 Char"/>
    <w:basedOn w:val="DefaultParagraphFont"/>
    <w:link w:val="Heading7"/>
    <w:rsid w:val="00D13967"/>
    <w:rPr>
      <w:rFonts w:ascii="Arial" w:hAnsi="Arial"/>
    </w:rPr>
  </w:style>
  <w:style w:type="character" w:customStyle="1" w:styleId="Heading8Char">
    <w:name w:val="Heading 8 Char"/>
    <w:basedOn w:val="DefaultParagraphFont"/>
    <w:link w:val="Heading8"/>
    <w:rsid w:val="00D13967"/>
    <w:rPr>
      <w:rFonts w:ascii="Arial" w:hAnsi="Arial"/>
      <w:i/>
    </w:rPr>
  </w:style>
  <w:style w:type="character" w:customStyle="1" w:styleId="Heading9Char">
    <w:name w:val="Heading 9 Char"/>
    <w:basedOn w:val="DefaultParagraphFont"/>
    <w:link w:val="Heading9"/>
    <w:rsid w:val="00D13967"/>
    <w:rPr>
      <w:rFonts w:ascii="Arial" w:hAnsi="Arial"/>
      <w:i/>
      <w:sz w:val="18"/>
    </w:rPr>
  </w:style>
  <w:style w:type="character" w:customStyle="1" w:styleId="FooterChar">
    <w:name w:val="Footer Char"/>
    <w:basedOn w:val="DefaultParagraphFont"/>
    <w:link w:val="Footer"/>
    <w:rsid w:val="00D13967"/>
    <w:rPr>
      <w:sz w:val="18"/>
    </w:rPr>
  </w:style>
  <w:style w:type="character" w:customStyle="1" w:styleId="TitleChar">
    <w:name w:val="Title Char"/>
    <w:basedOn w:val="DefaultParagraphFont"/>
    <w:link w:val="Title"/>
    <w:rsid w:val="00D13967"/>
    <w:rPr>
      <w:b/>
      <w:smallCaps/>
      <w:kern w:val="28"/>
      <w:sz w:val="80"/>
    </w:rPr>
  </w:style>
  <w:style w:type="character" w:customStyle="1" w:styleId="BodyTextIndent2Char">
    <w:name w:val="Body Text Indent 2 Char"/>
    <w:basedOn w:val="DefaultParagraphFont"/>
    <w:link w:val="BodyTextIndent2"/>
    <w:rsid w:val="00D13967"/>
    <w:rPr>
      <w:spacing w:val="-3"/>
      <w:sz w:val="18"/>
    </w:rPr>
  </w:style>
  <w:style w:type="character" w:customStyle="1" w:styleId="BodyText2Char">
    <w:name w:val="Body Text 2 Char"/>
    <w:basedOn w:val="DefaultParagraphFont"/>
    <w:link w:val="BodyText2"/>
    <w:rsid w:val="00D13967"/>
    <w:rPr>
      <w:sz w:val="24"/>
    </w:rPr>
  </w:style>
  <w:style w:type="character" w:customStyle="1" w:styleId="BodyText3Char">
    <w:name w:val="Body Text 3 Char"/>
    <w:basedOn w:val="DefaultParagraphFont"/>
    <w:link w:val="BodyText3"/>
    <w:rsid w:val="00D13967"/>
    <w:rPr>
      <w:b/>
      <w:sz w:val="24"/>
      <w:lang w:val="en-GB"/>
    </w:rPr>
  </w:style>
  <w:style w:type="character" w:customStyle="1" w:styleId="BodyTextIndent3Char">
    <w:name w:val="Body Text Indent 3 Char"/>
    <w:basedOn w:val="DefaultParagraphFont"/>
    <w:link w:val="BodyTextIndent3"/>
    <w:rsid w:val="00D13967"/>
  </w:style>
  <w:style w:type="character" w:customStyle="1" w:styleId="DocumentMapChar">
    <w:name w:val="Document Map Char"/>
    <w:basedOn w:val="DefaultParagraphFont"/>
    <w:link w:val="DocumentMap"/>
    <w:semiHidden/>
    <w:rsid w:val="00D13967"/>
    <w:rPr>
      <w:rFonts w:ascii="Tahoma" w:hAnsi="Tahoma"/>
      <w:sz w:val="24"/>
      <w:shd w:val="clear" w:color="auto" w:fill="000080"/>
    </w:rPr>
  </w:style>
  <w:style w:type="character" w:styleId="Emphasis">
    <w:name w:val="Emphasis"/>
    <w:basedOn w:val="DefaultParagraphFont"/>
    <w:qFormat/>
    <w:rsid w:val="00E05723"/>
    <w:rPr>
      <w:i/>
      <w:iCs/>
    </w:rPr>
  </w:style>
  <w:style w:type="table" w:customStyle="1" w:styleId="TableGrid1">
    <w:name w:val="Table Grid1"/>
    <w:basedOn w:val="TableNormal"/>
    <w:next w:val="TableGrid"/>
    <w:uiPriority w:val="59"/>
    <w:rsid w:val="004939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316DD3"/>
    <w:rPr>
      <w:sz w:val="16"/>
      <w:szCs w:val="16"/>
    </w:rPr>
  </w:style>
  <w:style w:type="paragraph" w:styleId="CommentText">
    <w:name w:val="annotation text"/>
    <w:basedOn w:val="Normal"/>
    <w:link w:val="CommentTextChar"/>
    <w:semiHidden/>
    <w:unhideWhenUsed/>
    <w:rsid w:val="00316DD3"/>
    <w:rPr>
      <w:sz w:val="20"/>
    </w:rPr>
  </w:style>
  <w:style w:type="character" w:customStyle="1" w:styleId="CommentTextChar">
    <w:name w:val="Comment Text Char"/>
    <w:basedOn w:val="DefaultParagraphFont"/>
    <w:link w:val="CommentText"/>
    <w:semiHidden/>
    <w:rsid w:val="00316DD3"/>
  </w:style>
  <w:style w:type="paragraph" w:styleId="CommentSubject">
    <w:name w:val="annotation subject"/>
    <w:basedOn w:val="CommentText"/>
    <w:next w:val="CommentText"/>
    <w:link w:val="CommentSubjectChar"/>
    <w:semiHidden/>
    <w:unhideWhenUsed/>
    <w:rsid w:val="00316DD3"/>
    <w:rPr>
      <w:b/>
      <w:bCs/>
    </w:rPr>
  </w:style>
  <w:style w:type="character" w:customStyle="1" w:styleId="CommentSubjectChar">
    <w:name w:val="Comment Subject Char"/>
    <w:basedOn w:val="CommentTextChar"/>
    <w:link w:val="CommentSubject"/>
    <w:semiHidden/>
    <w:rsid w:val="00316DD3"/>
    <w:rPr>
      <w:b/>
      <w:bCs/>
    </w:rPr>
  </w:style>
  <w:style w:type="character" w:styleId="PlaceholderText">
    <w:name w:val="Placeholder Text"/>
    <w:basedOn w:val="DefaultParagraphFont"/>
    <w:uiPriority w:val="99"/>
    <w:semiHidden/>
    <w:rsid w:val="00C010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6140">
      <w:bodyDiv w:val="1"/>
      <w:marLeft w:val="0"/>
      <w:marRight w:val="0"/>
      <w:marTop w:val="0"/>
      <w:marBottom w:val="0"/>
      <w:divBdr>
        <w:top w:val="none" w:sz="0" w:space="0" w:color="auto"/>
        <w:left w:val="none" w:sz="0" w:space="0" w:color="auto"/>
        <w:bottom w:val="none" w:sz="0" w:space="0" w:color="auto"/>
        <w:right w:val="none" w:sz="0" w:space="0" w:color="auto"/>
      </w:divBdr>
    </w:div>
    <w:div w:id="694229741">
      <w:bodyDiv w:val="1"/>
      <w:marLeft w:val="0"/>
      <w:marRight w:val="0"/>
      <w:marTop w:val="0"/>
      <w:marBottom w:val="0"/>
      <w:divBdr>
        <w:top w:val="none" w:sz="0" w:space="0" w:color="auto"/>
        <w:left w:val="none" w:sz="0" w:space="0" w:color="auto"/>
        <w:bottom w:val="none" w:sz="0" w:space="0" w:color="auto"/>
        <w:right w:val="none" w:sz="0" w:space="0" w:color="auto"/>
      </w:divBdr>
    </w:div>
    <w:div w:id="888805001">
      <w:bodyDiv w:val="1"/>
      <w:marLeft w:val="0"/>
      <w:marRight w:val="0"/>
      <w:marTop w:val="0"/>
      <w:marBottom w:val="0"/>
      <w:divBdr>
        <w:top w:val="none" w:sz="0" w:space="0" w:color="auto"/>
        <w:left w:val="none" w:sz="0" w:space="0" w:color="auto"/>
        <w:bottom w:val="none" w:sz="0" w:space="0" w:color="auto"/>
        <w:right w:val="none" w:sz="0" w:space="0" w:color="auto"/>
      </w:divBdr>
    </w:div>
    <w:div w:id="1032531790">
      <w:bodyDiv w:val="1"/>
      <w:marLeft w:val="0"/>
      <w:marRight w:val="0"/>
      <w:marTop w:val="0"/>
      <w:marBottom w:val="0"/>
      <w:divBdr>
        <w:top w:val="none" w:sz="0" w:space="0" w:color="auto"/>
        <w:left w:val="none" w:sz="0" w:space="0" w:color="auto"/>
        <w:bottom w:val="none" w:sz="0" w:space="0" w:color="auto"/>
        <w:right w:val="none" w:sz="0" w:space="0" w:color="auto"/>
      </w:divBdr>
    </w:div>
    <w:div w:id="1118522172">
      <w:bodyDiv w:val="1"/>
      <w:marLeft w:val="0"/>
      <w:marRight w:val="0"/>
      <w:marTop w:val="0"/>
      <w:marBottom w:val="0"/>
      <w:divBdr>
        <w:top w:val="none" w:sz="0" w:space="0" w:color="auto"/>
        <w:left w:val="none" w:sz="0" w:space="0" w:color="auto"/>
        <w:bottom w:val="none" w:sz="0" w:space="0" w:color="auto"/>
        <w:right w:val="none" w:sz="0" w:space="0" w:color="auto"/>
      </w:divBdr>
    </w:div>
    <w:div w:id="1745907595">
      <w:bodyDiv w:val="1"/>
      <w:marLeft w:val="0"/>
      <w:marRight w:val="0"/>
      <w:marTop w:val="0"/>
      <w:marBottom w:val="0"/>
      <w:divBdr>
        <w:top w:val="none" w:sz="0" w:space="0" w:color="auto"/>
        <w:left w:val="none" w:sz="0" w:space="0" w:color="auto"/>
        <w:bottom w:val="none" w:sz="0" w:space="0" w:color="auto"/>
        <w:right w:val="none" w:sz="0" w:space="0" w:color="auto"/>
      </w:divBdr>
    </w:div>
    <w:div w:id="180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Report%20Template%20rev%201_.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F0C3BF-E6DE-46FB-8626-624A67FBFAF3}">
  <we:reference id="wa200005502" version="1.0.0.12" store="en-US" storeType="OMEX"/>
  <we:alternateReferences>
    <we:reference id="WA200005502" version="1.0.0.12" store="WA200005502" storeType="OMEX"/>
  </we:alternateReferences>
  <we:properties>
    <we:property name="docId" value="&quot;36zbE6EFXallIV9dvuTZ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6CB89-3718-4FEB-A183-BFA86A3B7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rev 1_</Template>
  <TotalTime>341</TotalTime>
  <Pages>8</Pages>
  <Words>429</Words>
  <Characters>2868</Characters>
  <Application>Microsoft Office Word</Application>
  <DocSecurity>0</DocSecurity>
  <Lines>237</Lines>
  <Paragraphs>126</Paragraphs>
  <ScaleCrop>false</ScaleCrop>
  <HeadingPairs>
    <vt:vector size="2" baseType="variant">
      <vt:variant>
        <vt:lpstr>Title</vt:lpstr>
      </vt:variant>
      <vt:variant>
        <vt:i4>1</vt:i4>
      </vt:variant>
    </vt:vector>
  </HeadingPairs>
  <TitlesOfParts>
    <vt:vector size="1" baseType="lpstr">
      <vt:lpstr>E6A Final Report</vt:lpstr>
    </vt:vector>
  </TitlesOfParts>
  <Company>Conam Inspection</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E6A Final Report</dc:title>
  <dc:subject/>
  <dc:creator>STT</dc:creator>
  <cp:keywords/>
  <dc:description/>
  <cp:lastModifiedBy>Jennings, Lucas</cp:lastModifiedBy>
  <cp:revision>60</cp:revision>
  <cp:lastPrinted>2024-01-25T20:10:00Z</cp:lastPrinted>
  <dcterms:created xsi:type="dcterms:W3CDTF">2025-08-12T16:23:00Z</dcterms:created>
  <dcterms:modified xsi:type="dcterms:W3CDTF">2026-03-17T14:54:00Z</dcterms:modified>
</cp:coreProperties>
</file>