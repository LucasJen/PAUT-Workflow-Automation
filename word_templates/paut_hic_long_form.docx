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CE40" w14:textId="77777777" w:rsidR="00006303" w:rsidRPr="001D71C8" w:rsidRDefault="00006303" w:rsidP="003C0530">
      <w:pPr>
        <w:pStyle w:val="Header"/>
      </w:pPr>
    </w:p>
    <w:p w14:paraId="5AAB533A" w14:textId="77777777" w:rsidR="00006303" w:rsidRPr="001D71C8" w:rsidRDefault="00006303" w:rsidP="00006303">
      <w:pPr>
        <w:jc w:val="center"/>
      </w:pPr>
    </w:p>
    <w:p w14:paraId="79A4BA26" w14:textId="77777777" w:rsidR="00006303" w:rsidRPr="001D71C8" w:rsidRDefault="00006303" w:rsidP="00006303">
      <w:pPr>
        <w:jc w:val="center"/>
      </w:pPr>
    </w:p>
    <w:p w14:paraId="3F863B17" w14:textId="77777777" w:rsidR="00006303" w:rsidRPr="001D71C8" w:rsidRDefault="00006303" w:rsidP="00006303">
      <w:pPr>
        <w:jc w:val="center"/>
      </w:pPr>
    </w:p>
    <w:p w14:paraId="1B95C1CA" w14:textId="77777777" w:rsidR="00006303" w:rsidRPr="001D71C8" w:rsidRDefault="00006303" w:rsidP="00006303">
      <w:pPr>
        <w:jc w:val="center"/>
      </w:pPr>
    </w:p>
    <w:p w14:paraId="5B383374" w14:textId="77777777" w:rsidR="00006303" w:rsidRPr="001D71C8" w:rsidRDefault="00006303" w:rsidP="00006303">
      <w:pPr>
        <w:jc w:val="center"/>
      </w:pPr>
    </w:p>
    <w:p w14:paraId="161AD783" w14:textId="77777777" w:rsidR="00006303" w:rsidRPr="001D71C8" w:rsidRDefault="00006303" w:rsidP="00006303">
      <w:pPr>
        <w:jc w:val="center"/>
      </w:pPr>
    </w:p>
    <w:p w14:paraId="1ECA856C" w14:textId="77777777" w:rsidR="00006303" w:rsidRPr="001D71C8" w:rsidRDefault="00006303" w:rsidP="00006303">
      <w:pPr>
        <w:jc w:val="center"/>
        <w:rPr>
          <w:smallCaps/>
          <w:sz w:val="28"/>
        </w:rPr>
      </w:pPr>
    </w:p>
    <w:p w14:paraId="5A6D48FD" w14:textId="77777777" w:rsidR="00006303" w:rsidRPr="001D71C8" w:rsidRDefault="009D03EA" w:rsidP="00006303">
      <w:pPr>
        <w:jc w:val="center"/>
        <w:rPr>
          <w:smallCaps/>
          <w:sz w:val="28"/>
          <w:highlight w:val="yellow"/>
        </w:rPr>
      </w:pPr>
      <w:r>
        <w:rPr>
          <w:noProof/>
        </w:rPr>
        <mc:AlternateContent>
          <mc:Choice Requires="wps">
            <w:drawing>
              <wp:anchor distT="4294967295" distB="4294967295" distL="114300" distR="114300" simplePos="0" relativeHeight="251677184" behindDoc="0" locked="0" layoutInCell="1" allowOverlap="1" wp14:anchorId="35A5DF48" wp14:editId="12C8F3AC">
                <wp:simplePos x="0" y="0"/>
                <wp:positionH relativeFrom="column">
                  <wp:posOffset>524510</wp:posOffset>
                </wp:positionH>
                <wp:positionV relativeFrom="paragraph">
                  <wp:posOffset>153034</wp:posOffset>
                </wp:positionV>
                <wp:extent cx="5650230" cy="0"/>
                <wp:effectExtent l="0" t="0" r="0" b="0"/>
                <wp:wrapNone/>
                <wp:docPr id="498"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836671" id="Straight Connector 498"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2.05pt" to="486.2pt,1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JsAxsAEAAEgDAAAOAAAAZHJzL2Uyb0RvYy54bWysU8Fu2zAMvQ/YPwi6L3YypNiMOD2k6y7d FqDdBzCSbAuVRYFU4uTvJ6lJWmy3oT4Ikkg+vfdIr26PoxMHQ2zRt3I+q6UwXqG2vm/l76f7T1+k 4Aheg0NvWnkyLG/XHz+sptCYBQ7otCGRQDw3U2jlEGNoqorVYEbgGQbjU7BDGiGmI/WVJpgS+uiq RV3fVBOSDoTKMKfbu5egXBf8rjMq/uo6NlG4ViZusaxU1l1eq/UKmp4gDFadacB/sBjB+vToFeoO Iog92X+gRqsIGbs4UzhW2HVWmaIhqZnXf6l5HCCYoiWZw+FqE78frPp52PgtZerq6B/DA6pnFh43 A/jeFAJPp5AaN89WVVPg5lqSDxy2JHbTD9QpB/YRiwvHjsYMmfSJYzH7dDXbHKNQ6XJ5s6wXn1NP 1CVWQXMpDMTxu8FR5E0rnfXZB2jg8MAxE4HmkpKvPd5b50ovnRdTK78uF8tSwOiszsGcxtTvNo7E AfI0lK+oSpG3aYR7rwvYYEB/O+8jWPeyT487fzYj68/Dxs0O9WlLF5NSuwrL82jleXh7LtWvP8D6 DwAAAP//AwBQSwMEFAAGAAgAAAAhAJl/t8XdAAAACAEAAA8AAABkcnMvZG93bnJldi54bWxMj0FP wkAQhe8m/ofNmHghsmUlgKVbYtTevAgYr0N3aBu7s6W7QPXXu8YDHt+8l/e+yVaDbcWJet841jAZ JyCIS2carjRsN8XdAoQPyAZbx6Thizys8uurDFPjzvxGp3WoRCxhn6KGOoQuldKXNVn0Y9cRR2/v eoshyr6SpsdzLLetVEkykxYbjgs1dvRUU/m5PloNvninQ/E9KkfJx33lSB2eX19Q69ub4XEJItAQ LmH4xY/okEemnTuy8aLVsFCzmNSgphMQ0X+YqymI3d9B5pn8/0D+AwAA//8DAFBLAQItABQABgAI AAAAIQC2gziS/gAAAOEBAAATAAAAAAAAAAAAAAAAAAAAAABbQ29udGVudF9UeXBlc10ueG1sUEsB Ai0AFAAGAAgAAAAhADj9If/WAAAAlAEAAAsAAAAAAAAAAAAAAAAALwEAAF9yZWxzLy5yZWxzUEsB Ai0AFAAGAAgAAAAhAMsmwDGwAQAASAMAAA4AAAAAAAAAAAAAAAAALgIAAGRycy9lMm9Eb2MueG1s UEsBAi0AFAAGAAgAAAAhAJl/t8XdAAAACAEAAA8AAAAAAAAAAAAAAAAACgQAAGRycy9kb3ducmV2 LnhtbFBLBQYAAAAABAAEAPMAAAAUBQAAAAA= "/>
            </w:pict>
          </mc:Fallback>
        </mc:AlternateContent>
      </w:r>
    </w:p>
    <w:p w14:paraId="2D95FA10" w14:textId="77777777" w:rsidR="00006303" w:rsidRPr="001D71C8" w:rsidRDefault="00006303" w:rsidP="00006303">
      <w:pPr>
        <w:pStyle w:val="Title"/>
      </w:pPr>
      <w:r>
        <w:t>Technical Report</w:t>
      </w:r>
    </w:p>
    <w:p w14:paraId="6DA6FDB8" w14:textId="77777777" w:rsidR="00006303" w:rsidRPr="001D71C8" w:rsidRDefault="009D03EA" w:rsidP="00006303">
      <w:pPr>
        <w:jc w:val="center"/>
        <w:rPr>
          <w:smallCaps/>
          <w:sz w:val="28"/>
        </w:rPr>
      </w:pPr>
      <w:r>
        <w:rPr>
          <w:noProof/>
        </w:rPr>
        <mc:AlternateContent>
          <mc:Choice Requires="wps">
            <w:drawing>
              <wp:anchor distT="4294967295" distB="4294967295" distL="114300" distR="114300" simplePos="0" relativeHeight="251678208" behindDoc="0" locked="0" layoutInCell="1" allowOverlap="1" wp14:anchorId="7CB4828D" wp14:editId="49FD5C6B">
                <wp:simplePos x="0" y="0"/>
                <wp:positionH relativeFrom="column">
                  <wp:posOffset>524510</wp:posOffset>
                </wp:positionH>
                <wp:positionV relativeFrom="paragraph">
                  <wp:posOffset>145414</wp:posOffset>
                </wp:positionV>
                <wp:extent cx="5649595" cy="0"/>
                <wp:effectExtent l="0" t="0" r="0" b="0"/>
                <wp:wrapNone/>
                <wp:docPr id="497" name="Straight Connector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95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2AA5BE" id="Straight Connector 497"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11.45pt" to="486.15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gNMAsAEAAEgDAAAOAAAAZHJzL2Uyb0RvYy54bWysU8Fu2zAMvQ/YPwi6L06CuViMOD2k6y7d FqDdBzCSbAuTRYFU4uTvJ6lJVmy3YT4Iokg+vfdEr+9PoxNHQ2zRt3Ixm0thvEJtfd/KHy+PHz5J wRG8BofetPJsWN5v3r9bT6ExSxzQaUMigXhuptDKIcbQVBWrwYzAMwzGp2SHNEJMIfWVJpgS+uiq 5Xx+V01IOhAqw5xOH16TclPwu86o+L3r2EThWpm4xbJSWfd5rTZraHqCMFh1oQH/wGIE69OlN6gH iCAOZP+CGq0iZOziTOFYYddZZYqGpGYx/0PN8wDBFC3JHA43m/j/wapvx63fUaauTv45PKH6ycLj dgDfm0Lg5RzSwy2yVdUUuLm15IDDjsR++oo61cAhYnHh1NGYIZM+cSpmn29mm1MUKh3Wdx9X9aqW Ql1zFTTXxkAcvxgcRd600lmffYAGjk8cMxForiX52OOjda68pfNiauWqXtalgdFZnZO5jKnfbx2J I+RpKF9RlTJvywgPXhewwYD+fNlHsO51ny53/mJG1p+HjZs96vOOrial5yosL6OV5+FtXLp//wCb XwAAAP//AwBQSwMEFAAGAAgAAAAhAKF2gl7dAAAACAEAAA8AAABkcnMvZG93bnJldi54bWxMj0FP wkAQhe8m/ofNmHAhsHVJEGq3xIi9eRE1XIfu2DZ2Z0t3gcqvdwkHPb55L+99k60G24oj9b5xrOF+ moAgLp1puNLw8V5MFiB8QDbYOiYNP+Rhld/eZJgad+I3Om5CJWIJ+xQ11CF0qZS+rMmin7qOOHpf rrcYouwraXo8xXLbSpUkc2mx4bhQY0fPNZXfm4PV4ItP2hfncTlOtrPKkdqvX19Q69Hd8PQIItAQ /sJwwY/okEemnTuw8aLVsFDzmNSg1BJE9JcPagZidz3IPJP/H8h/AQAA//8DAFBLAQItABQABgAI AAAAIQC2gziS/gAAAOEBAAATAAAAAAAAAAAAAAAAAAAAAABbQ29udGVudF9UeXBlc10ueG1sUEsB Ai0AFAAGAAgAAAAhADj9If/WAAAAlAEAAAsAAAAAAAAAAAAAAAAALwEAAF9yZWxzLy5yZWxzUEsB Ai0AFAAGAAgAAAAhAGuA0wCwAQAASAMAAA4AAAAAAAAAAAAAAAAALgIAAGRycy9lMm9Eb2MueG1s UEsBAi0AFAAGAAgAAAAhAKF2gl7dAAAACAEAAA8AAAAAAAAAAAAAAAAACgQAAGRycy9kb3ducmV2 LnhtbFBLBQYAAAAABAAEAPMAAAAUBQAAAAA= "/>
            </w:pict>
          </mc:Fallback>
        </mc:AlternateContent>
      </w:r>
    </w:p>
    <w:p w14:paraId="3A6067BE" w14:textId="77777777" w:rsidR="00006303" w:rsidRPr="001D71C8" w:rsidRDefault="00006303" w:rsidP="00006303">
      <w:pPr>
        <w:jc w:val="center"/>
        <w:rPr>
          <w:smallCaps/>
          <w:sz w:val="28"/>
        </w:rPr>
      </w:pPr>
    </w:p>
    <w:p w14:paraId="1F78AD15" w14:textId="77777777" w:rsidR="00D90F27" w:rsidRDefault="00D90F27" w:rsidP="00D90F27">
      <w:pPr>
        <w:rPr>
          <w:smallCaps/>
          <w:sz w:val="28"/>
        </w:rPr>
      </w:pPr>
    </w:p>
    <w:p w14:paraId="7394B5EC" w14:textId="77777777" w:rsidR="00D90F27" w:rsidRPr="00D90F27" w:rsidRDefault="00D90F27" w:rsidP="00D90F27">
      <w:pPr>
        <w:rPr>
          <w:smallCaps/>
          <w:sz w:val="32"/>
        </w:rPr>
      </w:pPr>
    </w:p>
    <w:p w14:paraId="2B1420E3" w14:textId="07E79B43" w:rsidR="00006303" w:rsidRPr="001D71C8" w:rsidRDefault="00D90F27" w:rsidP="00D90F27">
      <w:pPr>
        <w:jc w:val="center"/>
        <w:rPr>
          <w:smallCaps/>
          <w:sz w:val="28"/>
        </w:rPr>
      </w:pPr>
      <w:r>
        <w:rPr>
          <w:smallCaps/>
          <w:sz w:val="32"/>
        </w:rPr>
        <w:t>{{ document_title_upper }}</w:t>
      </w:r>
    </w:p>
    <w:p w14:paraId="3E3E6B92" w14:textId="77777777" w:rsidR="00006303" w:rsidRDefault="00006303" w:rsidP="00006303">
      <w:pPr>
        <w:jc w:val="center"/>
        <w:rPr>
          <w:smallCaps/>
          <w:sz w:val="28"/>
        </w:rPr>
      </w:pPr>
    </w:p>
    <w:p w14:paraId="7BB1A856" w14:textId="77777777" w:rsidR="00D90F27" w:rsidRPr="001D71C8" w:rsidRDefault="00D90F27" w:rsidP="00006303">
      <w:pPr>
        <w:jc w:val="center"/>
        <w:rPr>
          <w:smallCaps/>
          <w:sz w:val="28"/>
        </w:rPr>
      </w:pPr>
    </w:p>
    <w:p w14:paraId="6993E573" w14:textId="77777777" w:rsidR="00006303" w:rsidRPr="001D71C8" w:rsidRDefault="00006303" w:rsidP="00006303">
      <w:pPr>
        <w:jc w:val="center"/>
        <w:rPr>
          <w:b/>
          <w:i/>
          <w:sz w:val="28"/>
        </w:rPr>
      </w:pPr>
      <w:r>
        <w:rPr>
          <w:b/>
          <w:i/>
          <w:sz w:val="28"/>
        </w:rPr>
        <w:t>For</w:t>
      </w:r>
    </w:p>
    <w:p w14:paraId="69D65081" w14:textId="77777777" w:rsidR="00006303" w:rsidRPr="001D71C8" w:rsidRDefault="00006303" w:rsidP="00006303">
      <w:pPr>
        <w:jc w:val="center"/>
        <w:rPr>
          <w:smallCaps/>
          <w:sz w:val="28"/>
        </w:rPr>
      </w:pPr>
    </w:p>
    <w:p w14:paraId="5DDB5BFF" w14:textId="77777777" w:rsidR="00006303" w:rsidRPr="001D71C8" w:rsidRDefault="00006303" w:rsidP="00006303">
      <w:pPr>
        <w:jc w:val="center"/>
        <w:rPr>
          <w:smallCaps/>
          <w:sz w:val="28"/>
        </w:rPr>
      </w:pPr>
    </w:p>
    <w:bookmarkStart w:id="0" w:name="clientname"/>
    <w:p w14:paraId="43653E7F" w14:textId="77777777" w:rsidR="00006303" w:rsidRPr="001D71C8" w:rsidRDefault="00006303" w:rsidP="00006303">
      <w:pPr>
        <w:pStyle w:val="Cover1"/>
      </w:pPr>
      <w:r>
        <w:t xml:space="preserve">{{ client }}</w:t>
      </w:r>
      <w:bookmarkEnd w:id="0"/>
    </w:p>
    <w:p w14:paraId="1E1B6774" w14:textId="77777777" w:rsidR="00006303" w:rsidRPr="001D71C8" w:rsidRDefault="0049662E" w:rsidP="00006303">
      <w:pPr>
        <w:pStyle w:val="Cover1"/>
        <w:rPr>
          <w:smallCaps w:val="0"/>
          <w:sz w:val="36"/>
        </w:rPr>
      </w:pPr>
      <w:r>
        <w:t>{{ location }}</w:t>
      </w:r>
    </w:p>
    <w:p w14:paraId="1C5C9466" w14:textId="77777777" w:rsidR="00006303" w:rsidRPr="001D71C8" w:rsidRDefault="00006303" w:rsidP="00006303">
      <w:pPr>
        <w:pStyle w:val="Cover1"/>
        <w:rPr>
          <w:sz w:val="28"/>
          <w:szCs w:val="28"/>
        </w:rPr>
      </w:pPr>
    </w:p>
    <w:p w14:paraId="26B5DCEE" w14:textId="77777777" w:rsidR="00B42D0D" w:rsidRPr="001D71C8" w:rsidRDefault="00B42D0D" w:rsidP="00006303">
      <w:pPr>
        <w:pStyle w:val="Cover1"/>
        <w:rPr>
          <w:sz w:val="28"/>
          <w:szCs w:val="28"/>
        </w:rPr>
      </w:pPr>
    </w:p>
    <w:p w14:paraId="29E96211" w14:textId="261A07A0" w:rsidR="00006303" w:rsidRPr="001D71C8" w:rsidRDefault="004D0DC0" w:rsidP="00006303">
      <w:pPr>
        <w:pStyle w:val="Cover1"/>
        <w:rPr>
          <w:smallCaps w:val="0"/>
          <w:sz w:val="28"/>
        </w:rPr>
      </w:pPr>
      <w:r>
        <w:rPr>
          <w:noProof/>
        </w:rPr>
        <w:t xml:space="preserve">{{ report_date_long }}</w:t>
      </w:r>
    </w:p>
    <w:p w14:paraId="7963E437" w14:textId="77777777" w:rsidR="00006303" w:rsidRPr="001D71C8" w:rsidRDefault="00006303" w:rsidP="003C0530">
      <w:pPr>
        <w:pStyle w:val="Header"/>
        <w:rPr>
          <w:highlight w:val="yellow"/>
        </w:rPr>
      </w:pPr>
    </w:p>
    <w:p w14:paraId="0836FB1C" w14:textId="77777777" w:rsidR="00006303" w:rsidRPr="001D71C8" w:rsidRDefault="00006303" w:rsidP="003C0530">
      <w:pPr>
        <w:pStyle w:val="Header"/>
        <w:rPr>
          <w:highlight w:val="yellow"/>
        </w:rPr>
      </w:pPr>
    </w:p>
    <w:p w14:paraId="404C0EA7" w14:textId="77777777" w:rsidR="00006303" w:rsidRPr="001D71C8" w:rsidRDefault="00006303" w:rsidP="003C0530">
      <w:pPr>
        <w:pStyle w:val="Header"/>
        <w:rPr>
          <w:highlight w:val="yellow"/>
        </w:rPr>
      </w:pPr>
    </w:p>
    <w:p w14:paraId="40DB0053" w14:textId="77777777" w:rsidR="00006303" w:rsidRPr="001D71C8" w:rsidRDefault="00006303" w:rsidP="00006303">
      <w:pPr>
        <w:pStyle w:val="Header"/>
        <w:tabs>
          <w:tab w:val="clear" w:pos="9360"/>
        </w:tabs>
        <w:rPr>
          <w:highlight w:val="yellow"/>
        </w:rPr>
        <w:sectPr w:rsidR="00006303" w:rsidRPr="001D71C8" w:rsidSect="009E514A">
          <w:headerReference w:type="even" r:id="rId11"/>
          <w:headerReference w:type="default" r:id="rId12"/>
          <w:type w:val="oddPage"/>
          <w:pgSz w:w="12240" w:h="15840" w:code="1"/>
          <w:pgMar w:top="606" w:right="720" w:bottom="720" w:left="720" w:header="360" w:footer="432" w:gutter="0"/>
          <w:pgNumType w:chapSep="period"/>
          <w:cols w:space="720"/>
          <w:docGrid w:linePitch="326"/>
        </w:sectPr>
      </w:pPr>
    </w:p>
    <w:tbl>
      <w:tblPr>
        <w:tblpPr w:leftFromText="180" w:rightFromText="180" w:vertAnchor="text" w:tblpX="-73" w:tblpY="1"/>
        <w:tblOverlap w:val="never"/>
        <w:tblW w:w="11070" w:type="dxa"/>
        <w:tblLayout w:type="fixed"/>
        <w:tblCellMar>
          <w:left w:w="122" w:type="dxa"/>
          <w:right w:w="122" w:type="dxa"/>
        </w:tblCellMar>
        <w:tblLook w:val="0000" w:firstRow="0" w:lastRow="0" w:firstColumn="0" w:lastColumn="0" w:noHBand="0" w:noVBand="0"/>
      </w:tblPr>
      <w:tblGrid>
        <w:gridCol w:w="1782"/>
        <w:gridCol w:w="142"/>
        <w:gridCol w:w="2741"/>
        <w:gridCol w:w="637"/>
        <w:gridCol w:w="1419"/>
        <w:gridCol w:w="961"/>
        <w:gridCol w:w="3388"/>
      </w:tblGrid>
      <w:tr w:rsidR="00006303" w:rsidRPr="001D71C8" w14:paraId="4CC4429F" w14:textId="77777777" w:rsidTr="00510EE3">
        <w:trPr>
          <w:gridAfter w:val="3"/>
          <w:wAfter w:w="5768" w:type="dxa"/>
          <w:trHeight w:val="144"/>
        </w:trPr>
        <w:tc>
          <w:tcPr>
            <w:tcW w:w="5302" w:type="dxa"/>
            <w:gridSpan w:val="4"/>
            <w:tcBorders>
              <w:top w:val="double" w:sz="4" w:space="0" w:color="auto"/>
              <w:left w:val="double" w:sz="4" w:space="0" w:color="auto"/>
              <w:right w:val="double" w:sz="4" w:space="0" w:color="auto"/>
            </w:tcBorders>
          </w:tcPr>
          <w:p w14:paraId="2CA839F5" w14:textId="77777777" w:rsidR="00006303" w:rsidRPr="001D71C8" w:rsidRDefault="00006303" w:rsidP="00510EE3">
            <w:pPr>
              <w:pStyle w:val="Summary7"/>
            </w:pPr>
            <w:r>
              <w:lastRenderedPageBreak/>
              <w:br w:type="page"/>
            </w:r>
            <w:r>
              <w:br w:type="page"/>
            </w:r>
            <w:r>
              <w:rPr>
                <w:b/>
              </w:rPr>
              <w:t>Mistras Group Inc. Service Division</w:t>
            </w:r>
          </w:p>
        </w:tc>
      </w:tr>
      <w:tr w:rsidR="00006303" w:rsidRPr="001D71C8" w14:paraId="51D4122B" w14:textId="77777777" w:rsidTr="00510EE3">
        <w:trPr>
          <w:gridAfter w:val="3"/>
          <w:wAfter w:w="5768" w:type="dxa"/>
          <w:trHeight w:hRule="exact" w:val="432"/>
        </w:trPr>
        <w:tc>
          <w:tcPr>
            <w:tcW w:w="5302" w:type="dxa"/>
            <w:gridSpan w:val="4"/>
            <w:tcBorders>
              <w:left w:val="double" w:sz="4" w:space="0" w:color="auto"/>
              <w:bottom w:val="double" w:sz="4" w:space="0" w:color="auto"/>
              <w:right w:val="double" w:sz="4" w:space="0" w:color="auto"/>
            </w:tcBorders>
          </w:tcPr>
          <w:p w14:paraId="203CA6B4" w14:textId="77777777" w:rsidR="00006303" w:rsidRPr="001D71C8" w:rsidRDefault="00006303" w:rsidP="006A48F2">
            <w:pPr>
              <w:pStyle w:val="Summary5"/>
              <w:rPr>
                <w:sz w:val="20"/>
              </w:rPr>
            </w:pPr>
            <w:r>
              <w:br w:type="page"/>
            </w:r>
            <w:r>
              <w:br w:type="page"/>
            </w:r>
          </w:p>
        </w:tc>
      </w:tr>
      <w:tr w:rsidR="00006303" w:rsidRPr="001D71C8" w14:paraId="1FF5846F" w14:textId="77777777" w:rsidTr="00510EE3">
        <w:trPr>
          <w:trHeight w:val="240"/>
        </w:trPr>
        <w:tc>
          <w:tcPr>
            <w:tcW w:w="1924" w:type="dxa"/>
            <w:gridSpan w:val="2"/>
            <w:tcBorders>
              <w:top w:val="double" w:sz="4" w:space="0" w:color="auto"/>
              <w:left w:val="double" w:sz="4" w:space="0" w:color="auto"/>
            </w:tcBorders>
          </w:tcPr>
          <w:p w14:paraId="4FC9E019" w14:textId="77777777" w:rsidR="00006303" w:rsidRPr="001D71C8" w:rsidRDefault="00006303" w:rsidP="00510EE3">
            <w:pPr>
              <w:pStyle w:val="Summary1"/>
              <w:spacing w:before="40" w:after="40"/>
              <w:rPr>
                <w:rFonts w:ascii="Times New Roman" w:hAnsi="Times New Roman"/>
              </w:rPr>
            </w:pPr>
            <w:r>
              <w:rPr>
                <w:rFonts w:ascii="Times New Roman" w:hAnsi="Times New Roman"/>
              </w:rPr>
              <w:t>Client Company:</w:t>
            </w:r>
          </w:p>
        </w:tc>
        <w:bookmarkStart w:id="1" w:name="_Hlt436548086"/>
        <w:tc>
          <w:tcPr>
            <w:tcW w:w="3378" w:type="dxa"/>
            <w:gridSpan w:val="2"/>
            <w:tcBorders>
              <w:top w:val="double" w:sz="4" w:space="0" w:color="auto"/>
              <w:right w:val="double" w:sz="4" w:space="0" w:color="auto"/>
            </w:tcBorders>
          </w:tcPr>
          <w:p w14:paraId="0EA70F2E" w14:textId="77777777" w:rsidR="00006303" w:rsidRPr="001D71C8" w:rsidRDefault="00006303" w:rsidP="00510EE3">
            <w:pPr>
              <w:pStyle w:val="Summary2"/>
              <w:spacing w:before="0" w:after="40"/>
              <w:rPr>
                <w:sz w:val="18"/>
                <w:szCs w:val="18"/>
              </w:rPr>
            </w:pPr>
            <w:bookmarkEnd w:id="1"/>
            <w:r>
              <w:rPr>
                <w:sz w:val="18"/>
                <w:szCs w:val="18"/>
              </w:rPr>
              <w:t>{{ client }}</w:t>
            </w:r>
          </w:p>
        </w:tc>
        <w:tc>
          <w:tcPr>
            <w:tcW w:w="1419" w:type="dxa"/>
            <w:tcBorders>
              <w:top w:val="double" w:sz="4" w:space="0" w:color="auto"/>
              <w:left w:val="double" w:sz="4" w:space="0" w:color="auto"/>
            </w:tcBorders>
          </w:tcPr>
          <w:p w14:paraId="39FE00FF" w14:textId="77777777" w:rsidR="00006303" w:rsidRPr="001D71C8" w:rsidRDefault="00006303" w:rsidP="00510EE3">
            <w:pPr>
              <w:pStyle w:val="Summary1"/>
              <w:spacing w:before="40" w:after="40"/>
              <w:rPr>
                <w:rFonts w:ascii="Times New Roman" w:hAnsi="Times New Roman"/>
              </w:rPr>
            </w:pPr>
            <w:r>
              <w:rPr>
                <w:rFonts w:ascii="Times New Roman" w:hAnsi="Times New Roman"/>
              </w:rPr>
              <w:t>Project No:</w:t>
            </w:r>
          </w:p>
        </w:tc>
        <w:tc>
          <w:tcPr>
            <w:tcW w:w="4349" w:type="dxa"/>
            <w:gridSpan w:val="2"/>
            <w:tcBorders>
              <w:top w:val="double" w:sz="4" w:space="0" w:color="auto"/>
              <w:right w:val="double" w:sz="4" w:space="0" w:color="auto"/>
            </w:tcBorders>
          </w:tcPr>
          <w:p w14:paraId="607913B2" w14:textId="77777777" w:rsidR="00006303" w:rsidRPr="001D71C8" w:rsidRDefault="00B32211" w:rsidP="00510EE3">
            <w:pPr>
              <w:pStyle w:val="Summary2"/>
              <w:spacing w:before="40" w:after="40"/>
              <w:rPr>
                <w:sz w:val="18"/>
              </w:rPr>
            </w:pPr>
            <w:r>
              <w:rPr>
                <w:sz w:val="18"/>
              </w:rPr>
              <w:t>{{ project_number }}</w:t>
            </w:r>
          </w:p>
        </w:tc>
      </w:tr>
      <w:tr w:rsidR="00006303" w:rsidRPr="001D71C8" w14:paraId="68E70AE0" w14:textId="77777777" w:rsidTr="00510EE3">
        <w:trPr>
          <w:trHeight w:val="240"/>
        </w:trPr>
        <w:tc>
          <w:tcPr>
            <w:tcW w:w="1924" w:type="dxa"/>
            <w:gridSpan w:val="2"/>
            <w:tcBorders>
              <w:left w:val="double" w:sz="4" w:space="0" w:color="auto"/>
            </w:tcBorders>
          </w:tcPr>
          <w:p w14:paraId="28E657F7" w14:textId="77777777" w:rsidR="00006303" w:rsidRPr="001D71C8" w:rsidRDefault="00006303" w:rsidP="00510EE3">
            <w:pPr>
              <w:pStyle w:val="Summary1"/>
              <w:spacing w:before="40" w:after="40"/>
              <w:rPr>
                <w:rFonts w:ascii="Times New Roman" w:hAnsi="Times New Roman"/>
                <w:sz w:val="22"/>
              </w:rPr>
            </w:pPr>
            <w:r>
              <w:rPr>
                <w:rFonts w:ascii="Times New Roman" w:hAnsi="Times New Roman"/>
              </w:rPr>
              <w:t>Location:</w:t>
            </w:r>
          </w:p>
        </w:tc>
        <w:tc>
          <w:tcPr>
            <w:tcW w:w="3378" w:type="dxa"/>
            <w:gridSpan w:val="2"/>
            <w:tcBorders>
              <w:right w:val="double" w:sz="4" w:space="0" w:color="auto"/>
            </w:tcBorders>
          </w:tcPr>
          <w:p w14:paraId="27C956B4" w14:textId="77777777" w:rsidR="00006303" w:rsidRPr="001D71C8" w:rsidRDefault="0049662E" w:rsidP="00510EE3">
            <w:pPr>
              <w:pStyle w:val="Summary2"/>
              <w:spacing w:before="40" w:after="40"/>
              <w:rPr>
                <w:sz w:val="18"/>
              </w:rPr>
            </w:pPr>
            <w:r>
              <w:rPr>
                <w:sz w:val="18"/>
                <w:szCs w:val="18"/>
              </w:rPr>
              <w:t>{{ location }}</w:t>
            </w:r>
          </w:p>
        </w:tc>
        <w:tc>
          <w:tcPr>
            <w:tcW w:w="1419" w:type="dxa"/>
            <w:tcBorders>
              <w:left w:val="double" w:sz="4" w:space="0" w:color="auto"/>
            </w:tcBorders>
          </w:tcPr>
          <w:p w14:paraId="7210052A" w14:textId="77777777" w:rsidR="00006303" w:rsidRPr="001D71C8" w:rsidRDefault="00006303" w:rsidP="00510EE3">
            <w:pPr>
              <w:pStyle w:val="Summary1"/>
              <w:spacing w:before="40" w:after="40"/>
              <w:rPr>
                <w:rFonts w:ascii="Times New Roman" w:hAnsi="Times New Roman"/>
                <w:sz w:val="22"/>
              </w:rPr>
            </w:pPr>
            <w:r>
              <w:rPr>
                <w:rFonts w:ascii="Times New Roman" w:hAnsi="Times New Roman"/>
              </w:rPr>
              <w:t>Total Pages:</w:t>
            </w:r>
          </w:p>
        </w:tc>
        <w:tc>
          <w:tcPr>
            <w:tcW w:w="4349" w:type="dxa"/>
            <w:gridSpan w:val="2"/>
            <w:tcBorders>
              <w:right w:val="double" w:sz="4" w:space="0" w:color="auto"/>
            </w:tcBorders>
          </w:tcPr>
          <w:p w14:paraId="6BA30AED" w14:textId="4C2CED28" w:rsidR="00006303" w:rsidRPr="001D71C8" w:rsidRDefault="00F71C2F" w:rsidP="00510EE3">
            <w:pPr>
              <w:pStyle w:val="Summary2"/>
              <w:spacing w:before="40" w:after="40"/>
              <w:rPr>
                <w:sz w:val="18"/>
              </w:rPr>
            </w:pPr>
            <w:r>
              <w:rPr>
                <w:sz w:val="18"/>
              </w:rPr>
              <w:fldChar w:fldCharType="begin"/>
            </w:r>
            <w:r>
              <w:rPr>
                <w:sz w:val="18"/>
              </w:rPr>
              <w:instrText xml:space="preserve"> DOCPROPERTY  Pages  \* MERGEFORMAT </w:instrText>
            </w:r>
            <w:r>
              <w:rPr>
                <w:sz w:val="18"/>
              </w:rPr>
              <w:fldChar w:fldCharType="separate"/>
            </w:r>
            <w:r w:rsidR="00A837B6">
              <w:rPr>
                <w:sz w:val="18"/>
              </w:rPr>
              <w:t>35</w:t>
            </w:r>
            <w:r>
              <w:rPr>
                <w:sz w:val="18"/>
              </w:rPr>
              <w:fldChar w:fldCharType="end"/>
            </w:r>
          </w:p>
        </w:tc>
      </w:tr>
      <w:tr w:rsidR="00006303" w:rsidRPr="001D71C8" w14:paraId="58B09E32" w14:textId="77777777" w:rsidTr="00510EE3">
        <w:trPr>
          <w:trHeight w:val="240"/>
        </w:trPr>
        <w:tc>
          <w:tcPr>
            <w:tcW w:w="1924" w:type="dxa"/>
            <w:gridSpan w:val="2"/>
            <w:tcBorders>
              <w:left w:val="double" w:sz="4" w:space="0" w:color="auto"/>
              <w:bottom w:val="double" w:sz="4" w:space="0" w:color="auto"/>
            </w:tcBorders>
          </w:tcPr>
          <w:p w14:paraId="0299190F" w14:textId="77777777" w:rsidR="00006303" w:rsidRPr="001D71C8" w:rsidRDefault="00006303" w:rsidP="00510EE3">
            <w:pPr>
              <w:pStyle w:val="Summary1"/>
              <w:spacing w:before="40" w:after="40"/>
              <w:rPr>
                <w:rFonts w:ascii="Times New Roman" w:hAnsi="Times New Roman"/>
              </w:rPr>
            </w:pPr>
            <w:r>
              <w:rPr>
                <w:rFonts w:ascii="Times New Roman" w:hAnsi="Times New Roman"/>
              </w:rPr>
              <w:t>Client P.O. No:</w:t>
            </w:r>
          </w:p>
        </w:tc>
        <w:tc>
          <w:tcPr>
            <w:tcW w:w="3378" w:type="dxa"/>
            <w:gridSpan w:val="2"/>
            <w:tcBorders>
              <w:bottom w:val="double" w:sz="4" w:space="0" w:color="auto"/>
              <w:right w:val="double" w:sz="4" w:space="0" w:color="auto"/>
            </w:tcBorders>
          </w:tcPr>
          <w:p w14:paraId="4662F438" w14:textId="77777777" w:rsidR="00006303" w:rsidRPr="001D71C8" w:rsidRDefault="004B449B" w:rsidP="00510EE3">
            <w:pPr>
              <w:pStyle w:val="Summary2"/>
              <w:spacing w:before="40" w:after="40"/>
              <w:rPr>
                <w:sz w:val="18"/>
              </w:rPr>
            </w:pPr>
            <w:r>
              <w:rPr>
                <w:sz w:val="18"/>
              </w:rPr>
              <w:t>{{ work_order }}</w:t>
            </w:r>
          </w:p>
        </w:tc>
        <w:tc>
          <w:tcPr>
            <w:tcW w:w="1419" w:type="dxa"/>
            <w:tcBorders>
              <w:left w:val="double" w:sz="4" w:space="0" w:color="auto"/>
              <w:bottom w:val="double" w:sz="4" w:space="0" w:color="auto"/>
            </w:tcBorders>
          </w:tcPr>
          <w:p w14:paraId="5D3FE2C8" w14:textId="77777777" w:rsidR="00006303" w:rsidRPr="001D71C8" w:rsidRDefault="00BA1329" w:rsidP="00510EE3">
            <w:pPr>
              <w:pStyle w:val="Summary1"/>
              <w:spacing w:before="40" w:after="40"/>
              <w:rPr>
                <w:rFonts w:ascii="Times New Roman" w:hAnsi="Times New Roman"/>
              </w:rPr>
            </w:pPr>
            <w:r>
              <w:rPr>
                <w:rFonts w:ascii="Times New Roman" w:hAnsi="Times New Roman"/>
              </w:rPr>
              <w:t>Test Date:</w:t>
            </w:r>
          </w:p>
        </w:tc>
        <w:tc>
          <w:tcPr>
            <w:tcW w:w="4349" w:type="dxa"/>
            <w:gridSpan w:val="2"/>
            <w:tcBorders>
              <w:bottom w:val="double" w:sz="4" w:space="0" w:color="auto"/>
              <w:right w:val="double" w:sz="4" w:space="0" w:color="auto"/>
            </w:tcBorders>
          </w:tcPr>
          <w:p w14:paraId="76EC0CB6" w14:textId="68618B46" w:rsidR="00006303" w:rsidRPr="001D71C8" w:rsidRDefault="00550AB4" w:rsidP="00510EE3">
            <w:pPr>
              <w:pStyle w:val="Summary2"/>
              <w:spacing w:before="40" w:after="40"/>
              <w:rPr>
                <w:sz w:val="18"/>
              </w:rPr>
            </w:pPr>
            <w:r>
              <w:rPr>
                <w:sz w:val="18"/>
              </w:rPr>
              <w:t>{{ test_dates }}</w:t>
            </w:r>
          </w:p>
        </w:tc>
      </w:tr>
      <w:tr w:rsidR="00006303" w:rsidRPr="001D71C8" w14:paraId="7CA13C0C" w14:textId="77777777" w:rsidTr="00510EE3">
        <w:trPr>
          <w:cantSplit/>
          <w:trHeight w:val="240"/>
        </w:trPr>
        <w:tc>
          <w:tcPr>
            <w:tcW w:w="1924" w:type="dxa"/>
            <w:gridSpan w:val="2"/>
            <w:tcBorders>
              <w:top w:val="double" w:sz="6" w:space="0" w:color="auto"/>
              <w:left w:val="double" w:sz="4" w:space="0" w:color="auto"/>
              <w:bottom w:val="double" w:sz="4" w:space="0" w:color="auto"/>
            </w:tcBorders>
            <w:vAlign w:val="center"/>
          </w:tcPr>
          <w:p w14:paraId="0AB1DC94" w14:textId="77777777" w:rsidR="00006303" w:rsidRPr="001D71C8" w:rsidRDefault="00006303" w:rsidP="00510EE3">
            <w:pPr>
              <w:pStyle w:val="Summary1"/>
              <w:spacing w:before="40" w:after="40"/>
              <w:rPr>
                <w:rFonts w:ascii="Times New Roman" w:hAnsi="Times New Roman"/>
              </w:rPr>
            </w:pPr>
            <w:r>
              <w:rPr>
                <w:rFonts w:ascii="Times New Roman" w:hAnsi="Times New Roman"/>
              </w:rPr>
              <w:t>Report Title:</w:t>
            </w:r>
          </w:p>
        </w:tc>
        <w:tc>
          <w:tcPr>
            <w:tcW w:w="9146" w:type="dxa"/>
            <w:gridSpan w:val="5"/>
            <w:tcBorders>
              <w:top w:val="double" w:sz="6" w:space="0" w:color="auto"/>
              <w:bottom w:val="double" w:sz="4" w:space="0" w:color="auto"/>
              <w:right w:val="double" w:sz="4" w:space="0" w:color="auto"/>
            </w:tcBorders>
            <w:vAlign w:val="center"/>
          </w:tcPr>
          <w:p w14:paraId="6467C945" w14:textId="10688766" w:rsidR="00006303" w:rsidRPr="001D71C8" w:rsidRDefault="00B63086" w:rsidP="00B42D0D">
            <w:pPr>
              <w:pStyle w:val="Summary2"/>
              <w:spacing w:before="40" w:after="40"/>
              <w:jc w:val="center"/>
              <w:rPr>
                <w:szCs w:val="22"/>
              </w:rPr>
            </w:pPr>
            <w:r>
              <w:rPr>
                <w:szCs w:val="22"/>
              </w:rPr>
              <w:t>{{ document_title }}</w:t>
            </w:r>
          </w:p>
        </w:tc>
      </w:tr>
      <w:tr w:rsidR="00006303" w:rsidRPr="001D71C8" w14:paraId="141A39C3" w14:textId="77777777" w:rsidTr="00510EE3">
        <w:trPr>
          <w:trHeight w:val="240"/>
        </w:trPr>
        <w:tc>
          <w:tcPr>
            <w:tcW w:w="1924" w:type="dxa"/>
            <w:gridSpan w:val="2"/>
            <w:tcBorders>
              <w:top w:val="double" w:sz="4" w:space="0" w:color="auto"/>
              <w:left w:val="double" w:sz="4" w:space="0" w:color="auto"/>
            </w:tcBorders>
          </w:tcPr>
          <w:p w14:paraId="50898C59" w14:textId="77777777" w:rsidR="00006303" w:rsidRPr="001D71C8" w:rsidRDefault="00006303" w:rsidP="00510EE3">
            <w:pPr>
              <w:pStyle w:val="Summary1"/>
              <w:spacing w:before="40" w:after="40"/>
              <w:rPr>
                <w:rFonts w:ascii="Times New Roman" w:hAnsi="Times New Roman"/>
                <w:b/>
                <w:sz w:val="20"/>
                <w:highlight w:val="yellow"/>
              </w:rPr>
            </w:pPr>
            <w:r>
              <w:rPr>
                <w:rFonts w:ascii="Times New Roman" w:hAnsi="Times New Roman"/>
                <w:b/>
                <w:sz w:val="20"/>
              </w:rPr>
              <w:t>Summary:</w:t>
            </w:r>
          </w:p>
        </w:tc>
        <w:tc>
          <w:tcPr>
            <w:tcW w:w="9146" w:type="dxa"/>
            <w:gridSpan w:val="5"/>
            <w:tcBorders>
              <w:top w:val="double" w:sz="4" w:space="0" w:color="auto"/>
              <w:right w:val="double" w:sz="4" w:space="0" w:color="auto"/>
            </w:tcBorders>
          </w:tcPr>
          <w:p w14:paraId="47DA1310" w14:textId="77777777" w:rsidR="00006303" w:rsidRPr="001D71C8" w:rsidRDefault="00006303" w:rsidP="00510EE3">
            <w:pPr>
              <w:tabs>
                <w:tab w:val="left" w:pos="-720"/>
              </w:tabs>
              <w:suppressAutoHyphens/>
              <w:spacing w:before="40" w:after="0"/>
              <w:rPr>
                <w:spacing w:val="-2"/>
                <w:sz w:val="22"/>
                <w:szCs w:val="22"/>
                <w:highlight w:val="yellow"/>
              </w:rPr>
            </w:pPr>
          </w:p>
        </w:tc>
      </w:tr>
      <w:tr w:rsidR="00006303" w:rsidRPr="001D71C8" w14:paraId="69230171" w14:textId="77777777" w:rsidTr="00510EE3">
        <w:trPr>
          <w:trHeight w:val="240"/>
        </w:trPr>
        <w:tc>
          <w:tcPr>
            <w:tcW w:w="11070" w:type="dxa"/>
            <w:gridSpan w:val="7"/>
            <w:tcBorders>
              <w:left w:val="double" w:sz="4" w:space="0" w:color="auto"/>
              <w:right w:val="double" w:sz="4" w:space="0" w:color="auto"/>
            </w:tcBorders>
          </w:tcPr>
          <w:p w14:paraId="4D26A55C" w14:textId="12CC5495" w:rsidR="00C0107C" w:rsidRPr="001D71C8" w:rsidRDefault="00C8265A" w:rsidP="009B478C">
            <w:pPr>
              <w:tabs>
                <w:tab w:val="left" w:pos="-720"/>
              </w:tabs>
              <w:suppressAutoHyphens/>
              <w:rPr>
                <w:color w:val="000000"/>
                <w:spacing w:val="-2"/>
                <w:sz w:val="20"/>
              </w:rPr>
            </w:pPr>
            <w:r>
              <w:rPr>
                <w:sz w:val="20"/>
              </w:rPr>
              <w:t>{{ examination_scope }}</w:t>
            </w:r>
          </w:p>
          <w:p w14:paraId="5EA2AB1D" w14:textId="77777777" w:rsidR="003A1194" w:rsidRPr="001D71C8" w:rsidRDefault="00006303" w:rsidP="00CD186B">
            <w:pPr>
              <w:tabs>
                <w:tab w:val="left" w:pos="-720"/>
              </w:tabs>
              <w:suppressAutoHyphens/>
              <w:spacing w:after="0"/>
              <w:rPr>
                <w:b/>
                <w:color w:val="000000"/>
                <w:spacing w:val="-2"/>
                <w:sz w:val="20"/>
              </w:rPr>
            </w:pPr>
            <w:r>
              <w:rPr>
                <w:b/>
                <w:color w:val="000000"/>
                <w:spacing w:val="-2"/>
                <w:sz w:val="20"/>
              </w:rPr>
              <w:t>SUMMARY OF RESULTS:</w:t>
            </w:r>
          </w:p>
          <w:p w14:paraId="218B5892" w14:textId="10CD3726" w:rsidR="00B42D0D" w:rsidRPr="001D71C8" w:rsidRDefault="00AE778C" w:rsidP="00CD186B">
            <w:pPr>
              <w:tabs>
                <w:tab w:val="left" w:pos="-720"/>
              </w:tabs>
              <w:suppressAutoHyphens/>
              <w:spacing w:after="0"/>
              <w:rPr>
                <w:bCs/>
                <w:color w:val="000000"/>
                <w:spacing w:val="-2"/>
                <w:sz w:val="20"/>
              </w:rPr>
            </w:pPr>
            <w:r>
              <w:rPr>
                <w:bCs/>
                <w:color w:val="000000"/>
                <w:spacing w:val="-2"/>
                <w:sz w:val="20"/>
              </w:rPr>
              <w:t>{{ executive_summary }}</w:t>
            </w:r>
          </w:p>
          <w:p w14:paraId="785306C0" w14:textId="0AFA92E9" w:rsidR="00A04F49" w:rsidRPr="001D71C8" w:rsidRDefault="002F2822" w:rsidP="000B3433">
            <w:pPr>
              <w:tabs>
                <w:tab w:val="left" w:pos="-720"/>
              </w:tabs>
              <w:suppressAutoHyphens/>
              <w:rPr>
                <w:sz w:val="20"/>
              </w:rPr>
            </w:pPr>
            <w:r>
              <w:rPr>
                <w:sz w:val="20"/>
              </w:rPr>
              <w:t xml:space="preserve">See the Results table on page </w:t>
            </w:r>
            <w:fldSimple w:instr=" PAGEREF _Toc239168045 \h ">
              <w:r>
                <w:t>1</w:t>
              </w:r>
            </w:fldSimple>
            <w:r>
              <w:t xml:space="preserve"> of this report for details of each individual scan area.</w:t>
            </w:r>
          </w:p>
        </w:tc>
      </w:tr>
      <w:tr w:rsidR="00006303" w:rsidRPr="001D71C8" w14:paraId="52C42B24" w14:textId="77777777" w:rsidTr="00EB76FB">
        <w:tblPrEx>
          <w:tblCellMar>
            <w:left w:w="108" w:type="dxa"/>
            <w:right w:w="108" w:type="dxa"/>
          </w:tblCellMar>
        </w:tblPrEx>
        <w:trPr>
          <w:trHeight w:val="453"/>
        </w:trPr>
        <w:tc>
          <w:tcPr>
            <w:tcW w:w="4665" w:type="dxa"/>
            <w:gridSpan w:val="3"/>
            <w:tcBorders>
              <w:top w:val="double" w:sz="4" w:space="0" w:color="auto"/>
              <w:left w:val="double" w:sz="4" w:space="0" w:color="auto"/>
              <w:bottom w:val="single" w:sz="4" w:space="0" w:color="auto"/>
              <w:right w:val="double" w:sz="4" w:space="0" w:color="auto"/>
            </w:tcBorders>
            <w:vAlign w:val="center"/>
          </w:tcPr>
          <w:p w14:paraId="7EFB2BA8" w14:textId="77777777" w:rsidR="00006303" w:rsidRPr="001D71C8" w:rsidRDefault="00006303" w:rsidP="00510EE3">
            <w:pPr>
              <w:pStyle w:val="Summary4"/>
              <w:spacing w:before="0" w:after="0"/>
              <w:rPr>
                <w:rFonts w:ascii="Times New Roman" w:hAnsi="Times New Roman"/>
              </w:rPr>
            </w:pPr>
            <w:r>
              <w:rPr>
                <w:rFonts w:ascii="Times New Roman" w:hAnsi="Times New Roman"/>
              </w:rPr>
              <w:t>Keywords</w:t>
            </w:r>
          </w:p>
        </w:tc>
        <w:tc>
          <w:tcPr>
            <w:tcW w:w="3017" w:type="dxa"/>
            <w:gridSpan w:val="3"/>
            <w:tcBorders>
              <w:top w:val="double" w:sz="4" w:space="0" w:color="auto"/>
              <w:left w:val="double" w:sz="4" w:space="0" w:color="auto"/>
              <w:bottom w:val="single" w:sz="4" w:space="0" w:color="auto"/>
              <w:right w:val="double" w:sz="4" w:space="0" w:color="auto"/>
            </w:tcBorders>
            <w:vAlign w:val="center"/>
          </w:tcPr>
          <w:p w14:paraId="04C6C38C" w14:textId="77777777" w:rsidR="00006303" w:rsidRPr="001D71C8" w:rsidRDefault="00006303" w:rsidP="00510EE3">
            <w:pPr>
              <w:pStyle w:val="Summary1"/>
              <w:spacing w:before="0" w:after="0"/>
              <w:jc w:val="left"/>
              <w:rPr>
                <w:rFonts w:ascii="Times New Roman" w:hAnsi="Times New Roman"/>
                <w:szCs w:val="18"/>
              </w:rPr>
            </w:pPr>
            <w:r>
              <w:rPr>
                <w:rFonts w:ascii="Times New Roman" w:hAnsi="Times New Roman"/>
                <w:szCs w:val="18"/>
              </w:rPr>
              <w:t>Prepared By / Certification Level:</w:t>
            </w:r>
          </w:p>
          <w:p>
            <w:r>
              <w:t>{%p for p in prepared_by %}</w:t>
            </w:r>
          </w:p>
          <w:p w14:paraId="58487A8B" w14:textId="77777777" w:rsidR="00BE5302" w:rsidRPr="001D71C8" w:rsidRDefault="00B42D0D" w:rsidP="00510EE3">
            <w:pPr>
              <w:pStyle w:val="Summary1"/>
              <w:spacing w:before="0" w:after="0"/>
              <w:jc w:val="left"/>
              <w:rPr>
                <w:rFonts w:ascii="Times New Roman" w:hAnsi="Times New Roman"/>
                <w:szCs w:val="18"/>
              </w:rPr>
            </w:pPr>
            <w:r>
              <w:rPr>
                <w:rFonts w:ascii="Times New Roman" w:hAnsi="Times New Roman"/>
                <w:szCs w:val="18"/>
              </w:rPr>
              <w:t>{{ p.name }}</w:t>
              <w:br/>
              <w:t>{{ p.certification }}</w:t>
            </w:r>
          </w:p>
          <w:p>
            <w:r>
              <w:t>{%p endfor %}</w:t>
            </w:r>
          </w:p>
        </w:tc>
        <w:tc>
          <w:tcPr>
            <w:tcW w:w="3388" w:type="dxa"/>
            <w:tcBorders>
              <w:top w:val="double" w:sz="4" w:space="0" w:color="auto"/>
              <w:left w:val="double" w:sz="4" w:space="0" w:color="auto"/>
              <w:bottom w:val="single" w:sz="4" w:space="0" w:color="auto"/>
              <w:right w:val="double" w:sz="4" w:space="0" w:color="auto"/>
            </w:tcBorders>
            <w:vAlign w:val="center"/>
          </w:tcPr>
          <w:p w14:paraId="6F921889" w14:textId="0D7B97F9" w:rsidR="00006303" w:rsidRPr="001D71C8" w:rsidRDefault="00906F8B" w:rsidP="00510EE3">
            <w:pPr>
              <w:pStyle w:val="Summary2"/>
              <w:spacing w:before="0" w:after="0"/>
              <w:jc w:val="left"/>
              <w:rPr>
                <w:sz w:val="16"/>
                <w:szCs w:val="16"/>
              </w:rPr>
            </w:pPr>
            <w:r>
              <w:rPr>
                <w:noProof/>
                <w:sz w:val="16"/>
                <w:szCs w:val="16"/>
              </w:rPr>
              <w:drawing>
                <wp:inline distT="0" distB="0" distL="0" distR="0" wp14:anchorId="2B026CF3" wp14:editId="11EF3AD8">
                  <wp:extent cx="1053389" cy="258574"/>
                  <wp:effectExtent l="0" t="0" r="0" b="8255"/>
                  <wp:docPr id="9246539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3144" cy="263423"/>
                          </a:xfrm>
                          <a:prstGeom prst="rect">
                            <a:avLst/>
                          </a:prstGeom>
                          <a:noFill/>
                          <a:ln>
                            <a:noFill/>
                          </a:ln>
                        </pic:spPr>
                      </pic:pic>
                    </a:graphicData>
                  </a:graphic>
                </wp:inline>
              </w:drawing>
            </w:r>
          </w:p>
        </w:tc>
      </w:tr>
      <w:tr w:rsidR="00006303" w:rsidRPr="001D71C8" w14:paraId="7D322F87" w14:textId="77777777" w:rsidTr="00EB76FB">
        <w:trPr>
          <w:trHeight w:val="446"/>
        </w:trPr>
        <w:tc>
          <w:tcPr>
            <w:tcW w:w="1782" w:type="dxa"/>
            <w:tcBorders>
              <w:left w:val="double" w:sz="4" w:space="0" w:color="auto"/>
              <w:bottom w:val="single" w:sz="4" w:space="0" w:color="auto"/>
            </w:tcBorders>
            <w:vAlign w:val="center"/>
          </w:tcPr>
          <w:p w14:paraId="4AB7E928" w14:textId="77777777" w:rsidR="00006303" w:rsidRPr="001D71C8" w:rsidRDefault="00006303" w:rsidP="00510EE3">
            <w:pPr>
              <w:pStyle w:val="Summary1"/>
              <w:spacing w:before="0" w:after="0"/>
              <w:rPr>
                <w:rFonts w:ascii="Times New Roman" w:hAnsi="Times New Roman"/>
              </w:rPr>
            </w:pPr>
            <w:r>
              <w:rPr>
                <w:rFonts w:ascii="Times New Roman" w:hAnsi="Times New Roman"/>
              </w:rPr>
              <w:t xml:space="preserve">Project Type:  </w:t>
            </w:r>
          </w:p>
        </w:tc>
        <w:tc>
          <w:tcPr>
            <w:tcW w:w="2883" w:type="dxa"/>
            <w:gridSpan w:val="2"/>
            <w:tcBorders>
              <w:top w:val="single" w:sz="4" w:space="0" w:color="auto"/>
              <w:left w:val="single" w:sz="4" w:space="0" w:color="auto"/>
              <w:bottom w:val="single" w:sz="4" w:space="0" w:color="auto"/>
              <w:right w:val="double" w:sz="4" w:space="0" w:color="auto"/>
            </w:tcBorders>
            <w:vAlign w:val="center"/>
          </w:tcPr>
          <w:p w14:paraId="0C787EA6" w14:textId="77777777" w:rsidR="00006303" w:rsidRPr="001D71C8" w:rsidRDefault="0009473E" w:rsidP="00510EE3">
            <w:pPr>
              <w:pStyle w:val="Summary2"/>
              <w:spacing w:before="0" w:after="0"/>
              <w:jc w:val="center"/>
              <w:rPr>
                <w:sz w:val="20"/>
              </w:rPr>
            </w:pPr>
            <w:r>
              <w:rPr>
                <w:sz w:val="20"/>
              </w:rPr>
              <w:t>{{ project_type }}</w:t>
            </w:r>
          </w:p>
        </w:tc>
        <w:tc>
          <w:tcPr>
            <w:tcW w:w="3017" w:type="dxa"/>
            <w:gridSpan w:val="3"/>
            <w:tcBorders>
              <w:top w:val="single" w:sz="4" w:space="0" w:color="auto"/>
              <w:left w:val="double" w:sz="4" w:space="0" w:color="auto"/>
              <w:bottom w:val="single" w:sz="4" w:space="0" w:color="auto"/>
              <w:right w:val="double" w:sz="4" w:space="0" w:color="auto"/>
            </w:tcBorders>
            <w:vAlign w:val="center"/>
          </w:tcPr>
          <w:p w14:paraId="059F54FD" w14:textId="77777777" w:rsidR="00006303" w:rsidRPr="001D71C8" w:rsidRDefault="00006303" w:rsidP="00510EE3">
            <w:pPr>
              <w:pStyle w:val="Summary2"/>
              <w:spacing w:before="0" w:after="0"/>
              <w:rPr>
                <w:i/>
                <w:sz w:val="18"/>
                <w:szCs w:val="18"/>
              </w:rPr>
            </w:pPr>
            <w:r>
              <w:rPr>
                <w:i/>
                <w:sz w:val="18"/>
                <w:szCs w:val="18"/>
              </w:rPr>
              <w:t>Examined by / Certification Level:</w:t>
            </w:r>
          </w:p>
          <w:p>
            <w:r>
              <w:t>{%p for p in examined_by %}</w:t>
            </w:r>
          </w:p>
          <w:p w14:paraId="5116AB5A" w14:textId="77777777" w:rsidR="00BE5302" w:rsidRDefault="00B42D0D" w:rsidP="00510EE3">
            <w:pPr>
              <w:pStyle w:val="Summary2"/>
              <w:spacing w:before="0" w:after="0"/>
              <w:rPr>
                <w:i/>
                <w:sz w:val="18"/>
                <w:szCs w:val="18"/>
              </w:rPr>
            </w:pPr>
            <w:r>
              <w:rPr>
                <w:i/>
                <w:sz w:val="18"/>
                <w:szCs w:val="18"/>
              </w:rPr>
              <w:t>{{ p.name }}</w:t>
              <w:br/>
              <w:t>{{ p.certification }}</w:t>
            </w:r>
          </w:p>
          <w:p>
            <w:r>
              <w:t>{%p endfor %}</w:t>
            </w:r>
          </w:p>
        </w:tc>
        <w:tc>
          <w:tcPr>
            <w:tcW w:w="3388" w:type="dxa"/>
            <w:tcBorders>
              <w:top w:val="single" w:sz="4" w:space="0" w:color="auto"/>
              <w:left w:val="double" w:sz="4" w:space="0" w:color="auto"/>
              <w:bottom w:val="single" w:sz="4" w:space="0" w:color="auto"/>
              <w:right w:val="double" w:sz="4" w:space="0" w:color="auto"/>
            </w:tcBorders>
            <w:vAlign w:val="center"/>
          </w:tcPr>
          <w:p w14:paraId="37D839E7" w14:textId="77777777" w:rsidR="00006303" w:rsidRPr="001D71C8" w:rsidRDefault="00006303" w:rsidP="00510EE3">
            <w:pPr>
              <w:pStyle w:val="Summary2"/>
              <w:spacing w:before="0" w:after="0"/>
              <w:jc w:val="left"/>
              <w:rPr>
                <w:sz w:val="20"/>
              </w:rPr>
            </w:pPr>
          </w:p>
        </w:tc>
      </w:tr>
      <w:tr w:rsidR="00006303" w:rsidRPr="001D71C8" w14:paraId="53848425" w14:textId="77777777" w:rsidTr="00EB76FB">
        <w:trPr>
          <w:trHeight w:val="428"/>
        </w:trPr>
        <w:tc>
          <w:tcPr>
            <w:tcW w:w="1782" w:type="dxa"/>
            <w:tcBorders>
              <w:top w:val="single" w:sz="4" w:space="0" w:color="auto"/>
              <w:left w:val="double" w:sz="4" w:space="0" w:color="auto"/>
              <w:bottom w:val="double" w:sz="4" w:space="0" w:color="auto"/>
            </w:tcBorders>
            <w:vAlign w:val="center"/>
          </w:tcPr>
          <w:p w14:paraId="09563B5E" w14:textId="77777777" w:rsidR="00006303" w:rsidRPr="001D71C8" w:rsidRDefault="00006303" w:rsidP="00510EE3">
            <w:pPr>
              <w:pStyle w:val="Summary1"/>
              <w:spacing w:before="0" w:after="0"/>
              <w:jc w:val="left"/>
              <w:rPr>
                <w:rFonts w:ascii="Times New Roman" w:hAnsi="Times New Roman"/>
              </w:rPr>
            </w:pPr>
            <w:r>
              <w:rPr>
                <w:rFonts w:ascii="Times New Roman" w:hAnsi="Times New Roman"/>
              </w:rPr>
              <w:t>Procedures:</w:t>
            </w:r>
          </w:p>
        </w:tc>
        <w:tc>
          <w:tcPr>
            <w:tcW w:w="2883" w:type="dxa"/>
            <w:gridSpan w:val="2"/>
            <w:tcBorders>
              <w:top w:val="single" w:sz="4" w:space="0" w:color="auto"/>
              <w:left w:val="single" w:sz="4" w:space="0" w:color="auto"/>
              <w:bottom w:val="double" w:sz="4" w:space="0" w:color="auto"/>
              <w:right w:val="double" w:sz="4" w:space="0" w:color="auto"/>
            </w:tcBorders>
            <w:vAlign w:val="center"/>
          </w:tcPr>
          <w:p>
            <w:r>
              <w:t>{%p for proc in procedures %}</w:t>
            </w:r>
          </w:p>
          <w:p w14:paraId="3768F2FA" w14:textId="77777777" w:rsidR="001E207C" w:rsidRDefault="00006303" w:rsidP="00B42D0D">
            <w:pPr>
              <w:pStyle w:val="Summary2"/>
              <w:spacing w:before="0" w:after="0"/>
              <w:jc w:val="center"/>
              <w:rPr>
                <w:sz w:val="18"/>
              </w:rPr>
            </w:pPr>
            <w:r>
              <w:rPr>
                <w:sz w:val="18"/>
              </w:rPr>
              <w:t>{{ proc }}</w:t>
            </w:r>
          </w:p>
          <w:p>
            <w:r>
              <w:t>{%p endfor %}</w:t>
            </w:r>
          </w:p>
        </w:tc>
        <w:tc>
          <w:tcPr>
            <w:tcW w:w="3017" w:type="dxa"/>
            <w:gridSpan w:val="3"/>
            <w:tcBorders>
              <w:top w:val="single" w:sz="4" w:space="0" w:color="auto"/>
              <w:left w:val="double" w:sz="4" w:space="0" w:color="auto"/>
              <w:bottom w:val="double" w:sz="4" w:space="0" w:color="auto"/>
              <w:right w:val="double" w:sz="4" w:space="0" w:color="auto"/>
            </w:tcBorders>
            <w:vAlign w:val="center"/>
          </w:tcPr>
          <w:p w14:paraId="711022C2" w14:textId="7A63F582" w:rsidR="00250222" w:rsidRDefault="009900FD" w:rsidP="00250222">
            <w:pPr>
              <w:pStyle w:val="Summary2"/>
              <w:spacing w:before="0" w:after="0"/>
              <w:jc w:val="left"/>
              <w:rPr>
                <w:i/>
                <w:sz w:val="18"/>
                <w:szCs w:val="18"/>
              </w:rPr>
            </w:pPr>
            <w:r>
              <w:rPr>
                <w:i/>
                <w:sz w:val="18"/>
                <w:szCs w:val="18"/>
              </w:rPr>
              <w:t>Reviewed</w:t>
            </w:r>
            <w:r w:rsidR="00006303">
              <w:rPr>
                <w:i/>
                <w:sz w:val="18"/>
                <w:szCs w:val="18"/>
              </w:rPr>
              <w:t xml:space="preserve"> By / </w:t>
            </w:r>
          </w:p>
          <w:p>
            <w:r>
              <w:t>{%p for p in reviewed_by %}</w:t>
            </w:r>
          </w:p>
          <w:p w14:paraId="7415E155" w14:textId="1818E0BB" w:rsidR="009900FD" w:rsidRPr="001D71C8" w:rsidRDefault="009900FD" w:rsidP="00250222">
            <w:pPr>
              <w:pStyle w:val="Summary2"/>
              <w:spacing w:before="0" w:after="0"/>
              <w:jc w:val="left"/>
              <w:rPr>
                <w:i/>
                <w:sz w:val="18"/>
                <w:szCs w:val="18"/>
              </w:rPr>
            </w:pPr>
            <w:r>
              <w:rPr>
                <w:i/>
                <w:sz w:val="18"/>
                <w:szCs w:val="18"/>
              </w:rPr>
              <w:t>{{ p.name }}</w:t>
            </w:r>
          </w:p>
          <w:p>
            <w:r>
              <w:t>{%p endfor %}</w:t>
            </w:r>
          </w:p>
          <w:p w14:paraId="131271A1" w14:textId="77777777" w:rsidR="00BE5302" w:rsidRPr="001D71C8" w:rsidRDefault="00BE5302" w:rsidP="00510EE3">
            <w:pPr>
              <w:pStyle w:val="Summary2"/>
              <w:spacing w:before="0" w:after="0"/>
              <w:jc w:val="left"/>
              <w:rPr>
                <w:i/>
                <w:sz w:val="18"/>
                <w:szCs w:val="18"/>
              </w:rPr>
            </w:pPr>
          </w:p>
        </w:tc>
        <w:tc>
          <w:tcPr>
            <w:tcW w:w="3388" w:type="dxa"/>
            <w:tcBorders>
              <w:top w:val="single" w:sz="4" w:space="0" w:color="auto"/>
              <w:left w:val="double" w:sz="4" w:space="0" w:color="auto"/>
              <w:bottom w:val="double" w:sz="4" w:space="0" w:color="auto"/>
              <w:right w:val="double" w:sz="4" w:space="0" w:color="auto"/>
            </w:tcBorders>
            <w:vAlign w:val="center"/>
          </w:tcPr>
          <w:p w14:paraId="459DD86C" w14:textId="77777777" w:rsidR="00006303" w:rsidRPr="001D71C8" w:rsidRDefault="00006303" w:rsidP="00510EE3">
            <w:pPr>
              <w:pStyle w:val="Summary2"/>
              <w:spacing w:before="0" w:after="0"/>
              <w:jc w:val="center"/>
              <w:rPr>
                <w:sz w:val="20"/>
              </w:rPr>
            </w:pPr>
          </w:p>
        </w:tc>
      </w:tr>
    </w:tbl>
    <w:p w14:paraId="1DCE6246" w14:textId="77777777" w:rsidR="007A1E3E" w:rsidRPr="001D71C8" w:rsidRDefault="007A1E3E" w:rsidP="00DC7BC3">
      <w:pPr>
        <w:pStyle w:val="Cover1"/>
        <w:jc w:val="both"/>
        <w:rPr>
          <w:highlight w:val="yellow"/>
        </w:rPr>
        <w:sectPr w:rsidR="007A1E3E" w:rsidRPr="001D71C8" w:rsidSect="009E514A">
          <w:pgSz w:w="12240" w:h="15840" w:code="1"/>
          <w:pgMar w:top="606" w:right="720" w:bottom="720" w:left="720" w:header="360" w:footer="432" w:gutter="0"/>
          <w:pgNumType w:chapSep="period"/>
          <w:cols w:space="720"/>
          <w:docGrid w:linePitch="326"/>
        </w:sectPr>
      </w:pPr>
    </w:p>
    <w:p w14:paraId="119CE150" w14:textId="77777777" w:rsidR="00947857" w:rsidRPr="001D71C8" w:rsidRDefault="00947857">
      <w:pPr>
        <w:spacing w:after="0"/>
        <w:jc w:val="left"/>
        <w:rPr>
          <w:smallCaps/>
          <w:sz w:val="32"/>
        </w:rPr>
      </w:pPr>
    </w:p>
    <w:p w14:paraId="4A7C7149" w14:textId="77777777" w:rsidR="007D6F96" w:rsidRPr="001D71C8" w:rsidRDefault="007D6F96" w:rsidP="00006303">
      <w:pPr>
        <w:spacing w:before="120"/>
        <w:ind w:left="-270"/>
        <w:jc w:val="center"/>
        <w:outlineLvl w:val="0"/>
        <w:rPr>
          <w:smallCaps/>
          <w:sz w:val="32"/>
        </w:rPr>
      </w:pPr>
    </w:p>
    <w:p w14:paraId="2312D257" w14:textId="77777777" w:rsidR="00F3629D" w:rsidRPr="001D71C8" w:rsidRDefault="00F3629D" w:rsidP="00006303">
      <w:pPr>
        <w:spacing w:before="120"/>
        <w:ind w:left="-270"/>
        <w:jc w:val="center"/>
        <w:outlineLvl w:val="0"/>
        <w:rPr>
          <w:smallCaps/>
          <w:sz w:val="32"/>
        </w:rPr>
      </w:pPr>
      <w:r>
        <w:rPr>
          <w:smallCaps/>
          <w:sz w:val="32"/>
        </w:rPr>
        <w:t>Contents</w:t>
      </w:r>
    </w:p>
    <w:p w14:paraId="241C1EC3" w14:textId="77777777" w:rsidR="00F3629D" w:rsidRPr="001D71C8" w:rsidRDefault="00F3629D" w:rsidP="00F3629D">
      <w:pPr>
        <w:pStyle w:val="Cover1"/>
      </w:pPr>
    </w:p>
    <w:p w14:paraId="76D494FA" w14:textId="3BC84C00" w:rsidR="00033C85" w:rsidRDefault="006C0785">
      <w:pPr>
        <w:pStyle w:val="TOC1"/>
        <w:tabs>
          <w:tab w:val="left" w:pos="480"/>
          <w:tab w:val="right" w:leader="dot" w:pos="10700"/>
        </w:tabs>
        <w:rPr>
          <w:rFonts w:asciiTheme="minorHAnsi" w:eastAsiaTheme="minorEastAsia" w:hAnsiTheme="minorHAnsi" w:cstheme="minorBidi"/>
          <w:bCs w:val="0"/>
          <w:caps w:val="0"/>
          <w:noProof/>
          <w:kern w:val="2"/>
          <w:szCs w:val="24"/>
          <w14:ligatures w14:val="standardContextual"/>
        </w:rPr>
      </w:pPr>
      <w:r>
        <w:rPr>
          <w:b/>
          <w:bCs w:val="0"/>
          <w:caps w:val="0"/>
          <w:noProof/>
          <w:szCs w:val="24"/>
        </w:rPr>
        <w:fldChar w:fldCharType="begin"/>
      </w:r>
      <w:r>
        <w:rPr>
          <w:b/>
          <w:bCs w:val="0"/>
          <w:caps w:val="0"/>
          <w:noProof/>
          <w:szCs w:val="24"/>
        </w:rPr>
        <w:instrText xml:space="preserve"> TOC \o "1-2" </w:instrText>
      </w:r>
      <w:r>
        <w:rPr>
          <w:b/>
          <w:bCs w:val="0"/>
          <w:caps w:val="0"/>
          <w:noProof/>
          <w:szCs w:val="24"/>
        </w:rPr>
        <w:fldChar w:fldCharType="separate"/>
      </w:r>
      <w:r w:rsidR="00033C85">
        <w:rPr>
          <w:noProof/>
        </w:rPr>
        <w:t>1.</w:t>
      </w:r>
      <w:r w:rsidR="00033C85">
        <w:rPr>
          <w:rFonts w:asciiTheme="minorHAnsi" w:eastAsiaTheme="minorEastAsia" w:hAnsiTheme="minorHAnsi" w:cstheme="minorBidi"/>
          <w:bCs w:val="0"/>
          <w:caps w:val="0"/>
          <w:noProof/>
          <w:kern w:val="2"/>
          <w:szCs w:val="24"/>
          <w14:ligatures w14:val="standardContextual"/>
        </w:rPr>
        <w:tab/>
      </w:r>
      <w:r w:rsidR="00033C85">
        <w:rPr>
          <w:noProof/>
        </w:rPr>
        <w:t>INTRODUCTION</w:t>
      </w:r>
      <w:r w:rsidR="00033C85">
        <w:rPr>
          <w:noProof/>
        </w:rPr>
        <w:tab/>
      </w:r>
      <w:r w:rsidR="00033C85">
        <w:rPr>
          <w:noProof/>
        </w:rPr>
        <w:fldChar w:fldCharType="begin"/>
      </w:r>
      <w:r w:rsidR="00033C85">
        <w:rPr>
          <w:noProof/>
        </w:rPr>
        <w:instrText xml:space="preserve"> PAGEREF _Toc239168035 \h </w:instrText>
      </w:r>
      <w:r w:rsidR="00033C85">
        <w:rPr>
          <w:noProof/>
        </w:rPr>
      </w:r>
      <w:r w:rsidR="00033C85">
        <w:rPr>
          <w:noProof/>
        </w:rPr>
        <w:fldChar w:fldCharType="separate"/>
      </w:r>
      <w:r w:rsidR="00033C85">
        <w:rPr>
          <w:noProof/>
        </w:rPr>
        <w:t>7</w:t>
      </w:r>
      <w:r w:rsidR="00033C85">
        <w:rPr>
          <w:noProof/>
        </w:rPr>
        <w:fldChar w:fldCharType="end"/>
      </w:r>
    </w:p>
    <w:p w14:paraId="54642631" w14:textId="5C258280" w:rsidR="00033C85" w:rsidRDefault="00033C85">
      <w:pPr>
        <w:pStyle w:val="TOC1"/>
        <w:tabs>
          <w:tab w:val="left" w:pos="480"/>
          <w:tab w:val="right" w:leader="dot" w:pos="10700"/>
        </w:tabs>
        <w:rPr>
          <w:rFonts w:asciiTheme="minorHAnsi" w:eastAsiaTheme="minorEastAsia" w:hAnsiTheme="minorHAnsi" w:cstheme="minorBidi"/>
          <w:bCs w:val="0"/>
          <w:caps w:val="0"/>
          <w:noProof/>
          <w:kern w:val="2"/>
          <w:szCs w:val="24"/>
          <w14:ligatures w14:val="standardContextual"/>
        </w:rPr>
      </w:pPr>
      <w:r>
        <w:rPr>
          <w:noProof/>
        </w:rPr>
        <w:t>2.</w:t>
      </w:r>
      <w:r>
        <w:rPr>
          <w:rFonts w:asciiTheme="minorHAnsi" w:eastAsiaTheme="minorEastAsia" w:hAnsiTheme="minorHAnsi" w:cstheme="minorBidi"/>
          <w:bCs w:val="0"/>
          <w:caps w:val="0"/>
          <w:noProof/>
          <w:kern w:val="2"/>
          <w:szCs w:val="24"/>
          <w14:ligatures w14:val="standardContextual"/>
        </w:rPr>
        <w:tab/>
      </w:r>
      <w:r>
        <w:rPr>
          <w:noProof/>
        </w:rPr>
        <w:t>DISCUSSION</w:t>
      </w:r>
      <w:r>
        <w:rPr>
          <w:noProof/>
        </w:rPr>
        <w:tab/>
      </w:r>
      <w:r>
        <w:rPr>
          <w:noProof/>
        </w:rPr>
        <w:fldChar w:fldCharType="begin"/>
      </w:r>
      <w:r>
        <w:rPr>
          <w:noProof/>
        </w:rPr>
        <w:instrText xml:space="preserve"> PAGEREF _Toc239168036 \h </w:instrText>
      </w:r>
      <w:r>
        <w:rPr>
          <w:noProof/>
        </w:rPr>
      </w:r>
      <w:r>
        <w:rPr>
          <w:noProof/>
        </w:rPr>
        <w:fldChar w:fldCharType="separate"/>
      </w:r>
      <w:r>
        <w:rPr>
          <w:noProof/>
        </w:rPr>
        <w:t>7</w:t>
      </w:r>
      <w:r>
        <w:rPr>
          <w:noProof/>
        </w:rPr>
        <w:fldChar w:fldCharType="end"/>
      </w:r>
    </w:p>
    <w:p w14:paraId="211A0AE2" w14:textId="40008DC7" w:rsidR="00033C85" w:rsidRDefault="00033C85">
      <w:pPr>
        <w:pStyle w:val="TOC1"/>
        <w:tabs>
          <w:tab w:val="left" w:pos="480"/>
          <w:tab w:val="right" w:leader="dot" w:pos="10700"/>
        </w:tabs>
        <w:rPr>
          <w:rFonts w:asciiTheme="minorHAnsi" w:eastAsiaTheme="minorEastAsia" w:hAnsiTheme="minorHAnsi" w:cstheme="minorBidi"/>
          <w:bCs w:val="0"/>
          <w:caps w:val="0"/>
          <w:noProof/>
          <w:kern w:val="2"/>
          <w:szCs w:val="24"/>
          <w14:ligatures w14:val="standardContextual"/>
        </w:rPr>
      </w:pPr>
      <w:r w:rsidRPr="00301E57">
        <w:rPr>
          <w:caps w:val="0"/>
          <w:noProof/>
        </w:rPr>
        <w:t>3.</w:t>
      </w:r>
      <w:r>
        <w:rPr>
          <w:rFonts w:asciiTheme="minorHAnsi" w:eastAsiaTheme="minorEastAsia" w:hAnsiTheme="minorHAnsi" w:cstheme="minorBidi"/>
          <w:bCs w:val="0"/>
          <w:caps w:val="0"/>
          <w:noProof/>
          <w:kern w:val="2"/>
          <w:szCs w:val="24"/>
          <w14:ligatures w14:val="standardContextual"/>
        </w:rPr>
        <w:tab/>
      </w:r>
      <w:r w:rsidRPr="00301E57">
        <w:rPr>
          <w:caps w:val="0"/>
          <w:noProof/>
        </w:rPr>
        <w:t>DRAWING</w:t>
      </w:r>
      <w:r>
        <w:rPr>
          <w:noProof/>
        </w:rPr>
        <w:tab/>
      </w:r>
      <w:r>
        <w:rPr>
          <w:noProof/>
        </w:rPr>
        <w:fldChar w:fldCharType="begin"/>
      </w:r>
      <w:r>
        <w:rPr>
          <w:noProof/>
        </w:rPr>
        <w:instrText xml:space="preserve"> PAGEREF _Toc239168037 \h </w:instrText>
      </w:r>
      <w:r>
        <w:rPr>
          <w:noProof/>
        </w:rPr>
      </w:r>
      <w:r>
        <w:rPr>
          <w:noProof/>
        </w:rPr>
        <w:fldChar w:fldCharType="separate"/>
      </w:r>
      <w:r>
        <w:rPr>
          <w:noProof/>
        </w:rPr>
        <w:t>8</w:t>
      </w:r>
      <w:r>
        <w:rPr>
          <w:noProof/>
        </w:rPr>
        <w:fldChar w:fldCharType="end"/>
      </w:r>
    </w:p>
    <w:p w14:paraId="7F2034D9" w14:textId="293DAB10" w:rsidR="00033C85" w:rsidRDefault="00033C85">
      <w:pPr>
        <w:pStyle w:val="TOC2"/>
        <w:tabs>
          <w:tab w:val="left" w:pos="960"/>
          <w:tab w:val="right" w:leader="dot" w:pos="10700"/>
        </w:tabs>
        <w:rPr>
          <w:rFonts w:asciiTheme="minorHAnsi" w:eastAsiaTheme="minorEastAsia" w:hAnsiTheme="minorHAnsi" w:cstheme="minorBidi"/>
          <w:smallCaps w:val="0"/>
          <w:noProof/>
          <w:kern w:val="2"/>
          <w:szCs w:val="24"/>
          <w14:ligatures w14:val="standardContextual"/>
        </w:rPr>
      </w:pPr>
      <w:r w:rsidRPr="00301E57">
        <w:rPr>
          <w:noProof/>
          <w:lang w:val="en-GB"/>
        </w:rPr>
        <w:t>3.1</w:t>
      </w:r>
      <w:r>
        <w:rPr>
          <w:rFonts w:asciiTheme="minorHAnsi" w:eastAsiaTheme="minorEastAsia" w:hAnsiTheme="minorHAnsi" w:cstheme="minorBidi"/>
          <w:smallCaps w:val="0"/>
          <w:noProof/>
          <w:kern w:val="2"/>
          <w:szCs w:val="24"/>
          <w14:ligatures w14:val="standardContextual"/>
        </w:rPr>
        <w:tab/>
      </w:r>
      <w:r w:rsidRPr="00301E57">
        <w:rPr>
          <w:noProof/>
          <w:lang w:val="en-GB"/>
        </w:rPr>
        <w:t>FILE DRAWING</w:t>
      </w:r>
      <w:r>
        <w:rPr>
          <w:noProof/>
        </w:rPr>
        <w:tab/>
      </w:r>
      <w:r>
        <w:rPr>
          <w:noProof/>
        </w:rPr>
        <w:fldChar w:fldCharType="begin"/>
      </w:r>
      <w:r>
        <w:rPr>
          <w:noProof/>
        </w:rPr>
        <w:instrText xml:space="preserve"> PAGEREF _Toc239168038 \h </w:instrText>
      </w:r>
      <w:r>
        <w:rPr>
          <w:noProof/>
        </w:rPr>
      </w:r>
      <w:r>
        <w:rPr>
          <w:noProof/>
        </w:rPr>
        <w:fldChar w:fldCharType="separate"/>
      </w:r>
      <w:r>
        <w:rPr>
          <w:noProof/>
        </w:rPr>
        <w:t>8</w:t>
      </w:r>
      <w:r>
        <w:rPr>
          <w:noProof/>
        </w:rPr>
        <w:fldChar w:fldCharType="end"/>
      </w:r>
    </w:p>
    <w:p w14:paraId="1198643E" w14:textId="2CC02BDD" w:rsidR="00033C85" w:rsidRDefault="00033C85">
      <w:pPr>
        <w:pStyle w:val="TOC2"/>
        <w:tabs>
          <w:tab w:val="left" w:pos="960"/>
          <w:tab w:val="right" w:leader="dot" w:pos="10700"/>
        </w:tabs>
        <w:rPr>
          <w:rFonts w:asciiTheme="minorHAnsi" w:eastAsiaTheme="minorEastAsia" w:hAnsiTheme="minorHAnsi" w:cstheme="minorBidi"/>
          <w:smallCaps w:val="0"/>
          <w:noProof/>
          <w:kern w:val="2"/>
          <w:szCs w:val="24"/>
          <w14:ligatures w14:val="standardContextual"/>
        </w:rPr>
      </w:pPr>
      <w:r w:rsidRPr="00301E57">
        <w:rPr>
          <w:noProof/>
          <w:lang w:val="en-GB"/>
        </w:rPr>
        <w:t>3.2</w:t>
      </w:r>
      <w:r>
        <w:rPr>
          <w:rFonts w:asciiTheme="minorHAnsi" w:eastAsiaTheme="minorEastAsia" w:hAnsiTheme="minorHAnsi" w:cstheme="minorBidi"/>
          <w:smallCaps w:val="0"/>
          <w:noProof/>
          <w:kern w:val="2"/>
          <w:szCs w:val="24"/>
          <w14:ligatures w14:val="standardContextual"/>
        </w:rPr>
        <w:tab/>
      </w:r>
      <w:r w:rsidRPr="00301E57">
        <w:rPr>
          <w:noProof/>
          <w:lang w:val="en-GB"/>
        </w:rPr>
        <w:t>NOZZLE LAYOUT</w:t>
      </w:r>
      <w:r>
        <w:rPr>
          <w:noProof/>
        </w:rPr>
        <w:tab/>
      </w:r>
      <w:r>
        <w:rPr>
          <w:noProof/>
        </w:rPr>
        <w:fldChar w:fldCharType="begin"/>
      </w:r>
      <w:r>
        <w:rPr>
          <w:noProof/>
        </w:rPr>
        <w:instrText xml:space="preserve"> PAGEREF _Toc239168039 \h </w:instrText>
      </w:r>
      <w:r>
        <w:rPr>
          <w:noProof/>
        </w:rPr>
      </w:r>
      <w:r>
        <w:rPr>
          <w:noProof/>
        </w:rPr>
        <w:fldChar w:fldCharType="separate"/>
      </w:r>
      <w:r>
        <w:rPr>
          <w:noProof/>
        </w:rPr>
        <w:t>9</w:t>
      </w:r>
      <w:r>
        <w:rPr>
          <w:noProof/>
        </w:rPr>
        <w:fldChar w:fldCharType="end"/>
      </w:r>
    </w:p>
    <w:p w14:paraId="1E4A584C" w14:textId="6410457C" w:rsidR="00033C85" w:rsidRDefault="00033C85">
      <w:pPr>
        <w:pStyle w:val="TOC2"/>
        <w:tabs>
          <w:tab w:val="left" w:pos="960"/>
          <w:tab w:val="right" w:leader="dot" w:pos="10700"/>
        </w:tabs>
        <w:rPr>
          <w:rFonts w:asciiTheme="minorHAnsi" w:eastAsiaTheme="minorEastAsia" w:hAnsiTheme="minorHAnsi" w:cstheme="minorBidi"/>
          <w:smallCaps w:val="0"/>
          <w:noProof/>
          <w:kern w:val="2"/>
          <w:szCs w:val="24"/>
          <w14:ligatures w14:val="standardContextual"/>
        </w:rPr>
      </w:pPr>
      <w:r w:rsidRPr="00301E57">
        <w:rPr>
          <w:noProof/>
          <w:lang w:val="en-GB"/>
        </w:rPr>
        <w:t>3.3</w:t>
      </w:r>
      <w:r>
        <w:rPr>
          <w:rFonts w:asciiTheme="minorHAnsi" w:eastAsiaTheme="minorEastAsia" w:hAnsiTheme="minorHAnsi" w:cstheme="minorBidi"/>
          <w:smallCaps w:val="0"/>
          <w:noProof/>
          <w:kern w:val="2"/>
          <w:szCs w:val="24"/>
          <w14:ligatures w14:val="standardContextual"/>
        </w:rPr>
        <w:tab/>
      </w:r>
      <w:r w:rsidRPr="00301E57">
        <w:rPr>
          <w:noProof/>
          <w:lang w:val="en-GB"/>
        </w:rPr>
        <w:t>SCAN COVERAGE</w:t>
      </w:r>
      <w:r>
        <w:rPr>
          <w:noProof/>
        </w:rPr>
        <w:tab/>
      </w:r>
      <w:r>
        <w:rPr>
          <w:noProof/>
        </w:rPr>
        <w:fldChar w:fldCharType="begin"/>
      </w:r>
      <w:r>
        <w:rPr>
          <w:noProof/>
        </w:rPr>
        <w:instrText xml:space="preserve"> PAGEREF _Toc239168040 \h </w:instrText>
      </w:r>
      <w:r>
        <w:rPr>
          <w:noProof/>
        </w:rPr>
      </w:r>
      <w:r>
        <w:rPr>
          <w:noProof/>
        </w:rPr>
        <w:fldChar w:fldCharType="separate"/>
      </w:r>
      <w:r>
        <w:rPr>
          <w:noProof/>
        </w:rPr>
        <w:t>10</w:t>
      </w:r>
      <w:r>
        <w:rPr>
          <w:noProof/>
        </w:rPr>
        <w:fldChar w:fldCharType="end"/>
      </w:r>
    </w:p>
    <w:p w14:paraId="252A10CF" w14:textId="34143A8B" w:rsidR="00033C85" w:rsidRDefault="00033C85">
      <w:pPr>
        <w:pStyle w:val="TOC1"/>
        <w:tabs>
          <w:tab w:val="left" w:pos="480"/>
          <w:tab w:val="right" w:leader="dot" w:pos="10700"/>
        </w:tabs>
        <w:rPr>
          <w:rFonts w:asciiTheme="minorHAnsi" w:eastAsiaTheme="minorEastAsia" w:hAnsiTheme="minorHAnsi" w:cstheme="minorBidi"/>
          <w:bCs w:val="0"/>
          <w:caps w:val="0"/>
          <w:noProof/>
          <w:kern w:val="2"/>
          <w:szCs w:val="24"/>
          <w14:ligatures w14:val="standardContextual"/>
        </w:rPr>
      </w:pPr>
      <w:r>
        <w:rPr>
          <w:noProof/>
        </w:rPr>
        <w:t>4.</w:t>
      </w:r>
      <w:r>
        <w:rPr>
          <w:rFonts w:asciiTheme="minorHAnsi" w:eastAsiaTheme="minorEastAsia" w:hAnsiTheme="minorHAnsi" w:cstheme="minorBidi"/>
          <w:bCs w:val="0"/>
          <w:caps w:val="0"/>
          <w:noProof/>
          <w:kern w:val="2"/>
          <w:szCs w:val="24"/>
          <w14:ligatures w14:val="standardContextual"/>
        </w:rPr>
        <w:tab/>
      </w:r>
      <w:r>
        <w:rPr>
          <w:noProof/>
        </w:rPr>
        <w:t>Calibrations</w:t>
      </w:r>
      <w:r>
        <w:rPr>
          <w:noProof/>
        </w:rPr>
        <w:tab/>
      </w:r>
      <w:r>
        <w:rPr>
          <w:noProof/>
        </w:rPr>
        <w:fldChar w:fldCharType="begin"/>
      </w:r>
      <w:r>
        <w:rPr>
          <w:noProof/>
        </w:rPr>
        <w:instrText xml:space="preserve"> PAGEREF _Toc239168041 \h </w:instrText>
      </w:r>
      <w:r>
        <w:rPr>
          <w:noProof/>
        </w:rPr>
      </w:r>
      <w:r>
        <w:rPr>
          <w:noProof/>
        </w:rPr>
        <w:fldChar w:fldCharType="separate"/>
      </w:r>
      <w:r>
        <w:rPr>
          <w:noProof/>
        </w:rPr>
        <w:t>11</w:t>
      </w:r>
      <w:r>
        <w:rPr>
          <w:noProof/>
        </w:rPr>
        <w:fldChar w:fldCharType="end"/>
      </w:r>
    </w:p>
    <w:p w14:paraId="59D3ADB0" w14:textId="0ED7B52D" w:rsidR="00033C85" w:rsidRDefault="00033C85">
      <w:pPr>
        <w:pStyle w:val="TOC2"/>
        <w:tabs>
          <w:tab w:val="left" w:pos="960"/>
          <w:tab w:val="right" w:leader="dot" w:pos="10700"/>
        </w:tabs>
        <w:rPr>
          <w:rFonts w:asciiTheme="minorHAnsi" w:eastAsiaTheme="minorEastAsia" w:hAnsiTheme="minorHAnsi" w:cstheme="minorBidi"/>
          <w:smallCaps w:val="0"/>
          <w:noProof/>
          <w:kern w:val="2"/>
          <w:szCs w:val="24"/>
          <w14:ligatures w14:val="standardContextual"/>
        </w:rPr>
      </w:pPr>
      <w:r>
        <w:rPr>
          <w:noProof/>
        </w:rPr>
        <w:t>4.1</w:t>
      </w:r>
      <w:r>
        <w:rPr>
          <w:rFonts w:asciiTheme="minorHAnsi" w:eastAsiaTheme="minorEastAsia" w:hAnsiTheme="minorHAnsi" w:cstheme="minorBidi"/>
          <w:smallCaps w:val="0"/>
          <w:noProof/>
          <w:kern w:val="2"/>
          <w:szCs w:val="24"/>
          <w14:ligatures w14:val="standardContextual"/>
        </w:rPr>
        <w:tab/>
      </w:r>
      <w:r>
        <w:rPr>
          <w:noProof/>
        </w:rPr>
        <w:t>Equipment Details: HydroFORM</w:t>
      </w:r>
      <w:r>
        <w:rPr>
          <w:noProof/>
        </w:rPr>
        <w:tab/>
      </w:r>
      <w:r>
        <w:rPr>
          <w:noProof/>
        </w:rPr>
        <w:fldChar w:fldCharType="begin"/>
      </w:r>
      <w:r>
        <w:rPr>
          <w:noProof/>
        </w:rPr>
        <w:instrText xml:space="preserve"> PAGEREF _Toc239168042 \h </w:instrText>
      </w:r>
      <w:r>
        <w:rPr>
          <w:noProof/>
        </w:rPr>
      </w:r>
      <w:r>
        <w:rPr>
          <w:noProof/>
        </w:rPr>
        <w:fldChar w:fldCharType="separate"/>
      </w:r>
      <w:r>
        <w:rPr>
          <w:noProof/>
        </w:rPr>
        <w:t>11</w:t>
      </w:r>
      <w:r>
        <w:rPr>
          <w:noProof/>
        </w:rPr>
        <w:fldChar w:fldCharType="end"/>
      </w:r>
    </w:p>
    <w:p w14:paraId="28BB26A2" w14:textId="482B8CE0" w:rsidR="00033C85" w:rsidRDefault="00033C85">
      <w:pPr>
        <w:pStyle w:val="TOC2"/>
        <w:tabs>
          <w:tab w:val="left" w:pos="960"/>
          <w:tab w:val="right" w:leader="dot" w:pos="10700"/>
        </w:tabs>
        <w:rPr>
          <w:rFonts w:asciiTheme="minorHAnsi" w:eastAsiaTheme="minorEastAsia" w:hAnsiTheme="minorHAnsi" w:cstheme="minorBidi"/>
          <w:smallCaps w:val="0"/>
          <w:noProof/>
          <w:kern w:val="2"/>
          <w:szCs w:val="24"/>
          <w14:ligatures w14:val="standardContextual"/>
        </w:rPr>
      </w:pPr>
      <w:r>
        <w:rPr>
          <w:noProof/>
        </w:rPr>
        <w:t>4.2</w:t>
      </w:r>
      <w:r>
        <w:rPr>
          <w:rFonts w:asciiTheme="minorHAnsi" w:eastAsiaTheme="minorEastAsia" w:hAnsiTheme="minorHAnsi" w:cstheme="minorBidi"/>
          <w:smallCaps w:val="0"/>
          <w:noProof/>
          <w:kern w:val="2"/>
          <w:szCs w:val="24"/>
          <w14:ligatures w14:val="standardContextual"/>
        </w:rPr>
        <w:tab/>
      </w:r>
      <w:r>
        <w:rPr>
          <w:noProof/>
        </w:rPr>
        <w:t>Equipment Details: Angle Beam</w:t>
      </w:r>
      <w:r>
        <w:rPr>
          <w:noProof/>
        </w:rPr>
        <w:tab/>
      </w:r>
      <w:r>
        <w:rPr>
          <w:noProof/>
        </w:rPr>
        <w:fldChar w:fldCharType="begin"/>
      </w:r>
      <w:r>
        <w:rPr>
          <w:noProof/>
        </w:rPr>
        <w:instrText xml:space="preserve"> PAGEREF _Toc239168043 \h </w:instrText>
      </w:r>
      <w:r>
        <w:rPr>
          <w:noProof/>
        </w:rPr>
      </w:r>
      <w:r>
        <w:rPr>
          <w:noProof/>
        </w:rPr>
        <w:fldChar w:fldCharType="separate"/>
      </w:r>
      <w:r>
        <w:rPr>
          <w:noProof/>
        </w:rPr>
        <w:t>12</w:t>
      </w:r>
      <w:r>
        <w:rPr>
          <w:noProof/>
        </w:rPr>
        <w:fldChar w:fldCharType="end"/>
      </w:r>
    </w:p>
    <w:p w14:paraId="2EC5EBB2" w14:textId="2252A6D0" w:rsidR="00033C85" w:rsidRDefault="00033C85">
      <w:pPr>
        <w:pStyle w:val="TOC2"/>
        <w:tabs>
          <w:tab w:val="left" w:pos="960"/>
          <w:tab w:val="right" w:leader="dot" w:pos="10700"/>
        </w:tabs>
        <w:rPr>
          <w:rFonts w:asciiTheme="minorHAnsi" w:eastAsiaTheme="minorEastAsia" w:hAnsiTheme="minorHAnsi" w:cstheme="minorBidi"/>
          <w:smallCaps w:val="0"/>
          <w:noProof/>
          <w:kern w:val="2"/>
          <w:szCs w:val="24"/>
          <w14:ligatures w14:val="standardContextual"/>
        </w:rPr>
      </w:pPr>
      <w:r>
        <w:rPr>
          <w:noProof/>
        </w:rPr>
        <w:t>4.3</w:t>
      </w:r>
      <w:r>
        <w:rPr>
          <w:rFonts w:asciiTheme="minorHAnsi" w:eastAsiaTheme="minorEastAsia" w:hAnsiTheme="minorHAnsi" w:cstheme="minorBidi"/>
          <w:smallCaps w:val="0"/>
          <w:noProof/>
          <w:kern w:val="2"/>
          <w:szCs w:val="24"/>
          <w14:ligatures w14:val="standardContextual"/>
        </w:rPr>
        <w:tab/>
      </w:r>
      <w:r>
        <w:rPr>
          <w:noProof/>
        </w:rPr>
        <w:t>Equipment Details: TFM</w:t>
      </w:r>
      <w:r>
        <w:rPr>
          <w:noProof/>
        </w:rPr>
        <w:tab/>
      </w:r>
      <w:r>
        <w:rPr>
          <w:noProof/>
        </w:rPr>
        <w:fldChar w:fldCharType="begin"/>
      </w:r>
      <w:r>
        <w:rPr>
          <w:noProof/>
        </w:rPr>
        <w:instrText xml:space="preserve"> PAGEREF _Toc239168044 \h </w:instrText>
      </w:r>
      <w:r>
        <w:rPr>
          <w:noProof/>
        </w:rPr>
      </w:r>
      <w:r>
        <w:rPr>
          <w:noProof/>
        </w:rPr>
        <w:fldChar w:fldCharType="separate"/>
      </w:r>
      <w:r>
        <w:rPr>
          <w:noProof/>
        </w:rPr>
        <w:t>13</w:t>
      </w:r>
      <w:r>
        <w:rPr>
          <w:noProof/>
        </w:rPr>
        <w:fldChar w:fldCharType="end"/>
      </w:r>
    </w:p>
    <w:p w14:paraId="79EFD324" w14:textId="4F09249D" w:rsidR="00033C85" w:rsidRDefault="00033C85">
      <w:pPr>
        <w:pStyle w:val="TOC1"/>
        <w:tabs>
          <w:tab w:val="left" w:pos="480"/>
          <w:tab w:val="right" w:leader="dot" w:pos="10700"/>
        </w:tabs>
        <w:rPr>
          <w:rFonts w:asciiTheme="minorHAnsi" w:eastAsiaTheme="minorEastAsia" w:hAnsiTheme="minorHAnsi" w:cstheme="minorBidi"/>
          <w:bCs w:val="0"/>
          <w:caps w:val="0"/>
          <w:noProof/>
          <w:kern w:val="2"/>
          <w:szCs w:val="24"/>
          <w14:ligatures w14:val="standardContextual"/>
        </w:rPr>
      </w:pPr>
      <w:r>
        <w:rPr>
          <w:noProof/>
        </w:rPr>
        <w:t>5.</w:t>
      </w:r>
      <w:r>
        <w:rPr>
          <w:rFonts w:asciiTheme="minorHAnsi" w:eastAsiaTheme="minorEastAsia" w:hAnsiTheme="minorHAnsi" w:cstheme="minorBidi"/>
          <w:bCs w:val="0"/>
          <w:caps w:val="0"/>
          <w:noProof/>
          <w:kern w:val="2"/>
          <w:szCs w:val="24"/>
          <w14:ligatures w14:val="standardContextual"/>
        </w:rPr>
        <w:tab/>
      </w:r>
      <w:r>
        <w:rPr>
          <w:noProof/>
        </w:rPr>
        <w:t>Results</w:t>
      </w:r>
      <w:r>
        <w:rPr>
          <w:noProof/>
        </w:rPr>
        <w:tab/>
      </w:r>
      <w:r>
        <w:rPr>
          <w:noProof/>
        </w:rPr>
        <w:fldChar w:fldCharType="begin"/>
      </w:r>
      <w:r>
        <w:rPr>
          <w:noProof/>
        </w:rPr>
        <w:instrText xml:space="preserve"> PAGEREF _Toc239168045 \h </w:instrText>
      </w:r>
      <w:r>
        <w:rPr>
          <w:noProof/>
        </w:rPr>
      </w:r>
      <w:r>
        <w:rPr>
          <w:noProof/>
        </w:rPr>
        <w:fldChar w:fldCharType="separate"/>
      </w:r>
      <w:r>
        <w:rPr>
          <w:noProof/>
        </w:rPr>
        <w:t>14</w:t>
      </w:r>
      <w:r>
        <w:rPr>
          <w:noProof/>
        </w:rPr>
        <w:fldChar w:fldCharType="end"/>
      </w:r>
    </w:p>
    <w:p w14:paraId="00841739" w14:textId="08E7B5B9" w:rsidR="00033C85" w:rsidRDefault="00033C85">
      <w:pPr>
        <w:pStyle w:val="TOC1"/>
        <w:tabs>
          <w:tab w:val="left" w:pos="480"/>
          <w:tab w:val="right" w:leader="dot" w:pos="10700"/>
        </w:tabs>
        <w:rPr>
          <w:rFonts w:asciiTheme="minorHAnsi" w:eastAsiaTheme="minorEastAsia" w:hAnsiTheme="minorHAnsi" w:cstheme="minorBidi"/>
          <w:bCs w:val="0"/>
          <w:caps w:val="0"/>
          <w:noProof/>
          <w:kern w:val="2"/>
          <w:szCs w:val="24"/>
          <w14:ligatures w14:val="standardContextual"/>
        </w:rPr>
      </w:pPr>
      <w:r>
        <w:rPr>
          <w:noProof/>
        </w:rPr>
        <w:t>6.</w:t>
      </w:r>
      <w:r>
        <w:rPr>
          <w:rFonts w:asciiTheme="minorHAnsi" w:eastAsiaTheme="minorEastAsia" w:hAnsiTheme="minorHAnsi" w:cstheme="minorBidi"/>
          <w:bCs w:val="0"/>
          <w:caps w:val="0"/>
          <w:noProof/>
          <w:kern w:val="2"/>
          <w:szCs w:val="24"/>
          <w14:ligatures w14:val="standardContextual"/>
        </w:rPr>
        <w:tab/>
      </w:r>
      <w:r w:rsidRPr="00301E57">
        <w:rPr>
          <w:caps w:val="0"/>
          <w:noProof/>
        </w:rPr>
        <w:t>SCAN IMAGES</w:t>
      </w:r>
      <w:r>
        <w:rPr>
          <w:noProof/>
        </w:rPr>
        <w:tab/>
      </w:r>
      <w:r>
        <w:rPr>
          <w:noProof/>
        </w:rPr>
        <w:fldChar w:fldCharType="begin"/>
      </w:r>
      <w:r>
        <w:rPr>
          <w:noProof/>
        </w:rPr>
        <w:instrText xml:space="preserve"> PAGEREF _Toc239168046 \h </w:instrText>
      </w:r>
      <w:r>
        <w:rPr>
          <w:noProof/>
        </w:rPr>
      </w:r>
      <w:r>
        <w:rPr>
          <w:noProof/>
        </w:rPr>
        <w:fldChar w:fldCharType="separate"/>
      </w:r>
      <w:r>
        <w:rPr>
          <w:noProof/>
        </w:rPr>
        <w:t>18</w:t>
      </w:r>
      <w:r>
        <w:rPr>
          <w:noProof/>
        </w:rPr>
        <w:fldChar w:fldCharType="end"/>
      </w:r>
    </w:p>
    <w:p w14:paraId="71A5F90A" w14:textId="667BA505" w:rsidR="007F2114" w:rsidRDefault="006C0785" w:rsidP="007F2114">
      <w:pPr>
        <w:tabs>
          <w:tab w:val="left" w:pos="9990"/>
        </w:tabs>
        <w:spacing w:before="120"/>
        <w:ind w:left="-270" w:right="-18"/>
        <w:jc w:val="center"/>
        <w:rPr>
          <w:b/>
          <w:bCs/>
          <w:caps/>
          <w:noProof/>
          <w:szCs w:val="24"/>
        </w:rPr>
        <w:sectPr w:rsidR="007F2114" w:rsidSect="009E514A">
          <w:headerReference w:type="default" r:id="rId14"/>
          <w:footerReference w:type="default" r:id="rId15"/>
          <w:pgSz w:w="12240" w:h="15840" w:code="1"/>
          <w:pgMar w:top="1152" w:right="810" w:bottom="1152" w:left="720" w:header="720" w:footer="432" w:gutter="0"/>
          <w:pgNumType w:start="3" w:chapSep="period"/>
          <w:cols w:space="720"/>
        </w:sectPr>
      </w:pPr>
      <w:r>
        <w:rPr>
          <w:b/>
          <w:bCs/>
          <w:caps/>
          <w:noProof/>
          <w:szCs w:val="24"/>
        </w:rPr>
        <w:fldChar w:fldCharType="end"/>
      </w:r>
    </w:p>
    <w:p w14:paraId="6EF6AE20" w14:textId="77777777" w:rsidR="00FD6138" w:rsidRPr="001D71C8" w:rsidRDefault="00FD6138" w:rsidP="00EE01A6">
      <w:pPr>
        <w:pStyle w:val="Heading1"/>
        <w:tabs>
          <w:tab w:val="clear" w:pos="720"/>
        </w:tabs>
        <w:ind w:left="432" w:right="90" w:hanging="432"/>
        <w:rPr>
          <w:sz w:val="22"/>
        </w:rPr>
      </w:pPr>
      <w:bookmarkStart w:id="2" w:name="_Toc479500103"/>
      <w:bookmarkStart w:id="3" w:name="_Toc479502803"/>
      <w:bookmarkStart w:id="4" w:name="_Toc239168035"/>
      <w:r>
        <w:lastRenderedPageBreak/>
        <w:t>INTRODUCTION</w:t>
      </w:r>
      <w:bookmarkEnd w:id="2"/>
      <w:bookmarkEnd w:id="3"/>
      <w:bookmarkEnd w:id="4"/>
    </w:p>
    <w:p>
      <w:r>
        <w:t>{%p if asset_description %}</w:t>
      </w:r>
    </w:p>
    <w:p w14:paraId="482C6D62" w14:textId="245873E1" w:rsidR="006C2C08" w:rsidRDefault="006C2C08" w:rsidP="006C2C08">
      <w:pPr>
        <w:tabs>
          <w:tab w:val="left" w:pos="0"/>
          <w:tab w:val="left" w:pos="10170"/>
        </w:tabs>
        <w:ind w:right="90"/>
        <w:jc w:val="left"/>
        <w:rPr>
          <w:sz w:val="22"/>
          <w:szCs w:val="22"/>
        </w:rPr>
      </w:pPr>
      <w:r>
        <w:rPr>
          <w:sz w:val="22"/>
          <w:szCs w:val="22"/>
        </w:rPr>
        <w:t>{{ asset_description }}</w:t>
      </w:r>
    </w:p>
    <w:p>
      <w:r>
        <w:t>{%p endif %}</w:t>
      </w:r>
    </w:p>
    <w:p>
      <w:r>
        <w:t>{%p if access %}</w:t>
      </w:r>
    </w:p>
    <w:p w14:paraId="0882FE76" w14:textId="63D39C9F" w:rsidR="008F1AED" w:rsidRPr="001D71C8" w:rsidRDefault="003B251D" w:rsidP="00EE01A6">
      <w:pPr>
        <w:tabs>
          <w:tab w:val="left" w:pos="0"/>
          <w:tab w:val="left" w:pos="10170"/>
        </w:tabs>
        <w:ind w:right="90"/>
        <w:rPr>
          <w:sz w:val="22"/>
          <w:szCs w:val="22"/>
        </w:rPr>
      </w:pPr>
      <w:r>
        <w:rPr>
          <w:sz w:val="22"/>
          <w:szCs w:val="22"/>
        </w:rPr>
        <w:t>{{ access }}</w:t>
      </w:r>
    </w:p>
    <w:p>
      <w:r>
        <w:t>{%p endif %}</w:t>
      </w:r>
    </w:p>
    <w:p>
      <w:r>
        <w:t>{%p if work_scope %}</w:t>
      </w:r>
    </w:p>
    <w:p w14:paraId="246899A9" w14:textId="7399B02B" w:rsidR="00E87F75" w:rsidRPr="001D71C8" w:rsidRDefault="00E87F75" w:rsidP="00EE01A6">
      <w:pPr>
        <w:tabs>
          <w:tab w:val="left" w:pos="0"/>
          <w:tab w:val="left" w:pos="10170"/>
        </w:tabs>
        <w:ind w:right="90"/>
        <w:rPr>
          <w:sz w:val="22"/>
          <w:szCs w:val="22"/>
        </w:rPr>
      </w:pPr>
      <w:r>
        <w:rPr>
          <w:sz w:val="22"/>
          <w:szCs w:val="22"/>
        </w:rPr>
        <w:t>{{ work_scope }}</w:t>
      </w:r>
    </w:p>
    <w:p>
      <w:r>
        <w:t>{%p endif %}</w:t>
      </w:r>
    </w:p>
    <w:p w14:paraId="5BDBA2FD" w14:textId="77777777" w:rsidR="00921840" w:rsidRPr="001D71C8" w:rsidRDefault="00921840" w:rsidP="00EE01A6">
      <w:pPr>
        <w:tabs>
          <w:tab w:val="left" w:pos="0"/>
          <w:tab w:val="left" w:pos="10170"/>
        </w:tabs>
        <w:spacing w:after="0"/>
        <w:ind w:right="90"/>
        <w:rPr>
          <w:b/>
          <w:bCs/>
          <w:szCs w:val="24"/>
        </w:rPr>
      </w:pPr>
      <w:r>
        <w:rPr>
          <w:b/>
          <w:bCs/>
          <w:szCs w:val="24"/>
        </w:rPr>
        <w:t>Scan Directions:</w:t>
      </w:r>
    </w:p>
    <w:p w14:paraId="14089F67" w14:textId="2B04DB94" w:rsidR="00921840" w:rsidRPr="001D71C8" w:rsidRDefault="002A0AB9" w:rsidP="00EE01A6">
      <w:pPr>
        <w:tabs>
          <w:tab w:val="left" w:pos="0"/>
          <w:tab w:val="left" w:pos="10170"/>
        </w:tabs>
        <w:spacing w:after="0"/>
        <w:ind w:right="90"/>
        <w:rPr>
          <w:sz w:val="22"/>
          <w:szCs w:val="22"/>
        </w:rPr>
      </w:pPr>
      <w:r>
        <w:rPr>
          <w:sz w:val="22"/>
          <w:szCs w:val="22"/>
        </w:rPr>
        <w:t>The X-axis (Circumferential axis) 0" reference location was {{ x_axis_reference }}</w:t>
      </w:r>
    </w:p>
    <w:p w14:paraId="29D7DD94" w14:textId="15E43119" w:rsidR="00E87F75" w:rsidRPr="001D71C8" w:rsidRDefault="002A0AB9" w:rsidP="00EE01A6">
      <w:pPr>
        <w:tabs>
          <w:tab w:val="left" w:pos="0"/>
          <w:tab w:val="left" w:pos="10170"/>
        </w:tabs>
        <w:ind w:right="90"/>
        <w:rPr>
          <w:sz w:val="22"/>
          <w:szCs w:val="22"/>
        </w:rPr>
      </w:pPr>
      <w:r>
        <w:rPr>
          <w:sz w:val="22"/>
          <w:szCs w:val="22"/>
        </w:rPr>
        <w:t>The Y-axis (Axial axis) 0" reference location was {{ y_axis_reference }}</w:t>
      </w:r>
    </w:p>
    <w:p w14:paraId="595C4238" w14:textId="77777777" w:rsidR="00F56647" w:rsidRPr="001D71C8" w:rsidRDefault="007D6EF5" w:rsidP="00F56647">
      <w:pPr>
        <w:tabs>
          <w:tab w:val="left" w:pos="0"/>
          <w:tab w:val="left" w:pos="10170"/>
        </w:tabs>
        <w:ind w:right="90"/>
        <w:rPr>
          <w:b/>
          <w:bCs/>
          <w:szCs w:val="24"/>
        </w:rPr>
      </w:pPr>
      <w:r>
        <w:rPr>
          <w:b/>
          <w:bCs/>
          <w:szCs w:val="24"/>
        </w:rPr>
        <w:t>Severity of corrosion was classified as follows:</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23"/>
      </w:tblGrid>
      <w:tr w:rsidR="00D947EB" w:rsidRPr="001D71C8" w14:paraId="6E78BFB2" w14:textId="77777777" w:rsidTr="00F56647">
        <w:trPr>
          <w:trHeight w:val="189"/>
        </w:trPr>
        <w:tc>
          <w:tcPr>
            <w:tcW w:w="2127" w:type="dxa"/>
            <w:tcBorders>
              <w:bottom w:val="single" w:sz="4" w:space="0" w:color="000000" w:themeColor="text1"/>
            </w:tcBorders>
          </w:tcPr>
          <w:p w14:paraId="436534D0" w14:textId="77777777" w:rsidR="00D947EB" w:rsidRPr="001D71C8" w:rsidRDefault="00D947EB" w:rsidP="003955FC">
            <w:pPr>
              <w:pStyle w:val="ListParagraph"/>
              <w:tabs>
                <w:tab w:val="left" w:pos="0"/>
                <w:tab w:val="left" w:pos="10170"/>
              </w:tabs>
              <w:spacing w:after="60"/>
              <w:ind w:left="0" w:right="86"/>
              <w:jc w:val="center"/>
              <w:rPr>
                <w:b/>
                <w:bCs/>
                <w:sz w:val="22"/>
                <w:szCs w:val="22"/>
              </w:rPr>
            </w:pPr>
            <w:r>
              <w:rPr>
                <w:b/>
                <w:bCs/>
                <w:sz w:val="22"/>
                <w:szCs w:val="22"/>
              </w:rPr>
              <w:t>Severity</w:t>
            </w:r>
          </w:p>
        </w:tc>
        <w:tc>
          <w:tcPr>
            <w:tcW w:w="1923" w:type="dxa"/>
            <w:tcBorders>
              <w:bottom w:val="single" w:sz="4" w:space="0" w:color="000000" w:themeColor="text1"/>
            </w:tcBorders>
          </w:tcPr>
          <w:p w14:paraId="1CA7DA91" w14:textId="77777777" w:rsidR="00D947EB" w:rsidRPr="001D71C8" w:rsidRDefault="00D947EB" w:rsidP="003955FC">
            <w:pPr>
              <w:pStyle w:val="ListParagraph"/>
              <w:tabs>
                <w:tab w:val="left" w:pos="0"/>
                <w:tab w:val="left" w:pos="10170"/>
              </w:tabs>
              <w:spacing w:after="60"/>
              <w:ind w:left="0" w:right="86"/>
              <w:jc w:val="left"/>
              <w:rPr>
                <w:b/>
                <w:bCs/>
                <w:sz w:val="22"/>
                <w:szCs w:val="22"/>
              </w:rPr>
            </w:pPr>
            <w:r>
              <w:rPr>
                <w:b/>
                <w:bCs/>
                <w:sz w:val="22"/>
                <w:szCs w:val="22"/>
              </w:rPr>
              <w:t>Material Loss</w:t>
            </w:r>
          </w:p>
        </w:tc>
      </w:tr>
      <w:tr w:rsidR="00D947EB" w:rsidRPr="001D71C8" w14:paraId="7C4E9998" w14:textId="77777777" w:rsidTr="00F56647">
        <w:tc>
          <w:tcPr>
            <w:tcW w:w="2127" w:type="dxa"/>
            <w:tcBorders>
              <w:top w:val="single" w:sz="4" w:space="0" w:color="000000" w:themeColor="text1"/>
            </w:tcBorders>
          </w:tcPr>
          <w:p w14:paraId="295EF365" w14:textId="77777777" w:rsidR="00D947EB" w:rsidRPr="001D71C8" w:rsidRDefault="00D947EB" w:rsidP="00BA4D82">
            <w:pPr>
              <w:pStyle w:val="ListParagraph"/>
              <w:numPr>
                <w:ilvl w:val="0"/>
                <w:numId w:val="28"/>
              </w:numPr>
              <w:tabs>
                <w:tab w:val="left" w:pos="0"/>
                <w:tab w:val="left" w:pos="10170"/>
              </w:tabs>
              <w:spacing w:before="60" w:after="60"/>
              <w:ind w:right="86"/>
              <w:jc w:val="left"/>
              <w:rPr>
                <w:sz w:val="22"/>
                <w:szCs w:val="22"/>
              </w:rPr>
            </w:pPr>
            <w:r>
              <w:rPr>
                <w:sz w:val="22"/>
                <w:szCs w:val="22"/>
              </w:rPr>
              <w:t>Light</w:t>
            </w:r>
          </w:p>
        </w:tc>
        <w:tc>
          <w:tcPr>
            <w:tcW w:w="1923" w:type="dxa"/>
            <w:tcBorders>
              <w:top w:val="single" w:sz="4" w:space="0" w:color="000000" w:themeColor="text1"/>
            </w:tcBorders>
          </w:tcPr>
          <w:p w14:paraId="3AAC3A8A" w14:textId="77777777" w:rsidR="00D947EB" w:rsidRPr="001D71C8" w:rsidRDefault="00D947EB" w:rsidP="00BA4D82">
            <w:pPr>
              <w:tabs>
                <w:tab w:val="left" w:pos="0"/>
                <w:tab w:val="left" w:pos="10170"/>
              </w:tabs>
              <w:spacing w:before="60" w:after="60"/>
              <w:ind w:right="86"/>
              <w:jc w:val="left"/>
              <w:rPr>
                <w:sz w:val="22"/>
                <w:szCs w:val="22"/>
              </w:rPr>
            </w:pPr>
            <w:r>
              <w:rPr>
                <w:sz w:val="22"/>
                <w:szCs w:val="22"/>
              </w:rPr>
              <w:t>0.000 – 0.050 in</w:t>
            </w:r>
          </w:p>
        </w:tc>
      </w:tr>
      <w:tr w:rsidR="00D947EB" w:rsidRPr="001D71C8" w14:paraId="2FC11466" w14:textId="77777777" w:rsidTr="00357AC6">
        <w:trPr>
          <w:trHeight w:val="252"/>
        </w:trPr>
        <w:tc>
          <w:tcPr>
            <w:tcW w:w="2127" w:type="dxa"/>
          </w:tcPr>
          <w:p w14:paraId="6E6757C6" w14:textId="77777777"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Pr>
                <w:sz w:val="22"/>
                <w:szCs w:val="22"/>
              </w:rPr>
              <w:t>Moderate</w:t>
            </w:r>
          </w:p>
        </w:tc>
        <w:tc>
          <w:tcPr>
            <w:tcW w:w="1923" w:type="dxa"/>
          </w:tcPr>
          <w:p w14:paraId="0D9F3501" w14:textId="77777777" w:rsidR="00D947EB" w:rsidRPr="001D71C8" w:rsidRDefault="00D947EB" w:rsidP="00BA4D82">
            <w:pPr>
              <w:pStyle w:val="ListParagraph"/>
              <w:tabs>
                <w:tab w:val="left" w:pos="0"/>
                <w:tab w:val="left" w:pos="10170"/>
              </w:tabs>
              <w:spacing w:after="60"/>
              <w:ind w:left="0" w:right="90"/>
              <w:jc w:val="left"/>
              <w:rPr>
                <w:sz w:val="22"/>
                <w:szCs w:val="22"/>
              </w:rPr>
            </w:pPr>
            <w:r>
              <w:rPr>
                <w:sz w:val="22"/>
                <w:szCs w:val="22"/>
              </w:rPr>
              <w:t>&gt;0.050 – 0.100 in</w:t>
            </w:r>
          </w:p>
        </w:tc>
      </w:tr>
      <w:tr w:rsidR="00D947EB" w:rsidRPr="001D71C8" w14:paraId="397CC85D" w14:textId="77777777" w:rsidTr="00F56647">
        <w:tc>
          <w:tcPr>
            <w:tcW w:w="2127" w:type="dxa"/>
          </w:tcPr>
          <w:p w14:paraId="1D3846E7" w14:textId="77777777" w:rsidR="00D947EB" w:rsidRPr="001D71C8" w:rsidRDefault="00D947EB" w:rsidP="00BA4D82">
            <w:pPr>
              <w:pStyle w:val="ListParagraph"/>
              <w:numPr>
                <w:ilvl w:val="0"/>
                <w:numId w:val="28"/>
              </w:numPr>
              <w:tabs>
                <w:tab w:val="left" w:pos="0"/>
                <w:tab w:val="left" w:pos="10170"/>
              </w:tabs>
              <w:spacing w:after="60"/>
              <w:ind w:right="90"/>
              <w:jc w:val="left"/>
              <w:rPr>
                <w:sz w:val="22"/>
                <w:szCs w:val="22"/>
              </w:rPr>
            </w:pPr>
            <w:r>
              <w:rPr>
                <w:sz w:val="22"/>
                <w:szCs w:val="22"/>
              </w:rPr>
              <w:t>Heavy</w:t>
            </w:r>
          </w:p>
        </w:tc>
        <w:tc>
          <w:tcPr>
            <w:tcW w:w="1923" w:type="dxa"/>
          </w:tcPr>
          <w:p w14:paraId="1304C817" w14:textId="77777777" w:rsidR="00D947EB" w:rsidRPr="001D71C8" w:rsidRDefault="00D947EB" w:rsidP="00BA4D82">
            <w:pPr>
              <w:pStyle w:val="ListParagraph"/>
              <w:tabs>
                <w:tab w:val="left" w:pos="0"/>
                <w:tab w:val="left" w:pos="10170"/>
              </w:tabs>
              <w:spacing w:after="60"/>
              <w:ind w:left="0" w:right="90"/>
              <w:jc w:val="left"/>
              <w:rPr>
                <w:sz w:val="22"/>
                <w:szCs w:val="22"/>
              </w:rPr>
            </w:pPr>
            <w:r>
              <w:rPr>
                <w:sz w:val="22"/>
                <w:szCs w:val="22"/>
              </w:rPr>
              <w:t>&gt;0.100 in</w:t>
            </w:r>
          </w:p>
        </w:tc>
      </w:tr>
    </w:tbl>
    <w:p w14:paraId="031F5F7F" w14:textId="77777777" w:rsidR="00006328" w:rsidRPr="001D71C8" w:rsidRDefault="00006328" w:rsidP="00EE01A6">
      <w:pPr>
        <w:tabs>
          <w:tab w:val="left" w:pos="0"/>
          <w:tab w:val="left" w:pos="10170"/>
        </w:tabs>
        <w:spacing w:after="0"/>
        <w:ind w:right="90"/>
        <w:rPr>
          <w:spacing w:val="-3"/>
          <w:szCs w:val="24"/>
        </w:rPr>
      </w:pPr>
    </w:p>
    <w:p w14:paraId="659F3817" w14:textId="619C7225" w:rsidR="00FD6138" w:rsidRPr="001D71C8" w:rsidRDefault="003C5BBF" w:rsidP="00EE01A6">
      <w:pPr>
        <w:tabs>
          <w:tab w:val="left" w:pos="0"/>
          <w:tab w:val="left" w:pos="10170"/>
        </w:tabs>
        <w:spacing w:after="0"/>
        <w:ind w:right="90"/>
        <w:rPr>
          <w:szCs w:val="24"/>
        </w:rPr>
      </w:pPr>
      <w:r>
        <w:rPr>
          <w:spacing w:val="-3"/>
          <w:szCs w:val="24"/>
        </w:rPr>
        <w:t>Ultrasonic techniques performed on {{ equipment_id }} in this examination included the following:</w:t>
      </w:r>
    </w:p>
    <w:p>
      <w:r>
        <w:t>{%p for t in techniques %}</w:t>
      </w:r>
    </w:p>
    <w:p w14:paraId="2837C9F6" w14:textId="77777777" w:rsidR="00C0107C" w:rsidRPr="00E13613" w:rsidRDefault="00956472" w:rsidP="00006328">
      <w:pPr>
        <w:pStyle w:val="Bullets"/>
        <w:numPr>
          <w:ilvl w:val="0"/>
          <w:numId w:val="15"/>
        </w:numPr>
        <w:tabs>
          <w:tab w:val="left" w:pos="10080"/>
        </w:tabs>
        <w:ind w:left="720" w:right="810"/>
      </w:pPr>
      <w:r>
        <w:rPr>
          <w:b/>
          <w:bCs/>
        </w:rPr>
        <w:t>{{r t.text }}</w:t>
      </w:r>
    </w:p>
    <w:p>
      <w:r>
        <w:t>{%p endfor %}</w:t>
      </w:r>
    </w:p>
    <w:p w14:paraId="7F4BB9A8" w14:textId="77777777" w:rsidR="00FD6138" w:rsidRPr="001D71C8" w:rsidRDefault="00FD6138" w:rsidP="00EE01A6">
      <w:pPr>
        <w:pStyle w:val="Heading1"/>
        <w:tabs>
          <w:tab w:val="left" w:pos="10170"/>
        </w:tabs>
        <w:spacing w:before="240" w:after="0"/>
        <w:ind w:right="90"/>
      </w:pPr>
      <w:bookmarkStart w:id="5" w:name="_Toc479500104"/>
      <w:bookmarkStart w:id="6" w:name="_Toc479502804"/>
      <w:bookmarkStart w:id="7" w:name="_Toc239168036"/>
      <w:r>
        <w:t>DISCUSSION</w:t>
      </w:r>
      <w:bookmarkEnd w:id="5"/>
      <w:bookmarkEnd w:id="6"/>
      <w:bookmarkEnd w:id="7"/>
    </w:p>
    <w:p w14:paraId="171E5353" w14:textId="77777777" w:rsidR="00F10888" w:rsidRPr="001D71C8" w:rsidRDefault="00E87F75" w:rsidP="00EE01A6">
      <w:pPr>
        <w:pStyle w:val="BodyTextIndent"/>
        <w:tabs>
          <w:tab w:val="left" w:pos="10170"/>
        </w:tabs>
        <w:spacing w:after="0"/>
        <w:ind w:left="0" w:right="90"/>
        <w:rPr>
          <w:sz w:val="22"/>
          <w:szCs w:val="22"/>
        </w:rPr>
      </w:pPr>
      <w:r>
        <w:rPr>
          <w:sz w:val="22"/>
          <w:szCs w:val="22"/>
        </w:rPr>
        <w:t xml:space="preserve">In the Results section, a table has been constructed to generalize the analysis of each scan location. Images will also be included for the analysis, which includes the detection corrosion or cracking, if any, along with a comment column used for explaining trends or making general comments. Each scan image provides a C-scan (top view), B-scan (side view), D-scan (end view) and </w:t>
      </w:r>
      <w:r>
        <w:rPr>
          <w:sz w:val="22"/>
          <w:szCs w:val="22"/>
        </w:rPr>
        <w:lastRenderedPageBreak/>
        <w:t>A-scan (reflected sound amplitude vs time). The crosshairs are placed on the minimum thickness, or the largest indication observed in the scan area.</w:t>
      </w:r>
      <w:r>
        <w:rPr>
          <w:sz w:val="22"/>
          <w:szCs w:val="22"/>
        </w:rPr>
        <w:br w:type="page"/>
      </w:r>
    </w:p>
    <w:p>
      <w:r>
        <w:t>{%p if figures.drawings %}</w:t>
      </w:r>
    </w:p>
    <w:p w14:paraId="016F6335" w14:textId="77777777" w:rsidR="0015452C" w:rsidRDefault="00195B72" w:rsidP="00F10888">
      <w:pPr>
        <w:pStyle w:val="Heading1"/>
        <w:rPr>
          <w:caps w:val="0"/>
        </w:rPr>
      </w:pPr>
      <w:bookmarkStart w:id="8" w:name="_Toc239168037"/>
      <w:r>
        <w:rPr>
          <w:caps w:val="0"/>
        </w:rPr>
        <w:lastRenderedPageBreak/>
        <w:t>DRAWING</w:t>
      </w:r>
      <w:bookmarkEnd w:id="8"/>
    </w:p>
    <w:p>
      <w:r>
        <w:t>{%p for f in figures.drawings %}</w:t>
      </w:r>
    </w:p>
    <w:p w14:paraId="1FF06F7E" w14:textId="3FFDB84B" w:rsidR="002D5981" w:rsidRPr="002D5981" w:rsidRDefault="002D5981" w:rsidP="006B0244">
      <w:pPr>
        <w:pStyle w:val="Heading2"/>
        <w:rPr>
          <w:lang w:val="en-GB"/>
        </w:rPr>
      </w:pPr>
      <w:r>
        <w:rPr>
          <w:lang w:val="en-GB"/>
        </w:rPr>
        <w:t>{{ f.title }}</w:t>
      </w:r>
    </w:p>
    <w:p>
      <w:r>
        <w:t>{%p for img in f.images %}</w:t>
      </w:r>
    </w:p>
    <w:p>
      <w:pPr>
        <w:spacing w:after="0"/>
        <w:jc w:val="left"/>
        <w:rPr>
          <w:lang w:val="en-GB"/>
        </w:rPr>
      </w:pPr>
      <w:r>
        <w:t>{{ img }}</w:t>
      </w:r>
    </w:p>
    <w:p>
      <w:r>
        <w:t>{%p endfor %}</w:t>
      </w:r>
    </w:p>
    <w:p>
      <w:r>
        <w:br w:type="page"/>
      </w:r>
    </w:p>
    <w:p>
      <w:r>
        <w:t>{%p endfor %}</w:t>
      </w:r>
    </w:p>
    <w:p>
      <w:r>
        <w:t>{%p endif %}</w:t>
      </w:r>
    </w:p>
    <w:p w14:paraId="3DA5AE6C" w14:textId="77777777" w:rsidR="0025269F" w:rsidRPr="001D71C8" w:rsidRDefault="00564DB8" w:rsidP="00564DB8">
      <w:pPr>
        <w:pStyle w:val="Heading1"/>
      </w:pPr>
      <w:bookmarkStart w:id="12" w:name="_Toc239168041"/>
      <w:r>
        <w:lastRenderedPageBreak/>
        <w:t>Calibrations</w:t>
      </w:r>
      <w:bookmarkEnd w:id="12"/>
    </w:p>
    <w:p>
      <w:r>
        <w:t>{%p for s in setups %}</w:t>
      </w:r>
    </w:p>
    <w:p w14:paraId="182146C2" w14:textId="1487CBA7" w:rsidR="001006CB" w:rsidRPr="001D71C8" w:rsidRDefault="0025269F" w:rsidP="001006CB">
      <w:pPr>
        <w:pStyle w:val="Heading2"/>
      </w:pPr>
      <w:r>
        <w:t>Equipment Details: {{ s.title }}</w:t>
      </w:r>
    </w:p>
    <w:tbl>
      <w:tblPr>
        <w:tblW w:w="10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5"/>
        <w:gridCol w:w="1005"/>
        <w:gridCol w:w="990"/>
        <w:gridCol w:w="1350"/>
        <w:gridCol w:w="1245"/>
        <w:gridCol w:w="540"/>
        <w:gridCol w:w="659"/>
        <w:gridCol w:w="649"/>
        <w:gridCol w:w="777"/>
        <w:gridCol w:w="446"/>
        <w:gridCol w:w="755"/>
      </w:tblGrid>
      <w:tr w:rsidR="00564DB8" w:rsidRPr="001D71C8" w14:paraId="398E6F86" w14:textId="77777777" w:rsidTr="00EA3FAE">
        <w:trPr>
          <w:jc w:val="center"/>
        </w:trPr>
        <w:tc>
          <w:tcPr>
            <w:tcW w:w="1965" w:type="dxa"/>
            <w:tcBorders>
              <w:top w:val="double" w:sz="4" w:space="0" w:color="auto"/>
              <w:left w:val="double" w:sz="4" w:space="0" w:color="auto"/>
            </w:tcBorders>
            <w:vAlign w:val="center"/>
          </w:tcPr>
          <w:p w14:paraId="4FA43048" w14:textId="77777777" w:rsidR="00564DB8" w:rsidRPr="001D71C8" w:rsidRDefault="00564DB8" w:rsidP="00EA3FAE">
            <w:pPr>
              <w:spacing w:before="40" w:after="40"/>
              <w:jc w:val="left"/>
              <w:rPr>
                <w:b/>
                <w:sz w:val="20"/>
              </w:rPr>
            </w:pPr>
            <w:bookmarkStart w:id="14" w:name="_Hlk63690910"/>
            <w:r>
              <w:rPr>
                <w:b/>
                <w:sz w:val="20"/>
              </w:rPr>
              <w:t>Equipment Type:</w:t>
            </w:r>
          </w:p>
        </w:tc>
        <w:tc>
          <w:tcPr>
            <w:tcW w:w="1005" w:type="dxa"/>
            <w:tcBorders>
              <w:top w:val="double" w:sz="4" w:space="0" w:color="auto"/>
            </w:tcBorders>
            <w:shd w:val="clear" w:color="auto" w:fill="E6E6E6"/>
            <w:vAlign w:val="center"/>
          </w:tcPr>
          <w:p w14:paraId="68DD0FA6" w14:textId="77777777" w:rsidR="00564DB8" w:rsidRPr="001D71C8" w:rsidRDefault="00564DB8" w:rsidP="00EA3FAE">
            <w:pPr>
              <w:spacing w:before="40" w:after="40"/>
              <w:jc w:val="left"/>
              <w:rPr>
                <w:sz w:val="20"/>
              </w:rPr>
            </w:pPr>
            <w:r>
              <w:rPr>
                <w:spacing w:val="-3"/>
                <w:sz w:val="20"/>
              </w:rPr>
              <w:t>{{ s.equipment_type }}</w:t>
            </w:r>
          </w:p>
        </w:tc>
        <w:tc>
          <w:tcPr>
            <w:tcW w:w="990" w:type="dxa"/>
            <w:tcBorders>
              <w:top w:val="double" w:sz="4" w:space="0" w:color="auto"/>
            </w:tcBorders>
            <w:vAlign w:val="center"/>
          </w:tcPr>
          <w:p w14:paraId="03AE36D0" w14:textId="77777777" w:rsidR="00564DB8" w:rsidRPr="001D71C8" w:rsidRDefault="00564DB8" w:rsidP="00EA3FAE">
            <w:pPr>
              <w:spacing w:before="40" w:after="40"/>
              <w:jc w:val="left"/>
              <w:rPr>
                <w:sz w:val="20"/>
              </w:rPr>
            </w:pPr>
            <w:r>
              <w:rPr>
                <w:sz w:val="20"/>
              </w:rPr>
              <w:t>Model:</w:t>
            </w:r>
          </w:p>
        </w:tc>
        <w:tc>
          <w:tcPr>
            <w:tcW w:w="1350" w:type="dxa"/>
            <w:tcBorders>
              <w:top w:val="double" w:sz="4" w:space="0" w:color="auto"/>
            </w:tcBorders>
            <w:shd w:val="clear" w:color="auto" w:fill="E6E6E6"/>
            <w:vAlign w:val="center"/>
          </w:tcPr>
          <w:p w14:paraId="4D79856E" w14:textId="0D3B141C" w:rsidR="00564DB8" w:rsidRPr="001D71C8" w:rsidRDefault="00564DB8" w:rsidP="00EA3FAE">
            <w:pPr>
              <w:spacing w:before="40" w:after="40"/>
              <w:jc w:val="left"/>
              <w:rPr>
                <w:sz w:val="20"/>
              </w:rPr>
            </w:pPr>
            <w:r>
              <w:rPr>
                <w:sz w:val="20"/>
              </w:rPr>
              <w:t>{{ s.scope_model }}</w:t>
            </w:r>
          </w:p>
        </w:tc>
        <w:tc>
          <w:tcPr>
            <w:tcW w:w="2444" w:type="dxa"/>
            <w:gridSpan w:val="3"/>
            <w:tcBorders>
              <w:top w:val="double" w:sz="4" w:space="0" w:color="auto"/>
            </w:tcBorders>
            <w:vAlign w:val="center"/>
          </w:tcPr>
          <w:p w14:paraId="4A00ABD2" w14:textId="77777777" w:rsidR="00564DB8" w:rsidRPr="001D71C8" w:rsidRDefault="00564DB8" w:rsidP="00EA3FAE">
            <w:pPr>
              <w:spacing w:before="40" w:after="40"/>
              <w:jc w:val="left"/>
              <w:rPr>
                <w:b/>
                <w:sz w:val="20"/>
              </w:rPr>
            </w:pPr>
            <w:r>
              <w:rPr>
                <w:b/>
                <w:sz w:val="20"/>
              </w:rPr>
              <w:t>Resolution:</w:t>
            </w:r>
          </w:p>
        </w:tc>
        <w:tc>
          <w:tcPr>
            <w:tcW w:w="649" w:type="dxa"/>
            <w:tcBorders>
              <w:top w:val="double" w:sz="4" w:space="0" w:color="auto"/>
              <w:bottom w:val="single" w:sz="4" w:space="0" w:color="auto"/>
            </w:tcBorders>
            <w:vAlign w:val="center"/>
          </w:tcPr>
          <w:p w14:paraId="16CC6F7C" w14:textId="77777777" w:rsidR="00564DB8" w:rsidRPr="001D71C8" w:rsidRDefault="00564DB8" w:rsidP="00EA3FAE">
            <w:pPr>
              <w:spacing w:before="40" w:after="40"/>
              <w:jc w:val="left"/>
              <w:rPr>
                <w:b/>
                <w:sz w:val="20"/>
              </w:rPr>
            </w:pPr>
            <w:r>
              <w:rPr>
                <w:b/>
                <w:sz w:val="20"/>
              </w:rPr>
              <w:t>X:</w:t>
            </w:r>
          </w:p>
        </w:tc>
        <w:tc>
          <w:tcPr>
            <w:tcW w:w="777" w:type="dxa"/>
            <w:tcBorders>
              <w:top w:val="double" w:sz="4" w:space="0" w:color="auto"/>
              <w:bottom w:val="single" w:sz="4" w:space="0" w:color="auto"/>
            </w:tcBorders>
            <w:shd w:val="clear" w:color="auto" w:fill="E6E6E6"/>
            <w:vAlign w:val="center"/>
          </w:tcPr>
          <w:p w14:paraId="3BDD9382" w14:textId="77777777" w:rsidR="00564DB8" w:rsidRPr="001D71C8" w:rsidRDefault="00564DB8" w:rsidP="00EA3FAE">
            <w:pPr>
              <w:spacing w:before="40" w:after="40"/>
              <w:jc w:val="left"/>
              <w:rPr>
                <w:sz w:val="20"/>
              </w:rPr>
            </w:pPr>
            <w:r>
              <w:rPr>
                <w:sz w:val="20"/>
              </w:rPr>
              <w:t>{{ s.x_res }}</w:t>
            </w:r>
          </w:p>
        </w:tc>
        <w:tc>
          <w:tcPr>
            <w:tcW w:w="446" w:type="dxa"/>
            <w:tcBorders>
              <w:top w:val="double" w:sz="4" w:space="0" w:color="auto"/>
              <w:bottom w:val="single" w:sz="4" w:space="0" w:color="auto"/>
            </w:tcBorders>
            <w:vAlign w:val="center"/>
          </w:tcPr>
          <w:p w14:paraId="3E70A331" w14:textId="77777777" w:rsidR="00564DB8" w:rsidRPr="001D71C8" w:rsidRDefault="00564DB8" w:rsidP="00EA3FAE">
            <w:pPr>
              <w:spacing w:before="40" w:after="40"/>
              <w:jc w:val="left"/>
              <w:rPr>
                <w:b/>
                <w:sz w:val="20"/>
              </w:rPr>
            </w:pPr>
            <w:r>
              <w:rPr>
                <w:b/>
                <w:sz w:val="20"/>
              </w:rPr>
              <w:t>Y:</w:t>
            </w:r>
          </w:p>
        </w:tc>
        <w:tc>
          <w:tcPr>
            <w:tcW w:w="755" w:type="dxa"/>
            <w:tcBorders>
              <w:top w:val="double" w:sz="4" w:space="0" w:color="auto"/>
              <w:bottom w:val="single" w:sz="4" w:space="0" w:color="auto"/>
              <w:right w:val="double" w:sz="4" w:space="0" w:color="auto"/>
            </w:tcBorders>
            <w:shd w:val="clear" w:color="auto" w:fill="E6E6E6"/>
            <w:vAlign w:val="center"/>
          </w:tcPr>
          <w:p w14:paraId="023154CA" w14:textId="77777777" w:rsidR="00564DB8" w:rsidRPr="001D71C8" w:rsidRDefault="00564DB8" w:rsidP="00EA3FAE">
            <w:pPr>
              <w:spacing w:before="40" w:after="40"/>
              <w:jc w:val="left"/>
              <w:rPr>
                <w:sz w:val="20"/>
              </w:rPr>
            </w:pPr>
            <w:r>
              <w:rPr>
                <w:sz w:val="20"/>
              </w:rPr>
              <w:t>{{ s.y_res }}</w:t>
            </w:r>
          </w:p>
        </w:tc>
      </w:tr>
      <w:tr w:rsidR="00564DB8" w:rsidRPr="001D71C8" w14:paraId="1EFBCCFC" w14:textId="77777777" w:rsidTr="00EA3FAE">
        <w:trPr>
          <w:trHeight w:val="324"/>
          <w:jc w:val="center"/>
        </w:trPr>
        <w:tc>
          <w:tcPr>
            <w:tcW w:w="1965" w:type="dxa"/>
            <w:tcBorders>
              <w:left w:val="double" w:sz="4" w:space="0" w:color="auto"/>
            </w:tcBorders>
            <w:vAlign w:val="center"/>
          </w:tcPr>
          <w:p w14:paraId="28592C9E" w14:textId="77777777" w:rsidR="00564DB8" w:rsidRPr="001D71C8" w:rsidRDefault="00564DB8" w:rsidP="00EA3FAE">
            <w:pPr>
              <w:spacing w:before="40" w:after="40"/>
              <w:jc w:val="left"/>
              <w:rPr>
                <w:b/>
                <w:sz w:val="20"/>
              </w:rPr>
            </w:pPr>
            <w:r>
              <w:rPr>
                <w:b/>
                <w:sz w:val="20"/>
              </w:rPr>
              <w:t>Probe Type:</w:t>
            </w:r>
          </w:p>
        </w:tc>
        <w:tc>
          <w:tcPr>
            <w:tcW w:w="3345" w:type="dxa"/>
            <w:gridSpan w:val="3"/>
            <w:shd w:val="clear" w:color="auto" w:fill="E6E6E6"/>
            <w:vAlign w:val="center"/>
          </w:tcPr>
          <w:p w14:paraId="00117814" w14:textId="77777777" w:rsidR="00DA58C8" w:rsidRPr="001D71C8" w:rsidRDefault="00564DB8" w:rsidP="00EA3FAE">
            <w:pPr>
              <w:spacing w:before="40" w:after="40"/>
              <w:jc w:val="left"/>
              <w:rPr>
                <w:sz w:val="20"/>
              </w:rPr>
            </w:pPr>
            <w:r>
              <w:rPr>
                <w:sz w:val="20"/>
              </w:rPr>
              <w:t>{{ s.transducer_model }}</w:t>
            </w:r>
          </w:p>
          <w:p w14:paraId="3938401A" w14:textId="77777777" w:rsidR="00564DB8" w:rsidRPr="001D71C8" w:rsidRDefault="00564DB8" w:rsidP="00EA3FAE">
            <w:pPr>
              <w:spacing w:before="40" w:after="40"/>
              <w:jc w:val="left"/>
              <w:rPr>
                <w:sz w:val="20"/>
              </w:rPr>
            </w:pPr>
            <w:r>
              <w:rPr>
                <w:sz w:val="20"/>
              </w:rPr>
              <w:t>S/N: {{ s.transducer_serial }}</w:t>
            </w:r>
          </w:p>
        </w:tc>
        <w:tc>
          <w:tcPr>
            <w:tcW w:w="2444" w:type="dxa"/>
            <w:gridSpan w:val="3"/>
            <w:vAlign w:val="center"/>
          </w:tcPr>
          <w:p w14:paraId="3DFFFF10" w14:textId="77777777" w:rsidR="00564DB8" w:rsidRPr="001D71C8" w:rsidRDefault="00564DB8" w:rsidP="00EA3FAE">
            <w:pPr>
              <w:spacing w:before="40" w:after="40"/>
              <w:jc w:val="left"/>
              <w:rPr>
                <w:b/>
                <w:sz w:val="20"/>
              </w:rPr>
            </w:pPr>
            <w:r>
              <w:rPr>
                <w:b/>
                <w:sz w:val="20"/>
              </w:rPr>
              <w:t>Transducer Focal Length:</w:t>
            </w:r>
          </w:p>
        </w:tc>
        <w:tc>
          <w:tcPr>
            <w:tcW w:w="2627" w:type="dxa"/>
            <w:gridSpan w:val="4"/>
            <w:tcBorders>
              <w:right w:val="double" w:sz="4" w:space="0" w:color="auto"/>
            </w:tcBorders>
            <w:shd w:val="clear" w:color="auto" w:fill="E0E0E0"/>
            <w:vAlign w:val="center"/>
          </w:tcPr>
          <w:p w14:paraId="20E8D338" w14:textId="5A33601C" w:rsidR="00564DB8" w:rsidRPr="001D71C8" w:rsidRDefault="005A0B5D" w:rsidP="00EA3FAE">
            <w:pPr>
              <w:spacing w:before="40" w:after="40"/>
              <w:jc w:val="left"/>
              <w:rPr>
                <w:sz w:val="20"/>
              </w:rPr>
            </w:pPr>
            <w:r>
              <w:rPr>
                <w:sz w:val="20"/>
              </w:rPr>
              <w:t>{{ s.foc_depth }}</w:t>
            </w:r>
          </w:p>
        </w:tc>
      </w:tr>
      <w:tr w:rsidR="00564DB8" w:rsidRPr="001D71C8" w14:paraId="14F69E4A" w14:textId="77777777" w:rsidTr="00EA3FAE">
        <w:trPr>
          <w:jc w:val="center"/>
        </w:trPr>
        <w:tc>
          <w:tcPr>
            <w:tcW w:w="1965" w:type="dxa"/>
            <w:tcBorders>
              <w:left w:val="double" w:sz="4" w:space="0" w:color="auto"/>
            </w:tcBorders>
            <w:vAlign w:val="center"/>
          </w:tcPr>
          <w:p w14:paraId="3CF39785" w14:textId="77777777" w:rsidR="00564DB8" w:rsidRPr="001D71C8" w:rsidRDefault="00564DB8" w:rsidP="00EA3FAE">
            <w:pPr>
              <w:spacing w:before="40" w:after="40"/>
              <w:jc w:val="left"/>
              <w:rPr>
                <w:b/>
                <w:sz w:val="20"/>
              </w:rPr>
            </w:pPr>
            <w:r>
              <w:rPr>
                <w:b/>
                <w:sz w:val="20"/>
              </w:rPr>
              <w:t>Shear/Longitudinal</w:t>
            </w:r>
          </w:p>
        </w:tc>
        <w:tc>
          <w:tcPr>
            <w:tcW w:w="3345" w:type="dxa"/>
            <w:gridSpan w:val="3"/>
            <w:shd w:val="clear" w:color="auto" w:fill="E6E6E6"/>
            <w:vAlign w:val="center"/>
          </w:tcPr>
          <w:p w14:paraId="68089717" w14:textId="77777777" w:rsidR="00564DB8" w:rsidRPr="001D71C8" w:rsidRDefault="00564DB8" w:rsidP="00EA3FAE">
            <w:pPr>
              <w:spacing w:before="40" w:after="40"/>
              <w:jc w:val="left"/>
              <w:rPr>
                <w:sz w:val="20"/>
              </w:rPr>
            </w:pPr>
            <w:r>
              <w:rPr>
                <w:sz w:val="20"/>
              </w:rPr>
              <w:t>{{ s.wave_mode }}</w:t>
            </w:r>
          </w:p>
        </w:tc>
        <w:tc>
          <w:tcPr>
            <w:tcW w:w="1245" w:type="dxa"/>
            <w:vAlign w:val="center"/>
          </w:tcPr>
          <w:p w14:paraId="2C993C07" w14:textId="77777777" w:rsidR="00564DB8" w:rsidRPr="001D71C8" w:rsidRDefault="00564DB8" w:rsidP="00EA3FAE">
            <w:pPr>
              <w:spacing w:before="40" w:after="40"/>
              <w:jc w:val="left"/>
              <w:rPr>
                <w:b/>
                <w:sz w:val="20"/>
              </w:rPr>
            </w:pPr>
            <w:r>
              <w:rPr>
                <w:b/>
                <w:sz w:val="20"/>
              </w:rPr>
              <w:t>Frequency:</w:t>
            </w:r>
          </w:p>
        </w:tc>
        <w:tc>
          <w:tcPr>
            <w:tcW w:w="540" w:type="dxa"/>
            <w:shd w:val="clear" w:color="auto" w:fill="E0E0E0"/>
            <w:vAlign w:val="center"/>
          </w:tcPr>
          <w:p w14:paraId="0DA096E3" w14:textId="77777777" w:rsidR="00564DB8" w:rsidRPr="001D71C8" w:rsidRDefault="00564DB8" w:rsidP="00EA3FAE">
            <w:pPr>
              <w:spacing w:before="40" w:after="40"/>
              <w:jc w:val="left"/>
              <w:rPr>
                <w:sz w:val="20"/>
              </w:rPr>
            </w:pPr>
            <w:r>
              <w:rPr>
                <w:sz w:val="20"/>
              </w:rPr>
              <w:t>{{ s.freq }}</w:t>
            </w:r>
          </w:p>
        </w:tc>
        <w:tc>
          <w:tcPr>
            <w:tcW w:w="659" w:type="dxa"/>
            <w:vAlign w:val="center"/>
          </w:tcPr>
          <w:p w14:paraId="64C93ABC" w14:textId="77777777" w:rsidR="00564DB8" w:rsidRPr="001D71C8" w:rsidRDefault="00564DB8" w:rsidP="00EA3FAE">
            <w:pPr>
              <w:spacing w:before="40" w:after="40"/>
              <w:jc w:val="left"/>
              <w:rPr>
                <w:b/>
                <w:sz w:val="20"/>
              </w:rPr>
            </w:pPr>
            <w:r>
              <w:rPr>
                <w:b/>
                <w:sz w:val="20"/>
              </w:rPr>
              <w:t>MHz</w:t>
            </w:r>
          </w:p>
        </w:tc>
        <w:tc>
          <w:tcPr>
            <w:tcW w:w="1426" w:type="dxa"/>
            <w:gridSpan w:val="2"/>
            <w:vAlign w:val="center"/>
          </w:tcPr>
          <w:p w14:paraId="16DF27F3" w14:textId="77777777" w:rsidR="00564DB8" w:rsidRPr="001D71C8" w:rsidRDefault="00564DB8" w:rsidP="00EA3FAE">
            <w:pPr>
              <w:spacing w:before="40" w:after="40"/>
              <w:jc w:val="left"/>
              <w:rPr>
                <w:b/>
                <w:sz w:val="20"/>
              </w:rPr>
            </w:pPr>
            <w:r>
              <w:rPr>
                <w:b/>
                <w:sz w:val="20"/>
              </w:rPr>
              <w:t>Elements:</w:t>
            </w:r>
          </w:p>
        </w:tc>
        <w:tc>
          <w:tcPr>
            <w:tcW w:w="1201" w:type="dxa"/>
            <w:gridSpan w:val="2"/>
            <w:tcBorders>
              <w:right w:val="double" w:sz="4" w:space="0" w:color="auto"/>
            </w:tcBorders>
            <w:shd w:val="clear" w:color="auto" w:fill="E0E0E0"/>
            <w:vAlign w:val="center"/>
          </w:tcPr>
          <w:p w14:paraId="0A0C4D1A" w14:textId="77777777" w:rsidR="00564DB8" w:rsidRPr="001D71C8" w:rsidRDefault="00564DB8" w:rsidP="00EA3FAE">
            <w:pPr>
              <w:spacing w:before="40" w:after="40"/>
              <w:jc w:val="left"/>
              <w:rPr>
                <w:sz w:val="20"/>
              </w:rPr>
            </w:pPr>
            <w:r>
              <w:rPr>
                <w:sz w:val="20"/>
              </w:rPr>
              <w:t>{{ s.elements }}</w:t>
            </w:r>
          </w:p>
        </w:tc>
      </w:tr>
      <w:tr w:rsidR="00564DB8" w:rsidRPr="001D71C8" w14:paraId="4C4C6E14" w14:textId="77777777" w:rsidTr="00EA3FAE">
        <w:trPr>
          <w:jc w:val="center"/>
        </w:trPr>
        <w:tc>
          <w:tcPr>
            <w:tcW w:w="1965" w:type="dxa"/>
            <w:tcBorders>
              <w:left w:val="double" w:sz="4" w:space="0" w:color="auto"/>
            </w:tcBorders>
            <w:vAlign w:val="center"/>
          </w:tcPr>
          <w:p w14:paraId="54232711" w14:textId="77777777" w:rsidR="00564DB8" w:rsidRPr="001D71C8" w:rsidRDefault="00564DB8" w:rsidP="00EA3FAE">
            <w:pPr>
              <w:spacing w:before="40" w:after="40"/>
              <w:jc w:val="left"/>
              <w:rPr>
                <w:b/>
                <w:sz w:val="20"/>
              </w:rPr>
            </w:pPr>
            <w:r>
              <w:rPr>
                <w:b/>
                <w:sz w:val="20"/>
              </w:rPr>
              <w:t>Material Spec:</w:t>
            </w:r>
          </w:p>
        </w:tc>
        <w:tc>
          <w:tcPr>
            <w:tcW w:w="3345" w:type="dxa"/>
            <w:gridSpan w:val="3"/>
            <w:shd w:val="clear" w:color="auto" w:fill="E6E6E6"/>
            <w:vAlign w:val="center"/>
          </w:tcPr>
          <w:p w14:paraId="639E9B21" w14:textId="77777777" w:rsidR="00564DB8" w:rsidRPr="001D71C8" w:rsidRDefault="00564DB8" w:rsidP="00EA3FAE">
            <w:pPr>
              <w:spacing w:before="40" w:after="40"/>
              <w:jc w:val="left"/>
              <w:rPr>
                <w:sz w:val="20"/>
              </w:rPr>
            </w:pPr>
            <w:r>
              <w:rPr>
                <w:sz w:val="20"/>
              </w:rPr>
              <w:t>{{ s.cal_material }}</w:t>
            </w:r>
          </w:p>
        </w:tc>
        <w:tc>
          <w:tcPr>
            <w:tcW w:w="2444" w:type="dxa"/>
            <w:gridSpan w:val="3"/>
            <w:vMerge w:val="restart"/>
            <w:vAlign w:val="center"/>
          </w:tcPr>
          <w:p w14:paraId="56B226AA" w14:textId="77777777" w:rsidR="00564DB8" w:rsidRPr="001D71C8" w:rsidRDefault="00564DB8" w:rsidP="00EA3FAE">
            <w:pPr>
              <w:spacing w:before="40" w:after="40"/>
              <w:jc w:val="left"/>
              <w:rPr>
                <w:b/>
                <w:sz w:val="16"/>
                <w:szCs w:val="16"/>
              </w:rPr>
            </w:pPr>
            <w:r>
              <w:rPr>
                <w:b/>
                <w:sz w:val="20"/>
              </w:rPr>
              <w:t>PAUT Equip.</w:t>
            </w:r>
          </w:p>
          <w:p w14:paraId="0B823442" w14:textId="77777777" w:rsidR="00564DB8" w:rsidRPr="001D71C8" w:rsidRDefault="00564DB8" w:rsidP="00EA3FAE">
            <w:pPr>
              <w:spacing w:before="40" w:after="40"/>
              <w:jc w:val="left"/>
              <w:rPr>
                <w:b/>
                <w:sz w:val="20"/>
              </w:rPr>
            </w:pPr>
            <w:r>
              <w:rPr>
                <w:b/>
                <w:sz w:val="20"/>
              </w:rPr>
              <w:t>Serial Number:</w:t>
            </w:r>
          </w:p>
        </w:tc>
        <w:tc>
          <w:tcPr>
            <w:tcW w:w="2627" w:type="dxa"/>
            <w:gridSpan w:val="4"/>
            <w:vMerge w:val="restart"/>
            <w:tcBorders>
              <w:right w:val="double" w:sz="4" w:space="0" w:color="auto"/>
            </w:tcBorders>
            <w:shd w:val="clear" w:color="auto" w:fill="D9D9D9" w:themeFill="background1" w:themeFillShade="D9"/>
            <w:vAlign w:val="center"/>
          </w:tcPr>
          <w:p w14:paraId="1D1B7C0E" w14:textId="11532705" w:rsidR="005A0B5D" w:rsidRPr="001D71C8" w:rsidRDefault="005A0B5D" w:rsidP="005A0B5D">
            <w:pPr>
              <w:spacing w:before="40" w:after="40"/>
              <w:jc w:val="left"/>
              <w:rPr>
                <w:sz w:val="20"/>
              </w:rPr>
            </w:pPr>
            <w:r>
              <w:rPr>
                <w:sz w:val="20"/>
              </w:rPr>
              <w:t>{{ s.scope_serial }}</w:t>
            </w:r>
          </w:p>
        </w:tc>
      </w:tr>
      <w:tr w:rsidR="00564DB8" w:rsidRPr="001D71C8" w14:paraId="5EC7814E" w14:textId="77777777" w:rsidTr="00EA3FAE">
        <w:trPr>
          <w:trHeight w:val="350"/>
          <w:jc w:val="center"/>
        </w:trPr>
        <w:tc>
          <w:tcPr>
            <w:tcW w:w="1965" w:type="dxa"/>
            <w:tcBorders>
              <w:left w:val="double" w:sz="4" w:space="0" w:color="auto"/>
            </w:tcBorders>
            <w:vAlign w:val="center"/>
          </w:tcPr>
          <w:p w14:paraId="2B27C67D" w14:textId="77777777" w:rsidR="00564DB8" w:rsidRPr="001D71C8" w:rsidRDefault="00564DB8" w:rsidP="00EA3FAE">
            <w:pPr>
              <w:spacing w:before="40" w:after="40"/>
              <w:jc w:val="left"/>
              <w:rPr>
                <w:b/>
                <w:sz w:val="20"/>
              </w:rPr>
            </w:pPr>
            <w:r>
              <w:rPr>
                <w:b/>
                <w:sz w:val="20"/>
              </w:rPr>
              <w:t>Material Temp:</w:t>
            </w:r>
          </w:p>
        </w:tc>
        <w:tc>
          <w:tcPr>
            <w:tcW w:w="3345" w:type="dxa"/>
            <w:gridSpan w:val="3"/>
            <w:shd w:val="clear" w:color="auto" w:fill="E6E6E6"/>
            <w:vAlign w:val="center"/>
          </w:tcPr>
          <w:p w14:paraId="2FF67F5B" w14:textId="16862682" w:rsidR="00564DB8" w:rsidRPr="001D71C8" w:rsidRDefault="00126ACF" w:rsidP="00EA3FAE">
            <w:pPr>
              <w:spacing w:before="40" w:after="40"/>
              <w:jc w:val="left"/>
              <w:rPr>
                <w:sz w:val="20"/>
              </w:rPr>
            </w:pPr>
            <w:r>
              <w:rPr>
                <w:sz w:val="20"/>
              </w:rPr>
              <w:t>{{ s.material_temp }}</w:t>
            </w:r>
          </w:p>
        </w:tc>
        <w:tc>
          <w:tcPr>
            <w:tcW w:w="2444" w:type="dxa"/>
            <w:gridSpan w:val="3"/>
            <w:vMerge/>
            <w:vAlign w:val="center"/>
          </w:tcPr>
          <w:p w14:paraId="1E8086A6" w14:textId="77777777" w:rsidR="00564DB8" w:rsidRPr="001D71C8" w:rsidRDefault="00564DB8" w:rsidP="00EA3FAE">
            <w:pPr>
              <w:spacing w:before="40" w:after="40"/>
              <w:jc w:val="left"/>
              <w:rPr>
                <w:sz w:val="20"/>
              </w:rPr>
            </w:pPr>
          </w:p>
        </w:tc>
        <w:tc>
          <w:tcPr>
            <w:tcW w:w="2627" w:type="dxa"/>
            <w:gridSpan w:val="4"/>
            <w:vMerge/>
            <w:tcBorders>
              <w:right w:val="double" w:sz="4" w:space="0" w:color="auto"/>
            </w:tcBorders>
            <w:shd w:val="clear" w:color="auto" w:fill="D9D9D9" w:themeFill="background1" w:themeFillShade="D9"/>
            <w:vAlign w:val="center"/>
          </w:tcPr>
          <w:p w14:paraId="43BA57CF" w14:textId="77777777" w:rsidR="00564DB8" w:rsidRPr="001D71C8" w:rsidRDefault="00564DB8" w:rsidP="00EA3FAE">
            <w:pPr>
              <w:spacing w:before="40" w:after="40"/>
              <w:jc w:val="left"/>
              <w:rPr>
                <w:sz w:val="20"/>
              </w:rPr>
            </w:pPr>
          </w:p>
        </w:tc>
      </w:tr>
      <w:tr w:rsidR="00564DB8" w:rsidRPr="001D71C8" w14:paraId="0532A231" w14:textId="77777777" w:rsidTr="00EA3FAE">
        <w:trPr>
          <w:trHeight w:val="413"/>
          <w:jc w:val="center"/>
        </w:trPr>
        <w:tc>
          <w:tcPr>
            <w:tcW w:w="1965" w:type="dxa"/>
            <w:tcBorders>
              <w:left w:val="double" w:sz="4" w:space="0" w:color="auto"/>
            </w:tcBorders>
            <w:vAlign w:val="center"/>
          </w:tcPr>
          <w:p w14:paraId="26B876C3" w14:textId="77777777" w:rsidR="00564DB8" w:rsidRPr="001D71C8" w:rsidRDefault="00564DB8" w:rsidP="00EA3FAE">
            <w:pPr>
              <w:spacing w:before="40" w:after="40"/>
              <w:jc w:val="left"/>
              <w:rPr>
                <w:b/>
                <w:sz w:val="20"/>
              </w:rPr>
            </w:pPr>
            <w:r>
              <w:rPr>
                <w:b/>
                <w:sz w:val="20"/>
              </w:rPr>
              <w:t>Calibration Block: Material/Serial Number</w:t>
            </w:r>
          </w:p>
        </w:tc>
        <w:tc>
          <w:tcPr>
            <w:tcW w:w="3345" w:type="dxa"/>
            <w:gridSpan w:val="3"/>
            <w:shd w:val="clear" w:color="auto" w:fill="E6E6E6"/>
            <w:vAlign w:val="center"/>
          </w:tcPr>
          <w:p w14:paraId="0DB0E020" w14:textId="77777777" w:rsidR="00564DB8" w:rsidRPr="001D71C8" w:rsidRDefault="00564DB8" w:rsidP="00EA3FAE">
            <w:pPr>
              <w:spacing w:before="40" w:after="40"/>
              <w:jc w:val="left"/>
              <w:rPr>
                <w:sz w:val="20"/>
              </w:rPr>
            </w:pPr>
            <w:r>
              <w:rPr>
                <w:sz w:val="20"/>
              </w:rPr>
              <w:t>{{ s.cal_block }}</w:t>
            </w:r>
          </w:p>
        </w:tc>
        <w:tc>
          <w:tcPr>
            <w:tcW w:w="2444" w:type="dxa"/>
            <w:gridSpan w:val="3"/>
            <w:vAlign w:val="center"/>
          </w:tcPr>
          <w:p w14:paraId="5592D176" w14:textId="77777777" w:rsidR="00564DB8" w:rsidRPr="001D71C8" w:rsidRDefault="00564DB8" w:rsidP="00EA3FAE">
            <w:pPr>
              <w:spacing w:before="40" w:after="40"/>
              <w:jc w:val="left"/>
              <w:rPr>
                <w:b/>
                <w:sz w:val="20"/>
              </w:rPr>
            </w:pPr>
            <w:r>
              <w:rPr>
                <w:b/>
                <w:sz w:val="20"/>
              </w:rPr>
              <w:t>Surface Preparation:</w:t>
            </w:r>
          </w:p>
        </w:tc>
        <w:tc>
          <w:tcPr>
            <w:tcW w:w="2627" w:type="dxa"/>
            <w:gridSpan w:val="4"/>
            <w:tcBorders>
              <w:right w:val="double" w:sz="4" w:space="0" w:color="auto"/>
            </w:tcBorders>
            <w:shd w:val="clear" w:color="auto" w:fill="E6E6E6"/>
            <w:vAlign w:val="center"/>
          </w:tcPr>
          <w:p w14:paraId="7C7A91A7" w14:textId="59380CB6" w:rsidR="00564DB8" w:rsidRPr="001D71C8" w:rsidRDefault="00A966B1" w:rsidP="00EA3FAE">
            <w:pPr>
              <w:spacing w:before="40" w:after="40"/>
              <w:jc w:val="left"/>
              <w:rPr>
                <w:sz w:val="20"/>
              </w:rPr>
            </w:pPr>
            <w:r>
              <w:rPr>
                <w:sz w:val="20"/>
              </w:rPr>
              <w:t>{{ s.surface_prep }}</w:t>
            </w:r>
          </w:p>
        </w:tc>
      </w:tr>
      <w:tr w:rsidR="00564DB8" w:rsidRPr="001D71C8" w14:paraId="504603FE" w14:textId="77777777" w:rsidTr="00EA3FAE">
        <w:trPr>
          <w:jc w:val="center"/>
        </w:trPr>
        <w:tc>
          <w:tcPr>
            <w:tcW w:w="1965" w:type="dxa"/>
            <w:tcBorders>
              <w:left w:val="double" w:sz="4" w:space="0" w:color="auto"/>
              <w:bottom w:val="double" w:sz="4" w:space="0" w:color="auto"/>
            </w:tcBorders>
            <w:vAlign w:val="center"/>
          </w:tcPr>
          <w:p w14:paraId="0284E249" w14:textId="77777777" w:rsidR="00564DB8" w:rsidRPr="001D71C8" w:rsidRDefault="00564DB8" w:rsidP="00EA3FAE">
            <w:pPr>
              <w:spacing w:before="40" w:after="40"/>
              <w:jc w:val="left"/>
              <w:rPr>
                <w:b/>
                <w:sz w:val="20"/>
              </w:rPr>
            </w:pPr>
            <w:r>
              <w:rPr>
                <w:b/>
                <w:sz w:val="20"/>
              </w:rPr>
              <w:t>Thickness Range:</w:t>
            </w:r>
          </w:p>
        </w:tc>
        <w:tc>
          <w:tcPr>
            <w:tcW w:w="1005" w:type="dxa"/>
            <w:tcBorders>
              <w:bottom w:val="double" w:sz="4" w:space="0" w:color="auto"/>
            </w:tcBorders>
            <w:shd w:val="clear" w:color="auto" w:fill="E6E6E6"/>
            <w:vAlign w:val="center"/>
          </w:tcPr>
          <w:p w14:paraId="3EE9ABA3" w14:textId="77777777" w:rsidR="00564DB8" w:rsidRPr="001D71C8" w:rsidRDefault="00564DB8" w:rsidP="00EA3FAE">
            <w:pPr>
              <w:spacing w:before="40" w:after="40"/>
              <w:jc w:val="left"/>
              <w:rPr>
                <w:sz w:val="20"/>
              </w:rPr>
            </w:pPr>
            <w:r>
              <w:rPr>
                <w:color w:val="000000"/>
                <w:spacing w:val="-3"/>
                <w:sz w:val="22"/>
              </w:rPr>
              <w:t>{{ s.tr_min }}</w:t>
            </w:r>
          </w:p>
        </w:tc>
        <w:tc>
          <w:tcPr>
            <w:tcW w:w="990" w:type="dxa"/>
            <w:tcBorders>
              <w:bottom w:val="double" w:sz="4" w:space="0" w:color="auto"/>
            </w:tcBorders>
            <w:vAlign w:val="center"/>
          </w:tcPr>
          <w:p w14:paraId="256A70FF" w14:textId="77777777" w:rsidR="00564DB8" w:rsidRPr="001D71C8" w:rsidRDefault="00564DB8" w:rsidP="00EA3FAE">
            <w:pPr>
              <w:spacing w:before="40" w:after="40"/>
              <w:jc w:val="left"/>
              <w:rPr>
                <w:b/>
                <w:sz w:val="20"/>
              </w:rPr>
            </w:pPr>
            <w:r>
              <w:rPr>
                <w:b/>
                <w:sz w:val="20"/>
              </w:rPr>
              <w:t>To</w:t>
            </w:r>
          </w:p>
        </w:tc>
        <w:tc>
          <w:tcPr>
            <w:tcW w:w="1350" w:type="dxa"/>
            <w:tcBorders>
              <w:bottom w:val="double" w:sz="4" w:space="0" w:color="auto"/>
            </w:tcBorders>
            <w:shd w:val="clear" w:color="auto" w:fill="E6E6E6"/>
            <w:vAlign w:val="center"/>
          </w:tcPr>
          <w:p w14:paraId="7F7DBCE0" w14:textId="77777777" w:rsidR="00564DB8" w:rsidRPr="001D71C8" w:rsidRDefault="00F87764" w:rsidP="00EA3FAE">
            <w:pPr>
              <w:spacing w:before="40" w:after="40"/>
              <w:jc w:val="left"/>
              <w:rPr>
                <w:sz w:val="20"/>
              </w:rPr>
            </w:pPr>
            <w:r>
              <w:rPr>
                <w:sz w:val="20"/>
              </w:rPr>
              <w:t>{{ s.tr_max }}</w:t>
            </w:r>
          </w:p>
        </w:tc>
        <w:tc>
          <w:tcPr>
            <w:tcW w:w="2444" w:type="dxa"/>
            <w:gridSpan w:val="3"/>
            <w:tcBorders>
              <w:bottom w:val="double" w:sz="4" w:space="0" w:color="auto"/>
            </w:tcBorders>
            <w:vAlign w:val="center"/>
          </w:tcPr>
          <w:p w14:paraId="15C3E034" w14:textId="77777777" w:rsidR="00564DB8" w:rsidRPr="001D71C8" w:rsidRDefault="00564DB8" w:rsidP="00EA3FAE">
            <w:pPr>
              <w:spacing w:before="40" w:after="40"/>
              <w:jc w:val="left"/>
              <w:rPr>
                <w:b/>
                <w:sz w:val="20"/>
              </w:rPr>
            </w:pPr>
            <w:r>
              <w:rPr>
                <w:b/>
                <w:sz w:val="20"/>
              </w:rPr>
              <w:t>Procedure:</w:t>
            </w:r>
          </w:p>
        </w:tc>
        <w:tc>
          <w:tcPr>
            <w:tcW w:w="2627" w:type="dxa"/>
            <w:gridSpan w:val="4"/>
            <w:tcBorders>
              <w:bottom w:val="double" w:sz="4" w:space="0" w:color="auto"/>
              <w:right w:val="double" w:sz="4" w:space="0" w:color="auto"/>
            </w:tcBorders>
            <w:shd w:val="clear" w:color="auto" w:fill="E6E6E6"/>
            <w:vAlign w:val="center"/>
          </w:tcPr>
          <w:p w14:paraId="167CE410" w14:textId="77777777" w:rsidR="00564DB8" w:rsidRPr="001D71C8" w:rsidRDefault="00564DB8" w:rsidP="00EA3FAE">
            <w:pPr>
              <w:spacing w:before="40" w:after="40"/>
              <w:jc w:val="left"/>
              <w:rPr>
                <w:sz w:val="20"/>
              </w:rPr>
            </w:pPr>
            <w:r>
              <w:rPr>
                <w:sz w:val="20"/>
              </w:rPr>
              <w:t>{{ s.procedure }}</w:t>
            </w:r>
          </w:p>
        </w:tc>
      </w:tr>
    </w:tbl>
    <w:p w14:paraId="2913FA5F" w14:textId="1E69BD28" w:rsidR="00AD52C3" w:rsidRDefault="00562C81" w:rsidP="007D397F">
      <w:pPr>
        <w:tabs>
          <w:tab w:val="left" w:pos="2257"/>
        </w:tabs>
        <w:rPr>
          <w:noProof/>
        </w:rPr>
      </w:pPr>
      <w:r>
        <w:rPr>
          <w:noProof/>
        </w:rPr>
        <w:t>{% for img in s.images %}{{ img }} {% endfor %}</w:t>
      </w:r>
    </w:p>
    <w:p w14:paraId="20126021" w14:textId="0C935B27" w:rsidR="00AD52C3" w:rsidRDefault="00562C81">
      <w:pPr>
        <w:spacing w:after="0"/>
        <w:jc w:val="left"/>
        <w:rPr>
          <w:noProof/>
        </w:rPr>
      </w:pPr>
      <w:r>
        <w:br w:type="page"/>
      </w:r>
    </w:p>
    <w:p>
      <w:r>
        <w:t>{%p endfor %}</w:t>
      </w:r>
    </w:p>
    <w:p w14:paraId="7C3D9B7B" w14:textId="505E1322" w:rsidR="00FD6138" w:rsidRPr="001D71C8" w:rsidRDefault="00A47BD0" w:rsidP="00FD6138">
      <w:pPr>
        <w:pStyle w:val="Heading1"/>
        <w:tabs>
          <w:tab w:val="clear" w:pos="720"/>
        </w:tabs>
        <w:spacing w:before="120"/>
        <w:ind w:left="432" w:hanging="432"/>
      </w:pPr>
      <w:bookmarkStart w:id="17" w:name="_Toc239168045"/>
      <w:r>
        <w:lastRenderedPageBreak/>
        <w:t>Results</w:t>
      </w:r>
      <w:bookmarkEnd w:id="17"/>
    </w:p>
    <w:p w14:paraId="6282B6FE" w14:textId="77777777" w:rsidR="00A47BD0" w:rsidRPr="001D71C8" w:rsidRDefault="00A47BD0" w:rsidP="00A47BD0">
      <w:pPr>
        <w:pStyle w:val="BodyText"/>
        <w:spacing w:after="120"/>
        <w:ind w:left="432" w:right="720"/>
        <w:rPr>
          <w:szCs w:val="24"/>
        </w:rPr>
      </w:pPr>
      <w:r>
        <w:rPr>
          <w:szCs w:val="24"/>
        </w:rPr>
        <w:t>The following table has been constructed to summarize the results of the ultrasonic examinations conducted on {{ equipment_id }}. Generalized comments will be included for each scanned area.</w:t>
      </w:r>
    </w:p>
    <w:p w14:paraId="4BB30B1C" w14:textId="77777777" w:rsidR="005A0591" w:rsidRPr="001D71C8" w:rsidRDefault="005A0591" w:rsidP="005A0591">
      <w:pPr>
        <w:pStyle w:val="BodyText"/>
        <w:spacing w:after="0"/>
        <w:ind w:left="432" w:right="720"/>
        <w:rPr>
          <w:szCs w:val="24"/>
        </w:rPr>
      </w:pPr>
      <w:r>
        <w:rPr>
          <w:szCs w:val="24"/>
        </w:rPr>
        <w:t>Color images for specific areas of interest will follow the table below. The cross-section markers are typically in the most significant corrosion or in an area of interest such as the largest indication.</w:t>
      </w:r>
    </w:p>
    <w:p w14:paraId="2EBE0D09" w14:textId="77777777" w:rsidR="005A0591" w:rsidRDefault="005A0591" w:rsidP="005A0591">
      <w:pPr>
        <w:pStyle w:val="BodyText"/>
        <w:spacing w:after="0"/>
        <w:ind w:left="432" w:right="720"/>
        <w:rPr>
          <w:szCs w:val="24"/>
        </w:rPr>
      </w:pPr>
      <w:r>
        <w:rPr>
          <w:szCs w:val="24"/>
        </w:rPr>
        <w:t xml:space="preserve">The minimum detected thickness is highlighted in </w:t>
      </w:r>
      <w:r>
        <w:rPr>
          <w:szCs w:val="24"/>
          <w:highlight w:val="yellow"/>
        </w:rPr>
        <w:t>yellow</w:t>
      </w:r>
      <w:r>
        <w:rPr>
          <w:szCs w:val="24"/>
        </w:rPr>
        <w:t>.</w:t>
      </w:r>
    </w:p>
    <w:p w14:paraId="4C06E045" w14:textId="77777777" w:rsidR="008167CE" w:rsidRPr="001D71C8" w:rsidRDefault="008167CE" w:rsidP="005A0591">
      <w:pPr>
        <w:pStyle w:val="BodyText"/>
        <w:spacing w:after="0"/>
        <w:ind w:left="432" w:right="720"/>
        <w:rPr>
          <w:szCs w:val="24"/>
        </w:rPr>
      </w:pPr>
    </w:p>
    <w:p w14:paraId="3ED69447" w14:textId="77777777" w:rsidR="00FD6138" w:rsidRPr="001D71C8" w:rsidRDefault="00FD6138" w:rsidP="00E70B0B">
      <w:pPr>
        <w:pStyle w:val="Caption"/>
        <w:spacing w:before="0" w:after="0"/>
      </w:pPr>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p>
    <w:tbl>
      <w:tblPr>
        <w:tblpPr w:leftFromText="180" w:rightFromText="180" w:vertAnchor="text" w:tblpY="1"/>
        <w:tblOverlap w:val="never"/>
        <w:tblW w:w="1096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065"/>
        <w:gridCol w:w="810"/>
        <w:gridCol w:w="1080"/>
        <w:gridCol w:w="1080"/>
        <w:gridCol w:w="900"/>
        <w:gridCol w:w="630"/>
        <w:gridCol w:w="5400"/>
      </w:tblGrid>
      <w:tr w:rsidR="0026144A" w:rsidRPr="001D71C8" w14:paraId="15356942" w14:textId="77777777" w:rsidTr="00347B24">
        <w:trPr>
          <w:cantSplit/>
          <w:trHeight w:val="432"/>
          <w:tblHeader/>
        </w:trPr>
        <w:tc>
          <w:tcPr>
            <w:tcW w:w="10965" w:type="dxa"/>
            <w:gridSpan w:val="7"/>
            <w:tcBorders>
              <w:top w:val="double" w:sz="4" w:space="0" w:color="auto"/>
              <w:left w:val="double" w:sz="4" w:space="0" w:color="auto"/>
              <w:bottom w:val="nil"/>
              <w:right w:val="double" w:sz="4" w:space="0" w:color="auto"/>
            </w:tcBorders>
            <w:shd w:val="clear" w:color="auto" w:fill="D9D9D9" w:themeFill="background1" w:themeFillShade="D9"/>
          </w:tcPr>
          <w:p w14:paraId="49034022" w14:textId="77777777" w:rsidR="0026144A" w:rsidRPr="001D71C8" w:rsidRDefault="0026144A" w:rsidP="00636D13">
            <w:pPr>
              <w:pStyle w:val="TableTextCentered"/>
              <w:spacing w:before="60"/>
              <w:rPr>
                <w:b/>
              </w:rPr>
            </w:pPr>
            <w:r>
              <w:rPr>
                <w:b/>
              </w:rPr>
              <w:t>{{ results_title }}</w:t>
            </w:r>
          </w:p>
          <w:p w14:paraId="1CC0381D" w14:textId="77777777" w:rsidR="0026144A" w:rsidRPr="001D71C8" w:rsidRDefault="008A562C" w:rsidP="00636D13">
            <w:pPr>
              <w:pStyle w:val="TableTextCentered"/>
              <w:spacing w:before="60"/>
              <w:rPr>
                <w:b/>
                <w:sz w:val="32"/>
                <w:szCs w:val="32"/>
              </w:rPr>
            </w:pPr>
            <w:r>
              <w:rPr>
                <w:b/>
              </w:rPr>
              <w:t>{{ equipment_id }}</w:t>
            </w:r>
          </w:p>
        </w:tc>
      </w:tr>
      <w:tr w:rsidR="004C70B5" w:rsidRPr="001D71C8" w14:paraId="0AADB2CB" w14:textId="77777777" w:rsidTr="00347B24">
        <w:trPr>
          <w:trHeight w:val="693"/>
          <w:tblHeader/>
        </w:trPr>
        <w:tc>
          <w:tcPr>
            <w:tcW w:w="1065" w:type="dxa"/>
            <w:tcBorders>
              <w:top w:val="double" w:sz="6" w:space="0" w:color="000000"/>
              <w:left w:val="double" w:sz="4" w:space="0" w:color="auto"/>
              <w:bottom w:val="double" w:sz="4" w:space="0" w:color="auto"/>
              <w:right w:val="single" w:sz="4" w:space="0" w:color="auto"/>
            </w:tcBorders>
            <w:shd w:val="clear" w:color="auto" w:fill="D9D9D9" w:themeFill="background1" w:themeFillShade="D9"/>
            <w:vAlign w:val="center"/>
          </w:tcPr>
          <w:p w14:paraId="3D13CFB6" w14:textId="77777777" w:rsidR="004C70B5" w:rsidRPr="001D71C8" w:rsidRDefault="004C70B5" w:rsidP="00636D13">
            <w:pPr>
              <w:pStyle w:val="TableTextCentered"/>
              <w:rPr>
                <w:b/>
                <w:sz w:val="18"/>
                <w:szCs w:val="18"/>
              </w:rPr>
            </w:pPr>
            <w:bookmarkStart w:id="18" w:name="_Hlk50443687"/>
            <w:bookmarkStart w:id="19" w:name="_Hlk56406643"/>
            <w:r>
              <w:rPr>
                <w:b/>
                <w:sz w:val="18"/>
                <w:szCs w:val="18"/>
              </w:rPr>
              <w:t>Scan ID</w:t>
            </w:r>
          </w:p>
        </w:tc>
        <w:tc>
          <w:tcPr>
            <w:tcW w:w="81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3C143E94" w14:textId="77777777" w:rsidR="004C70B5" w:rsidRPr="001D71C8" w:rsidRDefault="004C70B5" w:rsidP="00636D13">
            <w:pPr>
              <w:pStyle w:val="NoSpacing"/>
              <w:jc w:val="center"/>
              <w:rPr>
                <w:b/>
                <w:sz w:val="18"/>
                <w:szCs w:val="18"/>
              </w:rPr>
            </w:pPr>
            <w:r>
              <w:rPr>
                <w:b/>
                <w:sz w:val="18"/>
                <w:szCs w:val="18"/>
              </w:rPr>
              <w:t>Scan Orient.</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6FB175DA" w14:textId="77777777" w:rsidR="004C70B5" w:rsidRPr="001D71C8" w:rsidRDefault="004C70B5" w:rsidP="00636D13">
            <w:pPr>
              <w:pStyle w:val="NoSpacing"/>
              <w:jc w:val="center"/>
              <w:rPr>
                <w:b/>
                <w:sz w:val="18"/>
                <w:szCs w:val="18"/>
              </w:rPr>
            </w:pPr>
            <w:r>
              <w:rPr>
                <w:b/>
                <w:sz w:val="18"/>
                <w:szCs w:val="18"/>
              </w:rPr>
              <w:t>X Axis (Circ.) Start/Stop (In.)</w:t>
            </w:r>
          </w:p>
        </w:tc>
        <w:tc>
          <w:tcPr>
            <w:tcW w:w="108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06030DFB" w14:textId="77777777" w:rsidR="004C70B5" w:rsidRPr="001D71C8" w:rsidRDefault="004C70B5" w:rsidP="00636D13">
            <w:pPr>
              <w:pStyle w:val="NoSpacing"/>
              <w:jc w:val="center"/>
              <w:rPr>
                <w:b/>
                <w:sz w:val="18"/>
                <w:szCs w:val="18"/>
              </w:rPr>
            </w:pPr>
            <w:r>
              <w:rPr>
                <w:b/>
                <w:sz w:val="18"/>
                <w:szCs w:val="18"/>
              </w:rPr>
              <w:t>Y Axis</w:t>
            </w:r>
          </w:p>
          <w:p w14:paraId="3E3C0B4F" w14:textId="77777777" w:rsidR="004C70B5" w:rsidRPr="001D71C8" w:rsidRDefault="004C70B5" w:rsidP="00636D13">
            <w:pPr>
              <w:pStyle w:val="NoSpacing"/>
              <w:jc w:val="center"/>
              <w:rPr>
                <w:b/>
                <w:sz w:val="18"/>
                <w:szCs w:val="18"/>
              </w:rPr>
            </w:pPr>
            <w:r>
              <w:rPr>
                <w:b/>
                <w:sz w:val="18"/>
                <w:szCs w:val="18"/>
              </w:rPr>
              <w:t>(Axial) Start/Stop (In.)</w:t>
            </w:r>
          </w:p>
        </w:tc>
        <w:tc>
          <w:tcPr>
            <w:tcW w:w="90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208AA739" w14:textId="77777777" w:rsidR="004C70B5" w:rsidRPr="001D71C8" w:rsidRDefault="004C70B5" w:rsidP="00636D13">
            <w:pPr>
              <w:pStyle w:val="NoSpacing"/>
              <w:jc w:val="center"/>
              <w:rPr>
                <w:b/>
                <w:sz w:val="18"/>
                <w:szCs w:val="18"/>
              </w:rPr>
            </w:pPr>
            <w:r>
              <w:rPr>
                <w:b/>
                <w:sz w:val="18"/>
                <w:szCs w:val="18"/>
              </w:rPr>
              <w:t xml:space="preserve">Average </w:t>
            </w:r>
            <w:proofErr w:type="spellStart"/>
            <w:r>
              <w:rPr>
                <w:b/>
                <w:sz w:val="18"/>
                <w:szCs w:val="18"/>
              </w:rPr>
              <w:t>Thk</w:t>
            </w:r>
            <w:proofErr w:type="spellEnd"/>
            <w:r>
              <w:rPr>
                <w:b/>
                <w:sz w:val="18"/>
                <w:szCs w:val="18"/>
              </w:rPr>
              <w:t xml:space="preserve"> (in.)</w:t>
            </w:r>
          </w:p>
        </w:tc>
        <w:tc>
          <w:tcPr>
            <w:tcW w:w="630" w:type="dxa"/>
            <w:tcBorders>
              <w:top w:val="double" w:sz="6" w:space="0" w:color="000000"/>
              <w:left w:val="single" w:sz="4" w:space="0" w:color="auto"/>
              <w:bottom w:val="double" w:sz="4" w:space="0" w:color="auto"/>
              <w:right w:val="single" w:sz="4" w:space="0" w:color="auto"/>
            </w:tcBorders>
            <w:shd w:val="clear" w:color="auto" w:fill="D9D9D9" w:themeFill="background1" w:themeFillShade="D9"/>
          </w:tcPr>
          <w:p w14:paraId="023E012A" w14:textId="77777777" w:rsidR="004C70B5" w:rsidRPr="001D71C8" w:rsidRDefault="004C70B5" w:rsidP="00636D13">
            <w:pPr>
              <w:pStyle w:val="NoSpacing"/>
              <w:jc w:val="center"/>
              <w:rPr>
                <w:b/>
                <w:sz w:val="18"/>
                <w:szCs w:val="18"/>
              </w:rPr>
            </w:pPr>
            <w:r>
              <w:rPr>
                <w:b/>
                <w:sz w:val="18"/>
                <w:szCs w:val="18"/>
              </w:rPr>
              <w:t xml:space="preserve">Min. </w:t>
            </w:r>
            <w:proofErr w:type="spellStart"/>
            <w:r>
              <w:rPr>
                <w:b/>
                <w:sz w:val="18"/>
                <w:szCs w:val="18"/>
              </w:rPr>
              <w:t>Thk</w:t>
            </w:r>
            <w:proofErr w:type="spellEnd"/>
            <w:r>
              <w:rPr>
                <w:b/>
                <w:sz w:val="18"/>
                <w:szCs w:val="18"/>
              </w:rPr>
              <w:t xml:space="preserve"> (in.)</w:t>
            </w:r>
          </w:p>
        </w:tc>
        <w:tc>
          <w:tcPr>
            <w:tcW w:w="5400" w:type="dxa"/>
            <w:tcBorders>
              <w:top w:val="double" w:sz="6" w:space="0" w:color="000000"/>
              <w:left w:val="single" w:sz="4" w:space="0" w:color="auto"/>
              <w:bottom w:val="double" w:sz="4" w:space="0" w:color="auto"/>
              <w:right w:val="double" w:sz="4" w:space="0" w:color="auto"/>
            </w:tcBorders>
            <w:shd w:val="clear" w:color="auto" w:fill="D9D9D9" w:themeFill="background1" w:themeFillShade="D9"/>
            <w:vAlign w:val="center"/>
          </w:tcPr>
          <w:p w14:paraId="1FBF585D" w14:textId="77777777" w:rsidR="004C70B5" w:rsidRPr="001D71C8" w:rsidRDefault="004C70B5" w:rsidP="00636D13">
            <w:pPr>
              <w:pStyle w:val="NoSpacing"/>
              <w:jc w:val="center"/>
              <w:rPr>
                <w:b/>
                <w:sz w:val="18"/>
                <w:szCs w:val="18"/>
              </w:rPr>
            </w:pPr>
            <w:r>
              <w:rPr>
                <w:b/>
                <w:sz w:val="18"/>
                <w:szCs w:val="18"/>
              </w:rPr>
              <w:t>Results</w:t>
            </w:r>
          </w:p>
        </w:tc>
      </w:tr>
      <w:bookmarkEnd w:id="18"/>
      <w:bookmarkEnd w:id="19"/>
      <w:tr w:rsidR="0026144A" w:rsidRPr="001D71C8" w14:paraId="1D432D79"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44B0D968" w14:textId="77777777" w:rsidR="0026144A" w:rsidRPr="001D71C8" w:rsidRDefault="00375679" w:rsidP="0026144A">
            <w:pPr>
              <w:spacing w:after="0"/>
              <w:jc w:val="center"/>
              <w:rPr>
                <w:sz w:val="20"/>
              </w:rPr>
            </w:pPr>
            <w:r>
              <w:rPr>
                <w:sz w:val="20"/>
              </w:rPr>
              <w:t>{%tr for r in scans %}</w:t>
            </w:r>
          </w:p>
        </w:tc>
        <w:tc>
          <w:tcPr>
            <w:tcW w:w="810" w:type="dxa"/>
            <w:tcBorders>
              <w:top w:val="single" w:sz="4" w:space="0" w:color="auto"/>
              <w:left w:val="single" w:sz="4" w:space="0" w:color="auto"/>
              <w:bottom w:val="single" w:sz="4" w:space="0" w:color="auto"/>
              <w:right w:val="single" w:sz="4" w:space="0" w:color="auto"/>
            </w:tcBorders>
            <w:vAlign w:val="center"/>
          </w:tcPr>
          <w:p w14:paraId="4F914572" w14:textId="77777777" w:rsidR="0026144A" w:rsidRPr="001D71C8" w:rsidRDefault="00457413"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321F804" w14:textId="77777777" w:rsidR="0026144A" w:rsidRPr="001D71C8" w:rsidRDefault="00653A77"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9345D83" w14:textId="77777777" w:rsidR="0026144A" w:rsidRPr="001D71C8" w:rsidRDefault="00640509"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8F43CF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1CD28E9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54B4202C" w14:textId="0D06686F" w:rsidR="0026144A" w:rsidRPr="001D71C8" w:rsidRDefault="001D16BB" w:rsidP="00384B1D">
            <w:pPr>
              <w:tabs>
                <w:tab w:val="left" w:pos="-720"/>
              </w:tabs>
              <w:suppressAutoHyphens/>
              <w:spacing w:after="0"/>
              <w:jc w:val="left"/>
              <w:rPr>
                <w:sz w:val="16"/>
                <w:szCs w:val="16"/>
              </w:rPr>
            </w:pPr>
          </w:p>
        </w:tc>
      </w:tr>
      <w:tr w:rsidR="0026144A" w:rsidRPr="001D71C8" w14:paraId="1D432D79"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44B0D968" w14:textId="77777777" w:rsidR="0026144A" w:rsidRPr="001D71C8" w:rsidRDefault="00375679" w:rsidP="0026144A">
            <w:pPr>
              <w:spacing w:after="0"/>
              <w:jc w:val="center"/>
              <w:rPr>
                <w:sz w:val="20"/>
              </w:rPr>
            </w:pPr>
            <w:r>
              <w:rPr>
                <w:sz w:val="20"/>
              </w:rPr>
              <w:t>{{ r.scan_id }}</w:t>
            </w:r>
          </w:p>
        </w:tc>
        <w:tc>
          <w:tcPr>
            <w:tcW w:w="810" w:type="dxa"/>
            <w:tcBorders>
              <w:top w:val="single" w:sz="4" w:space="0" w:color="auto"/>
              <w:left w:val="single" w:sz="4" w:space="0" w:color="auto"/>
              <w:bottom w:val="single" w:sz="4" w:space="0" w:color="auto"/>
              <w:right w:val="single" w:sz="4" w:space="0" w:color="auto"/>
            </w:tcBorders>
            <w:vAlign w:val="center"/>
          </w:tcPr>
          <w:p w14:paraId="4F914572" w14:textId="77777777" w:rsidR="0026144A" w:rsidRPr="001D71C8" w:rsidRDefault="00457413" w:rsidP="0026144A">
            <w:pPr>
              <w:tabs>
                <w:tab w:val="left" w:pos="-720"/>
              </w:tabs>
              <w:suppressAutoHyphens/>
              <w:spacing w:after="0"/>
              <w:jc w:val="center"/>
              <w:rPr>
                <w:bCs/>
                <w:color w:val="000000"/>
                <w:spacing w:val="-2"/>
                <w:sz w:val="18"/>
                <w:szCs w:val="18"/>
              </w:rPr>
            </w:pPr>
            <w:r>
              <w:rPr>
                <w:bCs/>
                <w:color w:val="000000"/>
                <w:spacing w:val="-2"/>
                <w:sz w:val="18"/>
                <w:szCs w:val="18"/>
              </w:rPr>
              <w:t>{{ r.orientation }}</w:t>
            </w:r>
          </w:p>
        </w:tc>
        <w:tc>
          <w:tcPr>
            <w:tcW w:w="1080" w:type="dxa"/>
            <w:tcBorders>
              <w:top w:val="single" w:sz="4" w:space="0" w:color="auto"/>
              <w:left w:val="single" w:sz="4" w:space="0" w:color="auto"/>
              <w:bottom w:val="single" w:sz="4" w:space="0" w:color="auto"/>
              <w:right w:val="single" w:sz="4" w:space="0" w:color="auto"/>
            </w:tcBorders>
            <w:vAlign w:val="center"/>
          </w:tcPr>
          <w:p w14:paraId="1321F804" w14:textId="77777777" w:rsidR="0026144A" w:rsidRPr="001D71C8" w:rsidRDefault="00653A77" w:rsidP="0026144A">
            <w:pPr>
              <w:tabs>
                <w:tab w:val="left" w:pos="-720"/>
              </w:tabs>
              <w:suppressAutoHyphens/>
              <w:spacing w:after="0"/>
              <w:jc w:val="center"/>
              <w:rPr>
                <w:bCs/>
                <w:color w:val="000000"/>
                <w:spacing w:val="-2"/>
                <w:sz w:val="18"/>
                <w:szCs w:val="18"/>
              </w:rPr>
            </w:pPr>
            <w:r>
              <w:rPr>
                <w:bCs/>
                <w:color w:val="000000"/>
                <w:spacing w:val="-2"/>
                <w:sz w:val="18"/>
                <w:szCs w:val="18"/>
              </w:rPr>
              <w:t>{{ r.x_range }}</w:t>
            </w:r>
          </w:p>
        </w:tc>
        <w:tc>
          <w:tcPr>
            <w:tcW w:w="1080" w:type="dxa"/>
            <w:tcBorders>
              <w:top w:val="single" w:sz="4" w:space="0" w:color="auto"/>
              <w:left w:val="single" w:sz="4" w:space="0" w:color="auto"/>
              <w:bottom w:val="single" w:sz="4" w:space="0" w:color="auto"/>
              <w:right w:val="single" w:sz="4" w:space="0" w:color="auto"/>
            </w:tcBorders>
            <w:vAlign w:val="center"/>
          </w:tcPr>
          <w:p w14:paraId="19345D83" w14:textId="77777777" w:rsidR="0026144A" w:rsidRPr="001D71C8" w:rsidRDefault="00640509" w:rsidP="0026144A">
            <w:pPr>
              <w:tabs>
                <w:tab w:val="left" w:pos="-720"/>
              </w:tabs>
              <w:suppressAutoHyphens/>
              <w:spacing w:after="0"/>
              <w:jc w:val="center"/>
              <w:rPr>
                <w:bCs/>
                <w:color w:val="000000"/>
                <w:spacing w:val="-2"/>
                <w:sz w:val="18"/>
                <w:szCs w:val="18"/>
              </w:rPr>
            </w:pPr>
            <w:r>
              <w:rPr>
                <w:bCs/>
                <w:color w:val="000000"/>
                <w:spacing w:val="-2"/>
                <w:sz w:val="18"/>
                <w:szCs w:val="18"/>
              </w:rPr>
              <w:t>{{ r.y_range }}</w:t>
            </w:r>
          </w:p>
        </w:tc>
        <w:tc>
          <w:tcPr>
            <w:tcW w:w="900" w:type="dxa"/>
            <w:tcBorders>
              <w:top w:val="single" w:sz="4" w:space="0" w:color="auto"/>
              <w:left w:val="single" w:sz="4" w:space="0" w:color="auto"/>
              <w:bottom w:val="single" w:sz="4" w:space="0" w:color="auto"/>
              <w:right w:val="single" w:sz="4" w:space="0" w:color="auto"/>
            </w:tcBorders>
            <w:vAlign w:val="center"/>
          </w:tcPr>
          <w:p w14:paraId="08F43CF1" w14:textId="77777777" w:rsidR="0026144A" w:rsidRPr="001D71C8" w:rsidRDefault="001F27AA" w:rsidP="005A0727">
            <w:pPr>
              <w:tabs>
                <w:tab w:val="left" w:pos="-720"/>
              </w:tabs>
              <w:suppressAutoHyphens/>
              <w:spacing w:after="0"/>
              <w:jc w:val="center"/>
              <w:rPr>
                <w:bCs/>
                <w:color w:val="000000"/>
                <w:spacing w:val="-2"/>
                <w:sz w:val="18"/>
                <w:szCs w:val="18"/>
              </w:rPr>
            </w:pPr>
            <w:r>
              <w:rPr>
                <w:bCs/>
                <w:color w:val="000000"/>
                <w:spacing w:val="-2"/>
                <w:sz w:val="18"/>
                <w:szCs w:val="18"/>
              </w:rPr>
              <w:t>{{ r.avg_thk }}</w:t>
            </w:r>
          </w:p>
        </w:tc>
        <w:tc>
          <w:tcPr>
            <w:tcW w:w="630" w:type="dxa"/>
            <w:tcBorders>
              <w:top w:val="single" w:sz="4" w:space="0" w:color="auto"/>
              <w:left w:val="single" w:sz="4" w:space="0" w:color="auto"/>
              <w:bottom w:val="single" w:sz="4" w:space="0" w:color="auto"/>
              <w:right w:val="single" w:sz="4" w:space="0" w:color="auto"/>
            </w:tcBorders>
            <w:vAlign w:val="center"/>
          </w:tcPr>
          <w:p w14:paraId="1CD28E91" w14:textId="77777777" w:rsidR="0026144A" w:rsidRPr="001D71C8" w:rsidRDefault="001F27AA" w:rsidP="005A0727">
            <w:pPr>
              <w:tabs>
                <w:tab w:val="left" w:pos="-720"/>
              </w:tabs>
              <w:suppressAutoHyphens/>
              <w:spacing w:after="0"/>
              <w:jc w:val="center"/>
              <w:rPr>
                <w:bCs/>
                <w:color w:val="000000"/>
                <w:spacing w:val="-2"/>
                <w:sz w:val="18"/>
                <w:szCs w:val="18"/>
              </w:rPr>
            </w:pPr>
            <w:r>
              <w:rPr>
                <w:bCs/>
                <w:color w:val="000000"/>
                <w:spacing w:val="-2"/>
                <w:sz w:val="18"/>
                <w:szCs w:val="18"/>
              </w:rPr>
              <w:t>{% if r.is_min %}</w:t>
            </w:r>
            <w:r>
              <w:rPr>
                <w:bCs/>
                <w:color w:val="000000"/>
                <w:spacing w:val="-2"/>
                <w:sz w:val="18"/>
                <w:szCs w:val="18"/>
                <w:highlight w:val="yellow"/>
              </w:rPr>
              <w:t>{{ r.min_thk }}</w:t>
            </w:r>
            <w:r>
              <w:rPr>
                <w:bCs/>
                <w:color w:val="000000"/>
                <w:spacing w:val="-2"/>
                <w:sz w:val="18"/>
                <w:szCs w:val="18"/>
              </w:rPr>
              <w:t>{% else %}</w:t>
            </w:r>
            <w:r>
              <w:rPr>
                <w:bCs/>
                <w:color w:val="000000"/>
                <w:spacing w:val="-2"/>
                <w:sz w:val="18"/>
                <w:szCs w:val="18"/>
              </w:rPr>
              <w:t>{{ r.min_thk }}</w:t>
            </w:r>
            <w:r>
              <w:rPr>
                <w:bCs/>
                <w:color w:val="000000"/>
                <w:spacing w:val="-2"/>
                <w:sz w:val="18"/>
                <w:szCs w:val="18"/>
              </w:rPr>
              <w:t>{% endif %}</w:t>
            </w:r>
          </w:p>
        </w:tc>
        <w:tc>
          <w:tcPr>
            <w:tcW w:w="5400" w:type="dxa"/>
            <w:tcBorders>
              <w:top w:val="single" w:sz="4" w:space="0" w:color="auto"/>
              <w:left w:val="single" w:sz="4" w:space="0" w:color="auto"/>
              <w:bottom w:val="single" w:sz="4" w:space="0" w:color="auto"/>
              <w:right w:val="double" w:sz="4" w:space="0" w:color="auto"/>
            </w:tcBorders>
            <w:vAlign w:val="center"/>
          </w:tcPr>
          <w:p w14:paraId="54B4202C" w14:textId="0D06686F" w:rsidR="0026144A" w:rsidRPr="001D71C8" w:rsidRDefault="001D16BB" w:rsidP="00384B1D">
            <w:pPr>
              <w:tabs>
                <w:tab w:val="left" w:pos="-720"/>
              </w:tabs>
              <w:suppressAutoHyphens/>
              <w:spacing w:after="0"/>
              <w:jc w:val="left"/>
              <w:rPr>
                <w:sz w:val="16"/>
                <w:szCs w:val="16"/>
              </w:rPr>
            </w:pPr>
            <w:r>
              <w:rPr>
                <w:sz w:val="16"/>
                <w:szCs w:val="16"/>
              </w:rPr>
              <w:t>{{ r.comments }}</w:t>
            </w:r>
          </w:p>
        </w:tc>
      </w:tr>
      <w:tr w:rsidR="0026144A" w:rsidRPr="001D71C8" w14:paraId="1D432D79" w14:textId="77777777" w:rsidTr="00D5341F">
        <w:trPr>
          <w:trHeight w:val="647"/>
        </w:trPr>
        <w:tc>
          <w:tcPr>
            <w:tcW w:w="1065" w:type="dxa"/>
            <w:tcBorders>
              <w:top w:val="single" w:sz="4" w:space="0" w:color="auto"/>
              <w:left w:val="double" w:sz="4" w:space="0" w:color="auto"/>
              <w:bottom w:val="single" w:sz="4" w:space="0" w:color="auto"/>
              <w:right w:val="single" w:sz="4" w:space="0" w:color="auto"/>
            </w:tcBorders>
            <w:vAlign w:val="center"/>
          </w:tcPr>
          <w:p w14:paraId="44B0D968" w14:textId="77777777" w:rsidR="0026144A" w:rsidRPr="001D71C8" w:rsidRDefault="00375679" w:rsidP="0026144A">
            <w:pPr>
              <w:spacing w:after="0"/>
              <w:jc w:val="center"/>
              <w:rPr>
                <w:sz w:val="20"/>
              </w:rPr>
            </w:pPr>
            <w:r>
              <w:rPr>
                <w:sz w:val="20"/>
              </w:rPr>
              <w:t>{%tr endfor %}</w:t>
            </w:r>
          </w:p>
        </w:tc>
        <w:tc>
          <w:tcPr>
            <w:tcW w:w="810" w:type="dxa"/>
            <w:tcBorders>
              <w:top w:val="single" w:sz="4" w:space="0" w:color="auto"/>
              <w:left w:val="single" w:sz="4" w:space="0" w:color="auto"/>
              <w:bottom w:val="single" w:sz="4" w:space="0" w:color="auto"/>
              <w:right w:val="single" w:sz="4" w:space="0" w:color="auto"/>
            </w:tcBorders>
            <w:vAlign w:val="center"/>
          </w:tcPr>
          <w:p w14:paraId="4F914572" w14:textId="77777777" w:rsidR="0026144A" w:rsidRPr="001D71C8" w:rsidRDefault="00457413"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321F804" w14:textId="77777777" w:rsidR="0026144A" w:rsidRPr="001D71C8" w:rsidRDefault="00653A77" w:rsidP="0026144A">
            <w:pPr>
              <w:tabs>
                <w:tab w:val="left" w:pos="-720"/>
              </w:tabs>
              <w:suppressAutoHyphens/>
              <w:spacing w:after="0"/>
              <w:jc w:val="center"/>
              <w:rPr>
                <w:bCs/>
                <w:color w:val="000000"/>
                <w:spacing w:val="-2"/>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9345D83" w14:textId="77777777" w:rsidR="0026144A" w:rsidRPr="001D71C8" w:rsidRDefault="00640509" w:rsidP="0026144A">
            <w:pPr>
              <w:tabs>
                <w:tab w:val="left" w:pos="-720"/>
              </w:tabs>
              <w:suppressAutoHyphens/>
              <w:spacing w:after="0"/>
              <w:jc w:val="center"/>
              <w:rPr>
                <w:bCs/>
                <w:color w:val="000000"/>
                <w:spacing w:val="-2"/>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8F43CF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630" w:type="dxa"/>
            <w:tcBorders>
              <w:top w:val="single" w:sz="4" w:space="0" w:color="auto"/>
              <w:left w:val="single" w:sz="4" w:space="0" w:color="auto"/>
              <w:bottom w:val="single" w:sz="4" w:space="0" w:color="auto"/>
              <w:right w:val="single" w:sz="4" w:space="0" w:color="auto"/>
            </w:tcBorders>
            <w:vAlign w:val="center"/>
          </w:tcPr>
          <w:p w14:paraId="1CD28E91" w14:textId="77777777" w:rsidR="0026144A" w:rsidRPr="001D71C8" w:rsidRDefault="001F27AA" w:rsidP="005A0727">
            <w:pPr>
              <w:tabs>
                <w:tab w:val="left" w:pos="-720"/>
              </w:tabs>
              <w:suppressAutoHyphens/>
              <w:spacing w:after="0"/>
              <w:jc w:val="center"/>
              <w:rPr>
                <w:bCs/>
                <w:color w:val="000000"/>
                <w:spacing w:val="-2"/>
                <w:sz w:val="18"/>
                <w:szCs w:val="18"/>
              </w:rPr>
            </w:pPr>
          </w:p>
        </w:tc>
        <w:tc>
          <w:tcPr>
            <w:tcW w:w="5400" w:type="dxa"/>
            <w:tcBorders>
              <w:top w:val="single" w:sz="4" w:space="0" w:color="auto"/>
              <w:left w:val="single" w:sz="4" w:space="0" w:color="auto"/>
              <w:bottom w:val="single" w:sz="4" w:space="0" w:color="auto"/>
              <w:right w:val="double" w:sz="4" w:space="0" w:color="auto"/>
            </w:tcBorders>
            <w:vAlign w:val="center"/>
          </w:tcPr>
          <w:p w14:paraId="54B4202C" w14:textId="0D06686F" w:rsidR="0026144A" w:rsidRPr="001D71C8" w:rsidRDefault="001D16BB" w:rsidP="00384B1D">
            <w:pPr>
              <w:tabs>
                <w:tab w:val="left" w:pos="-720"/>
              </w:tabs>
              <w:suppressAutoHyphens/>
              <w:spacing w:after="0"/>
              <w:jc w:val="left"/>
              <w:rPr>
                <w:sz w:val="16"/>
                <w:szCs w:val="16"/>
              </w:rPr>
            </w:pPr>
          </w:p>
        </w:tc>
      </w:tr>
    </w:tbl>
    <w:p w14:paraId="5592FA1A" w14:textId="28F9EF6D" w:rsidR="00292CD8" w:rsidRPr="001D71C8" w:rsidRDefault="00B92CE5" w:rsidP="00B53434">
      <w:pPr>
        <w:pStyle w:val="BodyText"/>
        <w:ind w:left="0"/>
        <w:sectPr w:rsidR="00292CD8" w:rsidRPr="001D71C8" w:rsidSect="009E514A">
          <w:pgSz w:w="12240" w:h="15840" w:code="1"/>
          <w:pgMar w:top="720" w:right="630" w:bottom="720" w:left="720" w:header="720" w:footer="432" w:gutter="0"/>
          <w:pgNumType w:chapSep="period"/>
          <w:cols w:space="720"/>
          <w:docGrid w:linePitch="326"/>
        </w:sectPr>
      </w:pPr>
      <w:r>
        <w:rPr>
          <w:noProof/>
        </w:rPr>
        <mc:AlternateContent>
          <mc:Choice Requires="wps">
            <w:drawing>
              <wp:anchor distT="0" distB="0" distL="114300" distR="114300" simplePos="0" relativeHeight="253978112" behindDoc="0" locked="0" layoutInCell="1" allowOverlap="1" wp14:anchorId="2BB4C64B" wp14:editId="4DD7B60C">
                <wp:simplePos x="0" y="0"/>
                <wp:positionH relativeFrom="column">
                  <wp:posOffset>1528775</wp:posOffset>
                </wp:positionH>
                <wp:positionV relativeFrom="paragraph">
                  <wp:posOffset>2544801</wp:posOffset>
                </wp:positionV>
                <wp:extent cx="3689405" cy="636105"/>
                <wp:effectExtent l="0" t="0" r="6350" b="0"/>
                <wp:wrapNone/>
                <wp:docPr id="1232731295" name="Text Box 8"/>
                <wp:cNvGraphicFramePr/>
                <a:graphic xmlns:a="http://schemas.openxmlformats.org/drawingml/2006/main">
                  <a:graphicData uri="http://schemas.microsoft.com/office/word/2010/wordprocessingShape">
                    <wps:wsp>
                      <wps:cNvSpPr txBox="1"/>
                      <wps:spPr>
                        <a:xfrm>
                          <a:off x="0" y="0"/>
                          <a:ext cx="3689405" cy="636105"/>
                        </a:xfrm>
                        <a:prstGeom prst="rect">
                          <a:avLst/>
                        </a:prstGeom>
                        <a:solidFill>
                          <a:schemeClr val="lt1"/>
                        </a:solidFill>
                        <a:ln w="6350">
                          <a:noFill/>
                        </a:ln>
                      </wps:spPr>
                      <wps:txbx>
                        <w:txbxContent>
                          <w:p w14:paraId="7625D777" w14:textId="77777777" w:rsidR="00D76D38" w:rsidRDefault="00D76D38" w:rsidP="00D76D38">
                            <w:pPr>
                              <w:rPr>
                                <w:sz w:val="20"/>
                                <w:szCs w:val="16"/>
                              </w:rPr>
                            </w:pPr>
                            <w:r>
                              <w:rPr>
                                <w:sz w:val="20"/>
                                <w:szCs w:val="16"/>
                              </w:rPr>
                              <w:t>*The nozzle welds were scanned around the entire circumference</w:t>
                            </w:r>
                          </w:p>
                          <w:p w14:paraId="24C7E98B" w14:textId="77777777" w:rsidR="00D76D38" w:rsidRPr="00D76D38" w:rsidRDefault="00D76D38" w:rsidP="00D76D38">
                            <w:pPr>
                              <w:rPr>
                                <w:sz w:val="20"/>
                                <w:szCs w:val="16"/>
                              </w:rPr>
                            </w:pPr>
                            <w:r>
                              <w:rPr>
                                <w:sz w:val="20"/>
                                <w:szCs w:val="16"/>
                              </w:rPr>
                              <w:t>**Approximately 2 feet were scanned on each side of the weld intersections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C64B" id="Text Box 8" o:spid="_x0000_s1055" type="#_x0000_t202" style="position:absolute;left:0;text-align:left;margin-left:120.4pt;margin-top:200.4pt;width:290.5pt;height:50.1pt;z-index:2539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" fillcolor="white [3201]" stroked="f" strokeweight=".5pt">
                <v:textbox>
                  <w:txbxContent>
                    <w:p w14:paraId="7625D777" w14:textId="77777777" w:rsidR="00D76D38" w:rsidRDefault="00D76D38" w:rsidP="00D76D38">
                      <w:pPr>
                        <w:rPr>
                          <w:sz w:val="20"/>
                          <w:szCs w:val="16"/>
                        </w:rPr>
                      </w:pPr>
                      <w:r>
                        <w:rPr>
                          <w:sz w:val="20"/>
                          <w:szCs w:val="16"/>
                        </w:rPr>
                        <w:t>*The nozzle welds were scanned around the entire circumference</w:t>
                      </w:r>
                    </w:p>
                    <w:p w14:paraId="24C7E98B" w14:textId="77777777" w:rsidR="00D76D38" w:rsidRPr="00D76D38" w:rsidRDefault="00D76D38" w:rsidP="00D76D38">
                      <w:pPr>
                        <w:rPr>
                          <w:sz w:val="20"/>
                          <w:szCs w:val="16"/>
                        </w:rPr>
                      </w:pPr>
                      <w:r>
                        <w:rPr>
                          <w:sz w:val="20"/>
                          <w:szCs w:val="16"/>
                        </w:rPr>
                        <w:t>**Approximately 2 feet were scanned on each side of the weld intersections</w:t>
                      </w:r>
                    </w:p>
                  </w:txbxContent>
                </v:textbox>
              </v:shape>
            </w:pict>
          </mc:Fallback>
        </mc:AlternateContent>
      </w:r>
    </w:p>
    <w:p w14:paraId="02919F13" w14:textId="77777777" w:rsidR="0099758C" w:rsidRPr="001D71C8" w:rsidRDefault="00195B72" w:rsidP="008D2583">
      <w:pPr>
        <w:pStyle w:val="Heading1"/>
      </w:pPr>
      <w:bookmarkStart w:id="23" w:name="_Toc479500112"/>
      <w:bookmarkStart w:id="24" w:name="_Toc479502812"/>
      <w:bookmarkStart w:id="25" w:name="_Toc239168046"/>
      <w:bookmarkEnd w:id="20"/>
      <w:bookmarkEnd w:id="21"/>
      <w:bookmarkEnd w:id="22"/>
      <w:r>
        <w:rPr>
          <w:caps w:val="0"/>
        </w:rPr>
        <w:lastRenderedPageBreak/>
        <w:t>SCAN IMAGES</w:t>
      </w:r>
      <w:bookmarkEnd w:id="23"/>
      <w:bookmarkEnd w:id="24"/>
      <w:bookmarkEnd w:id="25"/>
    </w:p>
    <w:p>
      <w:r>
        <w:t>{%p for r in scan_images %}</w:t>
      </w:r>
    </w:p>
    <w:tbl>
      <w:tblPr>
        <w:tblStyle w:val="TableGrid1"/>
        <w:tblW w:w="11245" w:type="dxa"/>
        <w:jc w:val="center"/>
        <w:tblBorders>
          <w:top w:val="single" w:sz="4" w:space="0" w:color="7BA0CD"/>
          <w:left w:val="single" w:sz="4" w:space="0" w:color="7BA0CD"/>
          <w:bottom w:val="single" w:sz="4" w:space="0" w:color="7BA0CD"/>
          <w:right w:val="single" w:sz="4" w:space="0" w:color="7BA0CD"/>
          <w:insideH w:val="single" w:sz="4" w:space="0" w:color="7BA0CD"/>
          <w:insideV w:val="single" w:sz="4" w:space="0" w:color="7BA0CD"/>
        </w:tblBorders>
        <w:tblLook w:val="04A0" w:firstRow="1" w:lastRow="0" w:firstColumn="1" w:lastColumn="0" w:noHBand="0" w:noVBand="1"/>
        <w:tblCaption w:val="15V-3 Circ Weld 1 Top"/>
      </w:tblPr>
      <w:tblGrid>
        <w:gridCol w:w="2156"/>
        <w:gridCol w:w="9089"/>
      </w:tblGrid>
      <w:tr w:rsidR="003B13D3" w14:paraId="6775A013" w14:textId="77777777">
        <w:trPr>
          <w:trHeight w:val="4968"/>
          <w:jc w:val="center"/>
        </w:trPr>
        <w:tc>
          <w:tcPr>
            <w:tcW w:w="11245" w:type="dxa"/>
            <w:gridSpan w:val="2"/>
            <w:vAlign w:val="center"/>
          </w:tcPr>
          <w:p w14:paraId="27905766" w14:textId="77777777" w:rsidR="003B13D3" w:rsidRDefault="00000000">
            <w:pPr>
              <w:spacing w:after="0"/>
              <w:jc w:val="center"/>
              <w:rPr>
                <w:rFonts w:ascii="Times New Roman" w:hAnsi="Times New Roman" w:cs="Times New Roman"/>
                <w:noProof/>
              </w:rPr>
            </w:pPr>
            <w:r>
              <w:t>{{ r.image }}</w:t>
            </w:r>
          </w:p>
        </w:tc>
      </w:tr>
      <w:tr w:rsidR="003B13D3" w14:paraId="4470D30B" w14:textId="77777777">
        <w:trPr>
          <w:trHeight w:val="1081"/>
          <w:jc w:val="center"/>
        </w:trPr>
        <w:tc>
          <w:tcPr>
            <w:tcW w:w="2156" w:type="dxa"/>
            <w:vAlign w:val="center"/>
          </w:tcPr>
          <w:p w14:paraId="268AD657" w14:textId="0B738CDE" w:rsidR="003B13D3" w:rsidRDefault="00000000">
            <w:pPr>
              <w:jc w:val="center"/>
              <w:rPr>
                <w:rFonts w:ascii="Times New Roman" w:hAnsi="Times New Roman" w:cs="Times New Roman"/>
                <w:b/>
                <w:bCs/>
                <w:szCs w:val="24"/>
              </w:rPr>
            </w:pPr>
            <w:r>
              <w:rPr>
                <w:rFonts w:ascii="Times New Roman" w:hAnsi="Times New Roman" w:cs="Times New Roman"/>
                <w:b/>
                <w:bCs/>
                <w:szCs w:val="24"/>
              </w:rPr>
              <w:t>{{ r.scan_id }}</w:t>
            </w:r>
          </w:p>
        </w:tc>
        <w:tc>
          <w:tcPr>
            <w:tcW w:w="9089" w:type="dxa"/>
          </w:tcPr>
          <w:p w14:paraId="374D8E7D" w14:textId="77777777" w:rsidR="003B13D3" w:rsidRDefault="00000000">
            <w:pPr>
              <w:spacing w:after="0"/>
              <w:rPr>
                <w:rFonts w:ascii="Times New Roman" w:hAnsi="Times New Roman" w:cs="Times New Roman"/>
                <w:b/>
                <w:sz w:val="20"/>
                <w:szCs w:val="20"/>
              </w:rPr>
            </w:pPr>
            <w:r>
              <w:rPr>
                <w:rFonts w:ascii="Times New Roman" w:hAnsi="Times New Roman" w:cs="Times New Roman"/>
                <w:b/>
                <w:sz w:val="20"/>
                <w:szCs w:val="20"/>
              </w:rPr>
              <w:t>Comments</w:t>
            </w:r>
          </w:p>
          <w:p w14:paraId="356024CE" w14:textId="77777777" w:rsidR="003B13D3" w:rsidRDefault="00000000">
            <w:pPr>
              <w:tabs>
                <w:tab w:val="left" w:pos="-720"/>
              </w:tabs>
              <w:suppressAutoHyphens/>
              <w:spacing w:after="0"/>
              <w:jc w:val="left"/>
              <w:rPr>
                <w:rFonts w:ascii="Times New Roman" w:hAnsi="Times New Roman" w:cs="Times New Roman"/>
                <w:sz w:val="18"/>
                <w:szCs w:val="18"/>
              </w:rPr>
            </w:pPr>
            <w:r>
              <w:rPr>
                <w:rFonts w:ascii="Times New Roman" w:hAnsi="Times New Roman" w:cs="Times New Roman"/>
                <w:sz w:val="18"/>
                <w:szCs w:val="18"/>
              </w:rPr>
              <w:t>{{ r.comments }}</w:t>
            </w:r>
          </w:p>
        </w:tc>
      </w:tr>
    </w:tbl>
    <w:p w14:paraId="375D2F87" w14:textId="77777777" w:rsidR="003B13D3" w:rsidRDefault="003B13D3">
      <w:pPr>
        <w:spacing w:after="0"/>
        <w:jc w:val="left"/>
        <w:rPr>
          <w:noProof/>
          <w:sz w:val="16"/>
          <w:szCs w:val="16"/>
        </w:rPr>
      </w:pPr>
    </w:p>
    <w:p>
      <w:r>
        <w:t>{%p endfor %}</w:t>
      </w:r>
    </w:p>
    <w:p w14:paraId="16FE084E" w14:textId="77777777" w:rsidR="00D3649E" w:rsidRPr="001D71C8" w:rsidRDefault="00D3649E" w:rsidP="00A47795">
      <w:pPr>
        <w:spacing w:after="0"/>
        <w:jc w:val="left"/>
        <w:rPr>
          <w:noProof/>
          <w:sz w:val="28"/>
          <w:szCs w:val="28"/>
        </w:rPr>
      </w:pPr>
    </w:p>
    <w:sectPr w:rsidR="00D3649E" w:rsidRPr="001D71C8" w:rsidSect="009E514A">
      <w:headerReference w:type="default" r:id="rId78"/>
      <w:pgSz w:w="12240" w:h="15840" w:code="1"/>
      <w:pgMar w:top="576" w:right="806" w:bottom="864" w:left="1152" w:header="720" w:footer="432" w:gutter="0"/>
      <w:pgNumType w:chapSep="period"/>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BAB3" w14:textId="77777777" w:rsidR="00E1224F" w:rsidRDefault="00E1224F">
      <w:r>
        <w:separator/>
      </w:r>
    </w:p>
  </w:endnote>
  <w:endnote w:type="continuationSeparator" w:id="0">
    <w:p w14:paraId="43CD0F76" w14:textId="77777777" w:rsidR="00E1224F" w:rsidRDefault="00E12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ill Sans">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3FC8" w14:textId="7C28059E" w:rsidR="00CE758D" w:rsidRDefault="00CE758D" w:rsidP="00B6529B">
    <w:pPr>
      <w:pStyle w:val="Footer"/>
      <w:pBdr>
        <w:top w:val="double" w:sz="4" w:space="1" w:color="auto"/>
      </w:pBdr>
      <w:tabs>
        <w:tab w:val="clear" w:pos="9360"/>
        <w:tab w:val="right" w:pos="10890"/>
      </w:tabs>
      <w:rPr>
        <w:i/>
      </w:rPr>
    </w:pPr>
    <w:r>
      <w:rPr>
        <w:i/>
      </w:rPr>
      <w:t>Mistras Group Inc. Service Division</w:t>
    </w:r>
    <w:r>
      <w:rPr>
        <w:i/>
      </w:rPr>
      <w:tab/>
    </w:r>
    <w:r>
      <w:rPr>
        <w:i/>
      </w:rPr>
      <w:tab/>
    </w:r>
    <w:r>
      <w:rPr>
        <w:i/>
      </w:rPr>
      <w:ptab w:relativeTo="margin" w:alignment="right" w:leader="none"/>
    </w:r>
    <w:r>
      <w:rPr>
        <w:i/>
        <w:noProof/>
      </w:rPr>
      <w:t xml:space="preserve">{{ report_date_long }}</w:t>
    </w:r>
  </w:p>
  <w:p w14:paraId="35C2998C" w14:textId="77777777" w:rsidR="00CE758D" w:rsidRDefault="00CE758D" w:rsidP="00B6529B">
    <w:pPr>
      <w:pStyle w:val="Footer"/>
      <w:tabs>
        <w:tab w:val="clear" w:pos="9360"/>
        <w:tab w:val="right" w:pos="9900"/>
      </w:tabs>
      <w:spacing w:before="0"/>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C9219" w14:textId="77777777" w:rsidR="00E1224F" w:rsidRDefault="00E1224F">
      <w:r>
        <w:separator/>
      </w:r>
    </w:p>
  </w:footnote>
  <w:footnote w:type="continuationSeparator" w:id="0">
    <w:p w14:paraId="28DE880B" w14:textId="77777777" w:rsidR="00E1224F" w:rsidRDefault="00E12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3CBE" w14:textId="77777777" w:rsidR="00CE758D" w:rsidRDefault="00CE758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221CEA" w14:textId="77777777" w:rsidR="00CE758D" w:rsidRDefault="00CE75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303C" w14:textId="77777777" w:rsidR="00CE758D" w:rsidRPr="00324306" w:rsidRDefault="00CE758D" w:rsidP="00D407B8">
    <w:pPr>
      <w:pStyle w:val="Header"/>
    </w:pPr>
    <w:r>
      <w:rPr>
        <w:noProof/>
      </w:rPr>
      <w:drawing>
        <wp:inline distT="0" distB="0" distL="0" distR="0" wp14:anchorId="0E763F7C" wp14:editId="696E4033">
          <wp:extent cx="6854190" cy="592455"/>
          <wp:effectExtent l="0" t="0" r="3810" b="0"/>
          <wp:docPr id="13" name="Picture 13" descr="Services Letterhea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rvices Letterhead 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190" cy="592455"/>
                  </a:xfrm>
                  <a:prstGeom prst="rect">
                    <a:avLst/>
                  </a:prstGeom>
                  <a:noFill/>
                  <a:ln>
                    <a:noFill/>
                  </a:ln>
                </pic:spPr>
              </pic:pic>
            </a:graphicData>
          </a:graphic>
        </wp:inline>
      </w:drawing>
    </w:r>
    <w:r w:rsidR="009D03EA">
      <w:rPr>
        <w:noProof/>
      </w:rPr>
      <mc:AlternateContent>
        <mc:Choice Requires="wps">
          <w:drawing>
            <wp:anchor distT="0" distB="0" distL="114300" distR="114300" simplePos="0" relativeHeight="251657728" behindDoc="0" locked="0" layoutInCell="1" allowOverlap="1" wp14:anchorId="1DEC68A8" wp14:editId="08B663A7">
              <wp:simplePos x="0" y="0"/>
              <wp:positionH relativeFrom="column">
                <wp:posOffset>3511550</wp:posOffset>
              </wp:positionH>
              <wp:positionV relativeFrom="paragraph">
                <wp:posOffset>539115</wp:posOffset>
              </wp:positionV>
              <wp:extent cx="3314700" cy="6635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63575"/>
                      </a:xfrm>
                      <a:prstGeom prst="rect">
                        <a:avLst/>
                      </a:prstGeom>
                      <a:solidFill>
                        <a:srgbClr val="FFFFFF"/>
                      </a:solidFill>
                      <a:ln>
                        <a:noFill/>
                      </a:ln>
                    </wps:spPr>
                    <wps:txbx>
                      <w:txbxContent>
                        <w:p w14:paraId="60423D01"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682B2C92" w14:textId="77777777" w:rsidR="00CE758D" w:rsidRDefault="006B7559" w:rsidP="008A57F0">
                          <w:pPr>
                            <w:spacing w:after="0"/>
                            <w:jc w:val="right"/>
                            <w:rPr>
                              <w:rFonts w:ascii="Gill Sans" w:hAnsi="Gill Sans" w:cs="Arial"/>
                              <w:bCs/>
                              <w:sz w:val="16"/>
                              <w:szCs w:val="16"/>
                            </w:rPr>
                          </w:pPr>
                          <w:r>
                            <w:rPr>
                              <w:rFonts w:ascii="Gill Sans" w:hAnsi="Gill Sans" w:cs="Arial"/>
                              <w:bCs/>
                              <w:sz w:val="16"/>
                              <w:szCs w:val="16"/>
                            </w:rPr>
                            <w:t>P.O Box</w:t>
                          </w:r>
                          <w:r w:rsidR="00C87371">
                            <w:rPr>
                              <w:rFonts w:ascii="Gill Sans" w:hAnsi="Gill Sans" w:cs="Arial"/>
                              <w:bCs/>
                              <w:sz w:val="16"/>
                              <w:szCs w:val="16"/>
                            </w:rPr>
                            <w:t xml:space="preserve"> </w:t>
                          </w:r>
                          <w:r>
                            <w:rPr>
                              <w:rFonts w:ascii="Gill Sans" w:hAnsi="Gill Sans" w:cs="Arial"/>
                              <w:bCs/>
                              <w:sz w:val="16"/>
                              <w:szCs w:val="16"/>
                            </w:rPr>
                            <w:t xml:space="preserve">1472 </w:t>
                          </w:r>
                          <w:r w:rsidR="00CE758D">
                            <w:rPr>
                              <w:rFonts w:ascii="Arial" w:hAnsi="Arial" w:cs="Arial"/>
                              <w:bCs/>
                              <w:color w:val="0E2B8D"/>
                              <w:sz w:val="16"/>
                              <w:szCs w:val="16"/>
                            </w:rPr>
                            <w:t xml:space="preserve">● </w:t>
                          </w:r>
                          <w:r>
                            <w:rPr>
                              <w:rFonts w:ascii="Gill Sans" w:hAnsi="Gill Sans" w:cs="Arial"/>
                              <w:bCs/>
                              <w:sz w:val="16"/>
                              <w:szCs w:val="16"/>
                            </w:rPr>
                            <w:t>Valparaiso</w:t>
                          </w:r>
                          <w:r w:rsidR="00CE758D">
                            <w:rPr>
                              <w:rFonts w:ascii="Gill Sans" w:hAnsi="Gill Sans" w:cs="Arial"/>
                              <w:bCs/>
                              <w:sz w:val="16"/>
                              <w:szCs w:val="16"/>
                            </w:rPr>
                            <w:t xml:space="preserve">, IN </w:t>
                          </w:r>
                          <w:r>
                            <w:rPr>
                              <w:rFonts w:ascii="Gill Sans" w:hAnsi="Gill Sans" w:cs="Arial"/>
                              <w:bCs/>
                              <w:sz w:val="16"/>
                              <w:szCs w:val="16"/>
                            </w:rPr>
                            <w:t>46384</w:t>
                          </w:r>
                        </w:p>
                        <w:p w14:paraId="5B59DBBE"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214FE7C9" w14:textId="77777777" w:rsidR="00CE758D" w:rsidRPr="00540426" w:rsidRDefault="00CE758D" w:rsidP="00D407B8">
                          <w:pPr>
                            <w:spacing w:after="40"/>
                            <w:jc w:val="right"/>
                            <w:rPr>
                              <w:rFonts w:ascii="Gill Sans" w:hAnsi="Gill Sans" w:cs="Arial"/>
                              <w:bCs/>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DEC68A8" id="_x0000_t202" coordsize="21600,21600" o:spt="202" path="m,l,21600r21600,l21600,xe">
              <v:stroke joinstyle="miter"/>
              <v:path gradientshapeok="t" o:connecttype="rect"/>
            </v:shapetype>
            <v:shape id="Text Box 4" o:spid="_x0000_s1056" type="#_x0000_t202" style="position:absolute;left:0;text-align:left;margin-left:276.5pt;margin-top:42.45pt;width:261pt;height:52.25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" stroked="f">
              <v:textbox style="mso-fit-shape-to-text:t">
                <w:txbxContent>
                  <w:p w14:paraId="60423D01" w14:textId="77777777" w:rsidR="00CE758D" w:rsidRDefault="00CE758D" w:rsidP="008A57F0">
                    <w:pPr>
                      <w:spacing w:after="0"/>
                      <w:jc w:val="right"/>
                      <w:rPr>
                        <w:rFonts w:ascii="Gill Sans" w:hAnsi="Gill Sans" w:cs="Arial"/>
                        <w:bCs/>
                        <w:sz w:val="16"/>
                        <w:szCs w:val="16"/>
                      </w:rPr>
                    </w:pPr>
                    <w:r>
                      <w:rPr>
                        <w:rFonts w:ascii="Gill Sans" w:hAnsi="Gill Sans" w:cs="Arial"/>
                        <w:b/>
                        <w:bCs/>
                        <w:color w:val="1F497D"/>
                        <w:sz w:val="16"/>
                        <w:szCs w:val="16"/>
                      </w:rPr>
                      <w:t xml:space="preserve">Mid-West Regional Office </w:t>
                    </w:r>
                    <w:r>
                      <w:rPr>
                        <w:rFonts w:ascii="Gill Sans" w:hAnsi="Gill Sans" w:cs="Arial"/>
                        <w:bCs/>
                        <w:sz w:val="16"/>
                        <w:szCs w:val="16"/>
                      </w:rPr>
                      <w:t xml:space="preserve">P: (219) 942-5074 </w:t>
                    </w:r>
                    <w:r>
                      <w:rPr>
                        <w:rFonts w:ascii="Arial" w:hAnsi="Arial" w:cs="Arial"/>
                        <w:bCs/>
                        <w:color w:val="0E2B8D"/>
                        <w:sz w:val="16"/>
                        <w:szCs w:val="16"/>
                      </w:rPr>
                      <w:t>●</w:t>
                    </w:r>
                    <w:r>
                      <w:rPr>
                        <w:rFonts w:ascii="Gill Sans" w:hAnsi="Gill Sans"/>
                        <w:bCs/>
                        <w:sz w:val="16"/>
                        <w:szCs w:val="16"/>
                      </w:rPr>
                      <w:t xml:space="preserve"> </w:t>
                    </w:r>
                    <w:r>
                      <w:rPr>
                        <w:rFonts w:ascii="Gill Sans" w:hAnsi="Gill Sans" w:cs="Arial"/>
                        <w:bCs/>
                        <w:sz w:val="16"/>
                        <w:szCs w:val="16"/>
                      </w:rPr>
                      <w:t>F: (219) 947-4868</w:t>
                    </w:r>
                  </w:p>
                  <w:p w14:paraId="682B2C92" w14:textId="77777777" w:rsidR="00CE758D" w:rsidRDefault="006B7559" w:rsidP="008A57F0">
                    <w:pPr>
                      <w:spacing w:after="0"/>
                      <w:jc w:val="right"/>
                      <w:rPr>
                        <w:rFonts w:ascii="Gill Sans" w:hAnsi="Gill Sans" w:cs="Arial"/>
                        <w:bCs/>
                        <w:sz w:val="16"/>
                        <w:szCs w:val="16"/>
                      </w:rPr>
                    </w:pPr>
                    <w:r>
                      <w:rPr>
                        <w:rFonts w:ascii="Gill Sans" w:hAnsi="Gill Sans" w:cs="Arial"/>
                        <w:bCs/>
                        <w:sz w:val="16"/>
                        <w:szCs w:val="16"/>
                      </w:rPr>
                      <w:t>P.O Box</w:t>
                    </w:r>
                    <w:r w:rsidR="00C87371">
                      <w:rPr>
                        <w:rFonts w:ascii="Gill Sans" w:hAnsi="Gill Sans" w:cs="Arial"/>
                        <w:bCs/>
                        <w:sz w:val="16"/>
                        <w:szCs w:val="16"/>
                      </w:rPr>
                      <w:t xml:space="preserve"> </w:t>
                    </w:r>
                    <w:r>
                      <w:rPr>
                        <w:rFonts w:ascii="Gill Sans" w:hAnsi="Gill Sans" w:cs="Arial"/>
                        <w:bCs/>
                        <w:sz w:val="16"/>
                        <w:szCs w:val="16"/>
                      </w:rPr>
                      <w:t xml:space="preserve">1472 </w:t>
                    </w:r>
                    <w:r w:rsidR="00CE758D">
                      <w:rPr>
                        <w:rFonts w:ascii="Arial" w:hAnsi="Arial" w:cs="Arial"/>
                        <w:bCs/>
                        <w:color w:val="0E2B8D"/>
                        <w:sz w:val="16"/>
                        <w:szCs w:val="16"/>
                      </w:rPr>
                      <w:t xml:space="preserve">● </w:t>
                    </w:r>
                    <w:r>
                      <w:rPr>
                        <w:rFonts w:ascii="Gill Sans" w:hAnsi="Gill Sans" w:cs="Arial"/>
                        <w:bCs/>
                        <w:sz w:val="16"/>
                        <w:szCs w:val="16"/>
                      </w:rPr>
                      <w:t>Valparaiso</w:t>
                    </w:r>
                    <w:r w:rsidR="00CE758D">
                      <w:rPr>
                        <w:rFonts w:ascii="Gill Sans" w:hAnsi="Gill Sans" w:cs="Arial"/>
                        <w:bCs/>
                        <w:sz w:val="16"/>
                        <w:szCs w:val="16"/>
                      </w:rPr>
                      <w:t xml:space="preserve">, IN </w:t>
                    </w:r>
                    <w:r>
                      <w:rPr>
                        <w:rFonts w:ascii="Gill Sans" w:hAnsi="Gill Sans" w:cs="Arial"/>
                        <w:bCs/>
                        <w:sz w:val="16"/>
                        <w:szCs w:val="16"/>
                      </w:rPr>
                      <w:t>46384</w:t>
                    </w:r>
                  </w:p>
                  <w:p w14:paraId="5B59DBBE" w14:textId="77777777" w:rsidR="00CE758D" w:rsidRPr="00540426" w:rsidRDefault="00CE758D" w:rsidP="008A57F0">
                    <w:pPr>
                      <w:spacing w:after="40"/>
                      <w:jc w:val="right"/>
                      <w:rPr>
                        <w:rFonts w:ascii="Gill Sans" w:hAnsi="Gill Sans" w:cs="Arial"/>
                        <w:bCs/>
                        <w:sz w:val="16"/>
                        <w:szCs w:val="16"/>
                      </w:rPr>
                    </w:pPr>
                    <w:r>
                      <w:rPr>
                        <w:rFonts w:ascii="Gill Sans" w:hAnsi="Gill Sans" w:cs="Arial"/>
                        <w:bCs/>
                        <w:sz w:val="16"/>
                        <w:szCs w:val="16"/>
                      </w:rPr>
                      <w:t xml:space="preserve"> </w:t>
                    </w:r>
                    <w:r w:rsidRPr="00540426">
                      <w:rPr>
                        <w:rFonts w:ascii="Gill Sans" w:hAnsi="Gill Sans" w:cs="Arial"/>
                        <w:b/>
                        <w:bCs/>
                        <w:i/>
                        <w:color w:val="1F497D"/>
                        <w:sz w:val="19"/>
                        <w:szCs w:val="19"/>
                      </w:rPr>
                      <w:t>www.mistrasgroup.com</w:t>
                    </w:r>
                  </w:p>
                  <w:p w14:paraId="214FE7C9" w14:textId="77777777" w:rsidR="00CE758D" w:rsidRPr="00540426" w:rsidRDefault="00CE758D" w:rsidP="00D407B8">
                    <w:pPr>
                      <w:spacing w:after="40"/>
                      <w:jc w:val="right"/>
                      <w:rPr>
                        <w:rFonts w:ascii="Gill Sans" w:hAnsi="Gill Sans" w:cs="Arial"/>
                        <w:bCs/>
                        <w:sz w:val="16"/>
                        <w:szCs w:val="16"/>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8C88" w14:textId="77777777" w:rsidR="00CE758D" w:rsidRDefault="00CE758D" w:rsidP="00B6529B">
    <w:pPr>
      <w:pStyle w:val="Header"/>
      <w:tabs>
        <w:tab w:val="clear" w:pos="9360"/>
        <w:tab w:val="center" w:pos="4680"/>
        <w:tab w:val="right" w:pos="10890"/>
      </w:tabs>
      <w:rPr>
        <w:rStyle w:val="PageNumber"/>
        <w:i/>
      </w:rPr>
    </w:pPr>
    <w:r>
      <w:rPr>
        <w:i/>
      </w:rPr>
      <w:t xml:space="preserve">{{ client }}</w:t>
    </w:r>
    <w:r>
      <w:rPr>
        <w:i/>
      </w:rPr>
      <w:tab/>
    </w:r>
    <w:r>
      <w:rPr>
        <w:i/>
      </w:rPr>
      <w:tab/>
    </w:r>
    <w:r>
      <w:rPr>
        <w:i/>
      </w:rPr>
      <w:ptab w:relativeTo="margin" w:alignment="right" w:leader="none"/>
    </w:r>
    <w:r>
      <w:rPr>
        <w:i/>
      </w:rPr>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3</w:t>
    </w:r>
    <w:r>
      <w:rPr>
        <w:rStyle w:val="PageNumber"/>
        <w:i/>
      </w:rPr>
      <w:fldChar w:fldCharType="end"/>
    </w:r>
  </w:p>
  <w:p w14:paraId="6B700809" w14:textId="77777777" w:rsidR="00D43F07" w:rsidRDefault="00D43F07" w:rsidP="00B6529B">
    <w:pPr>
      <w:pStyle w:val="Header"/>
      <w:tabs>
        <w:tab w:val="clear" w:pos="9360"/>
        <w:tab w:val="center" w:pos="4680"/>
        <w:tab w:val="right" w:pos="10890"/>
      </w:tabs>
      <w:rPr>
        <w:rStyle w:val="PageNumbe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8760" w14:textId="77777777" w:rsidR="00CE758D" w:rsidRDefault="00CE758D" w:rsidP="004D1200">
    <w:pPr>
      <w:pStyle w:val="Header"/>
      <w:tabs>
        <w:tab w:val="clear" w:pos="9360"/>
        <w:tab w:val="right" w:pos="14400"/>
      </w:tabs>
      <w:rPr>
        <w:rStyle w:val="PageNumber"/>
        <w:i/>
      </w:rPr>
    </w:pPr>
    <w:r>
      <w:rPr>
        <w:i/>
      </w:rPr>
      <w:t xml:space="preserve">{{ client }}</w:t>
    </w:r>
    <w:r>
      <w:rPr>
        <w:i/>
      </w:rPr>
      <w:tab/>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16</w:t>
    </w:r>
    <w:r>
      <w:rPr>
        <w:rStyle w:val="PageNumber"/>
        <w:i/>
      </w:rPr>
      <w:fldChar w:fldCharType="end"/>
    </w:r>
  </w:p>
  <w:p w14:paraId="3E422373" w14:textId="77777777" w:rsidR="00D43F07" w:rsidRDefault="00D43F07" w:rsidP="004D1200">
    <w:pPr>
      <w:pStyle w:val="Header"/>
      <w:tabs>
        <w:tab w:val="clear" w:pos="9360"/>
        <w:tab w:val="right" w:pos="14400"/>
      </w:tabs>
      <w:rPr>
        <w:rStyle w:val="PageNumbe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35pt;height:366.8pt;visibility:visible" o:bullet="t">
        <v:imagedata r:id="rId1" o:title=""/>
      </v:shape>
    </w:pict>
  </w:numPicBullet>
  <w:abstractNum w:abstractNumId="0" w15:restartNumberingAfterBreak="0">
    <w:nsid w:val="0AB86DFE"/>
    <w:multiLevelType w:val="singleLevel"/>
    <w:tmpl w:val="4F4EFD30"/>
    <w:lvl w:ilvl="0">
      <w:start w:val="1"/>
      <w:numFmt w:val="bullet"/>
      <w:pStyle w:val="Bullets"/>
      <w:lvlText w:val=""/>
      <w:lvlJc w:val="left"/>
      <w:pPr>
        <w:tabs>
          <w:tab w:val="num" w:pos="1080"/>
        </w:tabs>
        <w:ind w:left="1080" w:hanging="360"/>
      </w:pPr>
      <w:rPr>
        <w:rFonts w:ascii="Symbol" w:hAnsi="Symbol" w:hint="default"/>
      </w:rPr>
    </w:lvl>
  </w:abstractNum>
  <w:abstractNum w:abstractNumId="1" w15:restartNumberingAfterBreak="0">
    <w:nsid w:val="0C610DBF"/>
    <w:multiLevelType w:val="singleLevel"/>
    <w:tmpl w:val="4F4EFD30"/>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0E1D1C6E"/>
    <w:multiLevelType w:val="hybridMultilevel"/>
    <w:tmpl w:val="FDFEC1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76257"/>
    <w:multiLevelType w:val="multilevel"/>
    <w:tmpl w:val="B1467382"/>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4" w15:restartNumberingAfterBreak="0">
    <w:nsid w:val="190175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8B417F"/>
    <w:multiLevelType w:val="hybridMultilevel"/>
    <w:tmpl w:val="F864B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695FD5"/>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25D3477D"/>
    <w:multiLevelType w:val="hybridMultilevel"/>
    <w:tmpl w:val="C4CC6D68"/>
    <w:lvl w:ilvl="0" w:tplc="BBE2829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A515A8"/>
    <w:multiLevelType w:val="hybridMultilevel"/>
    <w:tmpl w:val="067CFFAC"/>
    <w:lvl w:ilvl="0" w:tplc="40C063E6">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C46C72"/>
    <w:multiLevelType w:val="multilevel"/>
    <w:tmpl w:val="DEF60E48"/>
    <w:lvl w:ilvl="0">
      <w:start w:val="6"/>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323550C5"/>
    <w:multiLevelType w:val="multilevel"/>
    <w:tmpl w:val="BEB0DD66"/>
    <w:lvl w:ilvl="0">
      <w:start w:val="10"/>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11" w15:restartNumberingAfterBreak="0">
    <w:nsid w:val="359D733B"/>
    <w:multiLevelType w:val="hybridMultilevel"/>
    <w:tmpl w:val="D3B0BB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6D53FD"/>
    <w:multiLevelType w:val="hybridMultilevel"/>
    <w:tmpl w:val="D57C7644"/>
    <w:lvl w:ilvl="0" w:tplc="AE300EA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EB9C83CE">
      <w:numFmt w:val="bullet"/>
      <w:lvlText w:val="•"/>
      <w:lvlJc w:val="left"/>
      <w:pPr>
        <w:ind w:left="1872" w:hanging="360"/>
      </w:pPr>
      <w:rPr>
        <w:rFonts w:hint="default"/>
        <w:lang w:val="en-US" w:eastAsia="en-US" w:bidi="ar-SA"/>
      </w:rPr>
    </w:lvl>
    <w:lvl w:ilvl="2" w:tplc="D4DA4CB2">
      <w:numFmt w:val="bullet"/>
      <w:lvlText w:val="•"/>
      <w:lvlJc w:val="left"/>
      <w:pPr>
        <w:ind w:left="3024" w:hanging="360"/>
      </w:pPr>
      <w:rPr>
        <w:rFonts w:hint="default"/>
        <w:lang w:val="en-US" w:eastAsia="en-US" w:bidi="ar-SA"/>
      </w:rPr>
    </w:lvl>
    <w:lvl w:ilvl="3" w:tplc="CB6CA7EE">
      <w:numFmt w:val="bullet"/>
      <w:lvlText w:val="•"/>
      <w:lvlJc w:val="left"/>
      <w:pPr>
        <w:ind w:left="4176" w:hanging="360"/>
      </w:pPr>
      <w:rPr>
        <w:rFonts w:hint="default"/>
        <w:lang w:val="en-US" w:eastAsia="en-US" w:bidi="ar-SA"/>
      </w:rPr>
    </w:lvl>
    <w:lvl w:ilvl="4" w:tplc="C03AEB4A">
      <w:numFmt w:val="bullet"/>
      <w:lvlText w:val="•"/>
      <w:lvlJc w:val="left"/>
      <w:pPr>
        <w:ind w:left="5328" w:hanging="360"/>
      </w:pPr>
      <w:rPr>
        <w:rFonts w:hint="default"/>
        <w:lang w:val="en-US" w:eastAsia="en-US" w:bidi="ar-SA"/>
      </w:rPr>
    </w:lvl>
    <w:lvl w:ilvl="5" w:tplc="1716E6B4">
      <w:numFmt w:val="bullet"/>
      <w:lvlText w:val="•"/>
      <w:lvlJc w:val="left"/>
      <w:pPr>
        <w:ind w:left="6480" w:hanging="360"/>
      </w:pPr>
      <w:rPr>
        <w:rFonts w:hint="default"/>
        <w:lang w:val="en-US" w:eastAsia="en-US" w:bidi="ar-SA"/>
      </w:rPr>
    </w:lvl>
    <w:lvl w:ilvl="6" w:tplc="41FCEF7C">
      <w:numFmt w:val="bullet"/>
      <w:lvlText w:val="•"/>
      <w:lvlJc w:val="left"/>
      <w:pPr>
        <w:ind w:left="7632" w:hanging="360"/>
      </w:pPr>
      <w:rPr>
        <w:rFonts w:hint="default"/>
        <w:lang w:val="en-US" w:eastAsia="en-US" w:bidi="ar-SA"/>
      </w:rPr>
    </w:lvl>
    <w:lvl w:ilvl="7" w:tplc="17C669D6">
      <w:numFmt w:val="bullet"/>
      <w:lvlText w:val="•"/>
      <w:lvlJc w:val="left"/>
      <w:pPr>
        <w:ind w:left="8784" w:hanging="360"/>
      </w:pPr>
      <w:rPr>
        <w:rFonts w:hint="default"/>
        <w:lang w:val="en-US" w:eastAsia="en-US" w:bidi="ar-SA"/>
      </w:rPr>
    </w:lvl>
    <w:lvl w:ilvl="8" w:tplc="B49AF444">
      <w:numFmt w:val="bullet"/>
      <w:lvlText w:val="•"/>
      <w:lvlJc w:val="left"/>
      <w:pPr>
        <w:ind w:left="9936" w:hanging="360"/>
      </w:pPr>
      <w:rPr>
        <w:rFonts w:hint="default"/>
        <w:lang w:val="en-US" w:eastAsia="en-US" w:bidi="ar-SA"/>
      </w:rPr>
    </w:lvl>
  </w:abstractNum>
  <w:abstractNum w:abstractNumId="13" w15:restartNumberingAfterBreak="0">
    <w:nsid w:val="3D390437"/>
    <w:multiLevelType w:val="hybridMultilevel"/>
    <w:tmpl w:val="E4E6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00712"/>
    <w:multiLevelType w:val="hybridMultilevel"/>
    <w:tmpl w:val="46766F9C"/>
    <w:lvl w:ilvl="0" w:tplc="002C10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662EF3"/>
    <w:multiLevelType w:val="multilevel"/>
    <w:tmpl w:val="F5B611A8"/>
    <w:lvl w:ilvl="0">
      <w:start w:val="9"/>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58840C9"/>
    <w:multiLevelType w:val="hybridMultilevel"/>
    <w:tmpl w:val="296EC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A5131"/>
    <w:multiLevelType w:val="hybridMultilevel"/>
    <w:tmpl w:val="1DEA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13372"/>
    <w:multiLevelType w:val="hybridMultilevel"/>
    <w:tmpl w:val="DEA271C8"/>
    <w:lvl w:ilvl="0" w:tplc="23747CA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3677CD"/>
    <w:multiLevelType w:val="hybridMultilevel"/>
    <w:tmpl w:val="B7F4C50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C0771"/>
    <w:multiLevelType w:val="multilevel"/>
    <w:tmpl w:val="8FE85068"/>
    <w:lvl w:ilvl="0">
      <w:start w:val="8"/>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abstractNum w:abstractNumId="21" w15:restartNumberingAfterBreak="0">
    <w:nsid w:val="52B537A5"/>
    <w:multiLevelType w:val="multilevel"/>
    <w:tmpl w:val="2BF6D112"/>
    <w:lvl w:ilvl="0">
      <w:start w:val="1"/>
      <w:numFmt w:val="decimal"/>
      <w:pStyle w:val="Heading1"/>
      <w:lvlText w:val="%1."/>
      <w:lvlJc w:val="left"/>
      <w:pPr>
        <w:tabs>
          <w:tab w:val="num" w:pos="720"/>
        </w:tabs>
        <w:ind w:left="720" w:hanging="720"/>
      </w:pPr>
      <w:rPr>
        <w:b/>
        <w:i w:val="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5BDE0BDA"/>
    <w:multiLevelType w:val="multilevel"/>
    <w:tmpl w:val="799CF16E"/>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5E5A7475"/>
    <w:multiLevelType w:val="hybridMultilevel"/>
    <w:tmpl w:val="038A3BAC"/>
    <w:lvl w:ilvl="0" w:tplc="2250BDE8">
      <w:numFmt w:val="decimal"/>
      <w:lvlText w:val="%1."/>
      <w:lvlJc w:val="left"/>
      <w:pPr>
        <w:ind w:left="1005" w:hanging="6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3703DF"/>
    <w:multiLevelType w:val="hybridMultilevel"/>
    <w:tmpl w:val="47F85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B555FB"/>
    <w:multiLevelType w:val="singleLevel"/>
    <w:tmpl w:val="F16EC306"/>
    <w:lvl w:ilvl="0">
      <w:start w:val="1"/>
      <w:numFmt w:val="decimal"/>
      <w:pStyle w:val="NumberedList"/>
      <w:lvlText w:val="%1."/>
      <w:lvlJc w:val="left"/>
      <w:pPr>
        <w:tabs>
          <w:tab w:val="num" w:pos="1224"/>
        </w:tabs>
        <w:ind w:left="1224" w:hanging="504"/>
      </w:pPr>
    </w:lvl>
  </w:abstractNum>
  <w:abstractNum w:abstractNumId="26" w15:restartNumberingAfterBreak="0">
    <w:nsid w:val="6AA80076"/>
    <w:multiLevelType w:val="hybridMultilevel"/>
    <w:tmpl w:val="6F0447C8"/>
    <w:lvl w:ilvl="0" w:tplc="7C845E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F56D9"/>
    <w:multiLevelType w:val="multilevel"/>
    <w:tmpl w:val="4ED84C3A"/>
    <w:lvl w:ilvl="0">
      <w:start w:val="8"/>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6CA54EB6"/>
    <w:multiLevelType w:val="multilevel"/>
    <w:tmpl w:val="B4DCC8E0"/>
    <w:lvl w:ilvl="0">
      <w:start w:val="7"/>
      <w:numFmt w:val="decimal"/>
      <w:lvlText w:val="%1"/>
      <w:lvlJc w:val="left"/>
      <w:pPr>
        <w:tabs>
          <w:tab w:val="num" w:pos="720"/>
        </w:tabs>
        <w:ind w:left="720" w:hanging="720"/>
      </w:pPr>
      <w:rPr>
        <w:rFonts w:hint="default"/>
        <w:b/>
        <w:i w:val="0"/>
        <w:sz w:val="28"/>
        <w:szCs w:val="28"/>
      </w:rPr>
    </w:lvl>
    <w:lvl w:ilvl="1">
      <w:start w:val="5"/>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3"/>
      <w:numFmt w:val="decimal"/>
      <w:lvlText w:val="%1.%2.%3"/>
      <w:lvlJc w:val="left"/>
      <w:pPr>
        <w:tabs>
          <w:tab w:val="num" w:pos="2160"/>
        </w:tabs>
        <w:ind w:left="2160" w:hanging="720"/>
      </w:pPr>
      <w:rPr>
        <w:rFonts w:hint="default"/>
        <w:sz w:val="20"/>
        <w:szCs w:val="20"/>
      </w:rPr>
    </w:lvl>
    <w:lvl w:ilvl="3">
      <w:start w:val="1"/>
      <w:numFmt w:val="decimal"/>
      <w:lvlText w:val="%4."/>
      <w:lvlJc w:val="left"/>
      <w:pPr>
        <w:tabs>
          <w:tab w:val="num" w:pos="2880"/>
        </w:tabs>
        <w:ind w:left="2880" w:hanging="720"/>
      </w:pPr>
      <w:rPr>
        <w:rFonts w:hint="default"/>
        <w:b w:val="0"/>
        <w:i w:val="0"/>
        <w:sz w:val="20"/>
        <w:szCs w:val="20"/>
      </w:rPr>
    </w:lvl>
    <w:lvl w:ilvl="4">
      <w:start w:val="3"/>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15:restartNumberingAfterBreak="0">
    <w:nsid w:val="743C761B"/>
    <w:multiLevelType w:val="hybridMultilevel"/>
    <w:tmpl w:val="F04ADA18"/>
    <w:lvl w:ilvl="0" w:tplc="B65A53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7C2DE4"/>
    <w:multiLevelType w:val="hybridMultilevel"/>
    <w:tmpl w:val="7B2EF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A125D0C"/>
    <w:multiLevelType w:val="multilevel"/>
    <w:tmpl w:val="C9A67D30"/>
    <w:lvl w:ilvl="0">
      <w:start w:val="7"/>
      <w:numFmt w:val="decimal"/>
      <w:lvlText w:val="%1.0"/>
      <w:lvlJc w:val="left"/>
      <w:pPr>
        <w:tabs>
          <w:tab w:val="num" w:pos="720"/>
        </w:tabs>
        <w:ind w:left="72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4"/>
        <w:szCs w:val="24"/>
        <w:u w:val="none"/>
        <w:vertAlign w:val="baseline"/>
        <w:em w:val="none"/>
      </w:rPr>
    </w:lvl>
    <w:lvl w:ilvl="2">
      <w:start w:val="3"/>
      <w:numFmt w:val="decimal"/>
      <w:lvlText w:val="%1.%2.%3"/>
      <w:lvlJc w:val="left"/>
      <w:pPr>
        <w:tabs>
          <w:tab w:val="num" w:pos="2160"/>
        </w:tabs>
        <w:ind w:left="2160" w:hanging="720"/>
      </w:pPr>
      <w:rPr>
        <w:rFonts w:hint="default"/>
        <w:sz w:val="20"/>
        <w:szCs w:val="20"/>
      </w:rPr>
    </w:lvl>
    <w:lvl w:ilvl="3">
      <w:start w:val="1"/>
      <w:numFmt w:val="decimal"/>
      <w:lvlText w:val="%1.%2.%3.%4"/>
      <w:lvlJc w:val="left"/>
      <w:pPr>
        <w:tabs>
          <w:tab w:val="num" w:pos="2880"/>
        </w:tabs>
        <w:ind w:left="2880" w:hanging="720"/>
      </w:pPr>
      <w:rPr>
        <w:rFonts w:hint="default"/>
        <w:b w:val="0"/>
        <w:i w:val="0"/>
        <w:sz w:val="20"/>
        <w:szCs w:val="2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7CCD12F7"/>
    <w:multiLevelType w:val="multilevel"/>
    <w:tmpl w:val="EC008298"/>
    <w:lvl w:ilvl="0">
      <w:start w:val="9"/>
      <w:numFmt w:val="decimal"/>
      <w:lvlText w:val="%1"/>
      <w:lvlJc w:val="left"/>
      <w:pPr>
        <w:tabs>
          <w:tab w:val="num" w:pos="1260"/>
        </w:tabs>
        <w:ind w:left="1260" w:hanging="720"/>
      </w:pPr>
      <w:rPr>
        <w:rFonts w:hint="default"/>
        <w:b/>
        <w:i w:val="0"/>
        <w:sz w:val="28"/>
        <w:szCs w:val="28"/>
      </w:rPr>
    </w:lvl>
    <w:lvl w:ilvl="1">
      <w:start w:val="1"/>
      <w:numFmt w:val="decimal"/>
      <w:lvlText w:val="%1.%2"/>
      <w:lvlJc w:val="left"/>
      <w:rPr>
        <w:rFonts w:ascii="Times New Roman" w:hAnsi="Times New Roman" w:cs="Times New Roman" w:hint="default"/>
        <w:bCs w:val="0"/>
        <w:i w:val="0"/>
        <w:iCs w:val="0"/>
        <w:caps w:val="0"/>
        <w:smallCaps w:val="0"/>
        <w:strike w:val="0"/>
        <w:dstrike w:val="0"/>
        <w:vanish w:val="0"/>
        <w:color w:val="000000"/>
        <w:spacing w:val="0"/>
        <w:kern w:val="0"/>
        <w:position w:val="0"/>
        <w:sz w:val="22"/>
        <w:szCs w:val="22"/>
        <w:u w:val="none"/>
        <w:vertAlign w:val="baseline"/>
        <w:em w:val="none"/>
      </w:rPr>
    </w:lvl>
    <w:lvl w:ilvl="2">
      <w:start w:val="1"/>
      <w:numFmt w:val="decimal"/>
      <w:lvlText w:val="%1.%2.%3"/>
      <w:lvlJc w:val="left"/>
      <w:pPr>
        <w:tabs>
          <w:tab w:val="num" w:pos="2700"/>
        </w:tabs>
        <w:ind w:left="2700" w:hanging="720"/>
      </w:pPr>
      <w:rPr>
        <w:rFonts w:hint="default"/>
        <w:sz w:val="20"/>
        <w:szCs w:val="20"/>
      </w:rPr>
    </w:lvl>
    <w:lvl w:ilvl="3">
      <w:start w:val="1"/>
      <w:numFmt w:val="decimal"/>
      <w:lvlText w:val="%4."/>
      <w:lvlJc w:val="left"/>
      <w:pPr>
        <w:tabs>
          <w:tab w:val="num" w:pos="3420"/>
        </w:tabs>
        <w:ind w:left="3420" w:hanging="720"/>
      </w:pPr>
      <w:rPr>
        <w:rFonts w:hint="default"/>
        <w:b w:val="0"/>
        <w:i w:val="0"/>
        <w:sz w:val="20"/>
        <w:szCs w:val="20"/>
      </w:rPr>
    </w:lvl>
    <w:lvl w:ilvl="4">
      <w:start w:val="1"/>
      <w:numFmt w:val="decimal"/>
      <w:lvlText w:val="%1.%2.%3.%4.%5"/>
      <w:lvlJc w:val="left"/>
      <w:pPr>
        <w:tabs>
          <w:tab w:val="num" w:pos="4500"/>
        </w:tabs>
        <w:ind w:left="4500" w:hanging="1080"/>
      </w:pPr>
      <w:rPr>
        <w:rFonts w:hint="default"/>
      </w:rPr>
    </w:lvl>
    <w:lvl w:ilvl="5">
      <w:start w:val="1"/>
      <w:numFmt w:val="decimal"/>
      <w:lvlText w:val="%1.%2.%3.%4.%5.%6"/>
      <w:lvlJc w:val="left"/>
      <w:pPr>
        <w:tabs>
          <w:tab w:val="num" w:pos="5220"/>
        </w:tabs>
        <w:ind w:left="5220" w:hanging="1080"/>
      </w:pPr>
      <w:rPr>
        <w:rFonts w:hint="default"/>
      </w:rPr>
    </w:lvl>
    <w:lvl w:ilvl="6">
      <w:start w:val="1"/>
      <w:numFmt w:val="decimal"/>
      <w:lvlText w:val="%1.%2.%3.%4.%5.%6.%7"/>
      <w:lvlJc w:val="left"/>
      <w:pPr>
        <w:tabs>
          <w:tab w:val="num" w:pos="6300"/>
        </w:tabs>
        <w:ind w:left="6300" w:hanging="1440"/>
      </w:pPr>
      <w:rPr>
        <w:rFonts w:hint="default"/>
      </w:rPr>
    </w:lvl>
    <w:lvl w:ilvl="7">
      <w:start w:val="1"/>
      <w:numFmt w:val="decimal"/>
      <w:lvlText w:val="%1.%2.%3.%4.%5.%6.%7.%8"/>
      <w:lvlJc w:val="left"/>
      <w:pPr>
        <w:tabs>
          <w:tab w:val="num" w:pos="7020"/>
        </w:tabs>
        <w:ind w:left="7020" w:hanging="1440"/>
      </w:pPr>
      <w:rPr>
        <w:rFonts w:hint="default"/>
      </w:rPr>
    </w:lvl>
    <w:lvl w:ilvl="8">
      <w:start w:val="1"/>
      <w:numFmt w:val="decimal"/>
      <w:lvlText w:val="%1.%2.%3.%4.%5.%6.%7.%8.%9"/>
      <w:lvlJc w:val="left"/>
      <w:pPr>
        <w:tabs>
          <w:tab w:val="num" w:pos="8100"/>
        </w:tabs>
        <w:ind w:left="8100" w:hanging="1800"/>
      </w:pPr>
      <w:rPr>
        <w:rFonts w:hint="default"/>
      </w:rPr>
    </w:lvl>
  </w:abstractNum>
  <w:num w:numId="1" w16cid:durableId="564493925">
    <w:abstractNumId w:val="0"/>
  </w:num>
  <w:num w:numId="2" w16cid:durableId="802498967">
    <w:abstractNumId w:val="25"/>
  </w:num>
  <w:num w:numId="3" w16cid:durableId="1837064951">
    <w:abstractNumId w:val="21"/>
  </w:num>
  <w:num w:numId="4" w16cid:durableId="1576280143">
    <w:abstractNumId w:val="31"/>
  </w:num>
  <w:num w:numId="5" w16cid:durableId="1587230923">
    <w:abstractNumId w:val="32"/>
  </w:num>
  <w:num w:numId="6" w16cid:durableId="500510516">
    <w:abstractNumId w:val="28"/>
  </w:num>
  <w:num w:numId="7" w16cid:durableId="77097227">
    <w:abstractNumId w:val="20"/>
  </w:num>
  <w:num w:numId="8" w16cid:durableId="1170868708">
    <w:abstractNumId w:val="27"/>
  </w:num>
  <w:num w:numId="9" w16cid:durableId="220288406">
    <w:abstractNumId w:val="3"/>
  </w:num>
  <w:num w:numId="10" w16cid:durableId="1819031061">
    <w:abstractNumId w:val="9"/>
  </w:num>
  <w:num w:numId="11" w16cid:durableId="1398284042">
    <w:abstractNumId w:val="15"/>
  </w:num>
  <w:num w:numId="12" w16cid:durableId="1200750720">
    <w:abstractNumId w:val="10"/>
  </w:num>
  <w:num w:numId="13" w16cid:durableId="645015869">
    <w:abstractNumId w:val="22"/>
  </w:num>
  <w:num w:numId="14" w16cid:durableId="1249576012">
    <w:abstractNumId w:val="6"/>
  </w:num>
  <w:num w:numId="15" w16cid:durableId="813761810">
    <w:abstractNumId w:val="1"/>
  </w:num>
  <w:num w:numId="16" w16cid:durableId="809790844">
    <w:abstractNumId w:val="29"/>
  </w:num>
  <w:num w:numId="17" w16cid:durableId="1113744381">
    <w:abstractNumId w:val="4"/>
  </w:num>
  <w:num w:numId="18" w16cid:durableId="517813971">
    <w:abstractNumId w:val="14"/>
  </w:num>
  <w:num w:numId="19" w16cid:durableId="1008171760">
    <w:abstractNumId w:val="11"/>
  </w:num>
  <w:num w:numId="20" w16cid:durableId="1180772196">
    <w:abstractNumId w:val="5"/>
  </w:num>
  <w:num w:numId="21" w16cid:durableId="1641224419">
    <w:abstractNumId w:val="30"/>
  </w:num>
  <w:num w:numId="22" w16cid:durableId="1661887636">
    <w:abstractNumId w:val="13"/>
  </w:num>
  <w:num w:numId="23" w16cid:durableId="181238619">
    <w:abstractNumId w:val="0"/>
  </w:num>
  <w:num w:numId="24" w16cid:durableId="1041176007">
    <w:abstractNumId w:val="1"/>
  </w:num>
  <w:num w:numId="25" w16cid:durableId="326832583">
    <w:abstractNumId w:val="8"/>
  </w:num>
  <w:num w:numId="26" w16cid:durableId="1827476476">
    <w:abstractNumId w:val="7"/>
  </w:num>
  <w:num w:numId="27" w16cid:durableId="194000222">
    <w:abstractNumId w:val="23"/>
  </w:num>
  <w:num w:numId="28" w16cid:durableId="1353262707">
    <w:abstractNumId w:val="17"/>
  </w:num>
  <w:num w:numId="29" w16cid:durableId="2070221310">
    <w:abstractNumId w:val="2"/>
  </w:num>
  <w:num w:numId="30" w16cid:durableId="1227304884">
    <w:abstractNumId w:val="19"/>
  </w:num>
  <w:num w:numId="31" w16cid:durableId="217397939">
    <w:abstractNumId w:val="12"/>
  </w:num>
  <w:num w:numId="32" w16cid:durableId="1848710578">
    <w:abstractNumId w:val="18"/>
  </w:num>
  <w:num w:numId="33" w16cid:durableId="992369730">
    <w:abstractNumId w:val="24"/>
  </w:num>
  <w:num w:numId="34" w16cid:durableId="1053389035">
    <w:abstractNumId w:val="26"/>
  </w:num>
  <w:num w:numId="35" w16cid:durableId="1938980008">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3B"/>
    <w:rsid w:val="0000167B"/>
    <w:rsid w:val="00001D0C"/>
    <w:rsid w:val="000029D9"/>
    <w:rsid w:val="00002D3F"/>
    <w:rsid w:val="000040D2"/>
    <w:rsid w:val="0000426F"/>
    <w:rsid w:val="000049B7"/>
    <w:rsid w:val="00004E83"/>
    <w:rsid w:val="000056EC"/>
    <w:rsid w:val="0000580F"/>
    <w:rsid w:val="000059BD"/>
    <w:rsid w:val="00006303"/>
    <w:rsid w:val="00006328"/>
    <w:rsid w:val="0000661B"/>
    <w:rsid w:val="00006B3B"/>
    <w:rsid w:val="00007CBF"/>
    <w:rsid w:val="00010102"/>
    <w:rsid w:val="00010A8E"/>
    <w:rsid w:val="00010F8F"/>
    <w:rsid w:val="000115F2"/>
    <w:rsid w:val="00011867"/>
    <w:rsid w:val="00011D3B"/>
    <w:rsid w:val="000124A1"/>
    <w:rsid w:val="0001288B"/>
    <w:rsid w:val="00012C65"/>
    <w:rsid w:val="000134FC"/>
    <w:rsid w:val="00015206"/>
    <w:rsid w:val="000166A8"/>
    <w:rsid w:val="0001694A"/>
    <w:rsid w:val="00017002"/>
    <w:rsid w:val="0002006B"/>
    <w:rsid w:val="0002051D"/>
    <w:rsid w:val="00020F82"/>
    <w:rsid w:val="000213BD"/>
    <w:rsid w:val="000224B5"/>
    <w:rsid w:val="00022CF9"/>
    <w:rsid w:val="00022E79"/>
    <w:rsid w:val="000239C9"/>
    <w:rsid w:val="00023DE5"/>
    <w:rsid w:val="00023F8B"/>
    <w:rsid w:val="000248FC"/>
    <w:rsid w:val="00024E63"/>
    <w:rsid w:val="000253A8"/>
    <w:rsid w:val="00025DEA"/>
    <w:rsid w:val="00025F7E"/>
    <w:rsid w:val="00026C6A"/>
    <w:rsid w:val="00026E19"/>
    <w:rsid w:val="00027619"/>
    <w:rsid w:val="00027D3A"/>
    <w:rsid w:val="0003002E"/>
    <w:rsid w:val="00030402"/>
    <w:rsid w:val="00031358"/>
    <w:rsid w:val="00032815"/>
    <w:rsid w:val="00032E96"/>
    <w:rsid w:val="00033085"/>
    <w:rsid w:val="00033A05"/>
    <w:rsid w:val="00033C85"/>
    <w:rsid w:val="00034AD4"/>
    <w:rsid w:val="000351D0"/>
    <w:rsid w:val="000363C9"/>
    <w:rsid w:val="000366C6"/>
    <w:rsid w:val="00036976"/>
    <w:rsid w:val="000369E0"/>
    <w:rsid w:val="000374E8"/>
    <w:rsid w:val="0004024A"/>
    <w:rsid w:val="0004048F"/>
    <w:rsid w:val="0004068A"/>
    <w:rsid w:val="000407C1"/>
    <w:rsid w:val="000413E6"/>
    <w:rsid w:val="00041A19"/>
    <w:rsid w:val="00041A6D"/>
    <w:rsid w:val="00043EFA"/>
    <w:rsid w:val="0004492C"/>
    <w:rsid w:val="00044F61"/>
    <w:rsid w:val="00045149"/>
    <w:rsid w:val="000471E1"/>
    <w:rsid w:val="00047317"/>
    <w:rsid w:val="0004798E"/>
    <w:rsid w:val="000500D6"/>
    <w:rsid w:val="00050287"/>
    <w:rsid w:val="000517EE"/>
    <w:rsid w:val="00051F0A"/>
    <w:rsid w:val="000523F6"/>
    <w:rsid w:val="0005245E"/>
    <w:rsid w:val="00053597"/>
    <w:rsid w:val="000545E5"/>
    <w:rsid w:val="00054B39"/>
    <w:rsid w:val="00054FB2"/>
    <w:rsid w:val="00055263"/>
    <w:rsid w:val="00055C72"/>
    <w:rsid w:val="00056563"/>
    <w:rsid w:val="00056890"/>
    <w:rsid w:val="0006108D"/>
    <w:rsid w:val="00061267"/>
    <w:rsid w:val="00061271"/>
    <w:rsid w:val="000620FD"/>
    <w:rsid w:val="0006215D"/>
    <w:rsid w:val="00062345"/>
    <w:rsid w:val="00063B98"/>
    <w:rsid w:val="00063C69"/>
    <w:rsid w:val="000650B0"/>
    <w:rsid w:val="00066329"/>
    <w:rsid w:val="0006644D"/>
    <w:rsid w:val="000671C4"/>
    <w:rsid w:val="00067348"/>
    <w:rsid w:val="00067E69"/>
    <w:rsid w:val="0007103C"/>
    <w:rsid w:val="00071A09"/>
    <w:rsid w:val="00071C21"/>
    <w:rsid w:val="00072DC6"/>
    <w:rsid w:val="000732AA"/>
    <w:rsid w:val="000736A8"/>
    <w:rsid w:val="00075078"/>
    <w:rsid w:val="00075CA9"/>
    <w:rsid w:val="00075D70"/>
    <w:rsid w:val="00075DD9"/>
    <w:rsid w:val="00075E73"/>
    <w:rsid w:val="00076CA3"/>
    <w:rsid w:val="0007740A"/>
    <w:rsid w:val="0008061E"/>
    <w:rsid w:val="00081225"/>
    <w:rsid w:val="000815E6"/>
    <w:rsid w:val="00082289"/>
    <w:rsid w:val="00082CC0"/>
    <w:rsid w:val="00082F45"/>
    <w:rsid w:val="00083A6F"/>
    <w:rsid w:val="00083C32"/>
    <w:rsid w:val="00083D35"/>
    <w:rsid w:val="00085A70"/>
    <w:rsid w:val="00086227"/>
    <w:rsid w:val="00086D42"/>
    <w:rsid w:val="000873DD"/>
    <w:rsid w:val="000916C9"/>
    <w:rsid w:val="00091D10"/>
    <w:rsid w:val="0009275D"/>
    <w:rsid w:val="00092BA5"/>
    <w:rsid w:val="00092C71"/>
    <w:rsid w:val="00093744"/>
    <w:rsid w:val="0009416E"/>
    <w:rsid w:val="0009473E"/>
    <w:rsid w:val="00094F84"/>
    <w:rsid w:val="00096011"/>
    <w:rsid w:val="0009683C"/>
    <w:rsid w:val="0009685E"/>
    <w:rsid w:val="00096D0C"/>
    <w:rsid w:val="000A117C"/>
    <w:rsid w:val="000A1925"/>
    <w:rsid w:val="000A1F7D"/>
    <w:rsid w:val="000A2A07"/>
    <w:rsid w:val="000A3152"/>
    <w:rsid w:val="000A32AC"/>
    <w:rsid w:val="000A37DD"/>
    <w:rsid w:val="000A3EA4"/>
    <w:rsid w:val="000A499A"/>
    <w:rsid w:val="000A4A40"/>
    <w:rsid w:val="000A5EDC"/>
    <w:rsid w:val="000A634D"/>
    <w:rsid w:val="000A65A2"/>
    <w:rsid w:val="000A7C33"/>
    <w:rsid w:val="000B0595"/>
    <w:rsid w:val="000B0D3E"/>
    <w:rsid w:val="000B1173"/>
    <w:rsid w:val="000B3433"/>
    <w:rsid w:val="000B3669"/>
    <w:rsid w:val="000B489D"/>
    <w:rsid w:val="000B494F"/>
    <w:rsid w:val="000B5690"/>
    <w:rsid w:val="000B581A"/>
    <w:rsid w:val="000B5D4D"/>
    <w:rsid w:val="000B5E7F"/>
    <w:rsid w:val="000B6405"/>
    <w:rsid w:val="000B6547"/>
    <w:rsid w:val="000B7B26"/>
    <w:rsid w:val="000C09E7"/>
    <w:rsid w:val="000C0FE7"/>
    <w:rsid w:val="000C2491"/>
    <w:rsid w:val="000C356A"/>
    <w:rsid w:val="000C3B0A"/>
    <w:rsid w:val="000C3B19"/>
    <w:rsid w:val="000C3EA2"/>
    <w:rsid w:val="000C44D4"/>
    <w:rsid w:val="000C44F4"/>
    <w:rsid w:val="000C4554"/>
    <w:rsid w:val="000C47F1"/>
    <w:rsid w:val="000C4A09"/>
    <w:rsid w:val="000C4E96"/>
    <w:rsid w:val="000C510F"/>
    <w:rsid w:val="000C62FF"/>
    <w:rsid w:val="000C702F"/>
    <w:rsid w:val="000D0417"/>
    <w:rsid w:val="000D2E4B"/>
    <w:rsid w:val="000D2F48"/>
    <w:rsid w:val="000D3654"/>
    <w:rsid w:val="000D38A6"/>
    <w:rsid w:val="000D3B09"/>
    <w:rsid w:val="000D432C"/>
    <w:rsid w:val="000D4500"/>
    <w:rsid w:val="000D4D44"/>
    <w:rsid w:val="000D531D"/>
    <w:rsid w:val="000D5701"/>
    <w:rsid w:val="000D57A9"/>
    <w:rsid w:val="000D582C"/>
    <w:rsid w:val="000D5956"/>
    <w:rsid w:val="000D6B6D"/>
    <w:rsid w:val="000D6C3B"/>
    <w:rsid w:val="000D71D4"/>
    <w:rsid w:val="000D72A1"/>
    <w:rsid w:val="000D76A4"/>
    <w:rsid w:val="000D7F9A"/>
    <w:rsid w:val="000E09C8"/>
    <w:rsid w:val="000E108A"/>
    <w:rsid w:val="000E207B"/>
    <w:rsid w:val="000E3CDA"/>
    <w:rsid w:val="000E3FB6"/>
    <w:rsid w:val="000E4469"/>
    <w:rsid w:val="000E4486"/>
    <w:rsid w:val="000E51B2"/>
    <w:rsid w:val="000E5788"/>
    <w:rsid w:val="000E589C"/>
    <w:rsid w:val="000E5DE7"/>
    <w:rsid w:val="000E6E19"/>
    <w:rsid w:val="000E7B87"/>
    <w:rsid w:val="000F029A"/>
    <w:rsid w:val="000F0FBB"/>
    <w:rsid w:val="000F102C"/>
    <w:rsid w:val="000F1912"/>
    <w:rsid w:val="000F199A"/>
    <w:rsid w:val="000F2B71"/>
    <w:rsid w:val="000F3742"/>
    <w:rsid w:val="000F3CA5"/>
    <w:rsid w:val="000F3D0D"/>
    <w:rsid w:val="000F43EF"/>
    <w:rsid w:val="000F55A5"/>
    <w:rsid w:val="000F5E3F"/>
    <w:rsid w:val="000F6BA2"/>
    <w:rsid w:val="000F7B58"/>
    <w:rsid w:val="001006CB"/>
    <w:rsid w:val="00100878"/>
    <w:rsid w:val="00100D4F"/>
    <w:rsid w:val="00100D9F"/>
    <w:rsid w:val="00101468"/>
    <w:rsid w:val="0010147D"/>
    <w:rsid w:val="00102640"/>
    <w:rsid w:val="00103406"/>
    <w:rsid w:val="001037CD"/>
    <w:rsid w:val="00104A34"/>
    <w:rsid w:val="0010546A"/>
    <w:rsid w:val="00106343"/>
    <w:rsid w:val="00106BDB"/>
    <w:rsid w:val="00106C26"/>
    <w:rsid w:val="00107E57"/>
    <w:rsid w:val="001103CF"/>
    <w:rsid w:val="0011059B"/>
    <w:rsid w:val="00111115"/>
    <w:rsid w:val="0011163C"/>
    <w:rsid w:val="00113B41"/>
    <w:rsid w:val="0011450E"/>
    <w:rsid w:val="001151C4"/>
    <w:rsid w:val="00115333"/>
    <w:rsid w:val="001159E2"/>
    <w:rsid w:val="00115CB5"/>
    <w:rsid w:val="0011646B"/>
    <w:rsid w:val="00117305"/>
    <w:rsid w:val="0012029C"/>
    <w:rsid w:val="0012142F"/>
    <w:rsid w:val="00122136"/>
    <w:rsid w:val="00122793"/>
    <w:rsid w:val="001229BE"/>
    <w:rsid w:val="0012352F"/>
    <w:rsid w:val="00124D37"/>
    <w:rsid w:val="001251A8"/>
    <w:rsid w:val="00126ACF"/>
    <w:rsid w:val="00126E7D"/>
    <w:rsid w:val="001271A0"/>
    <w:rsid w:val="001278C6"/>
    <w:rsid w:val="00130948"/>
    <w:rsid w:val="00131768"/>
    <w:rsid w:val="00131C34"/>
    <w:rsid w:val="00132081"/>
    <w:rsid w:val="00132217"/>
    <w:rsid w:val="001325AE"/>
    <w:rsid w:val="00132D1B"/>
    <w:rsid w:val="00132D2A"/>
    <w:rsid w:val="001331E5"/>
    <w:rsid w:val="00133445"/>
    <w:rsid w:val="00134BAB"/>
    <w:rsid w:val="001351EB"/>
    <w:rsid w:val="00136BC7"/>
    <w:rsid w:val="0013709E"/>
    <w:rsid w:val="00137468"/>
    <w:rsid w:val="00137EF7"/>
    <w:rsid w:val="0014153F"/>
    <w:rsid w:val="001416F8"/>
    <w:rsid w:val="00141E80"/>
    <w:rsid w:val="001420CE"/>
    <w:rsid w:val="00142FD7"/>
    <w:rsid w:val="00144F84"/>
    <w:rsid w:val="00145A83"/>
    <w:rsid w:val="00145D8A"/>
    <w:rsid w:val="001467B9"/>
    <w:rsid w:val="00146C39"/>
    <w:rsid w:val="00150B1E"/>
    <w:rsid w:val="00150B95"/>
    <w:rsid w:val="001534E8"/>
    <w:rsid w:val="0015350D"/>
    <w:rsid w:val="00153A8A"/>
    <w:rsid w:val="00154272"/>
    <w:rsid w:val="0015452C"/>
    <w:rsid w:val="001561E3"/>
    <w:rsid w:val="00156258"/>
    <w:rsid w:val="001565AE"/>
    <w:rsid w:val="00156B1D"/>
    <w:rsid w:val="001578B4"/>
    <w:rsid w:val="00157921"/>
    <w:rsid w:val="001601EF"/>
    <w:rsid w:val="0016096D"/>
    <w:rsid w:val="00161F63"/>
    <w:rsid w:val="001624E5"/>
    <w:rsid w:val="00163060"/>
    <w:rsid w:val="00163E1A"/>
    <w:rsid w:val="001656F5"/>
    <w:rsid w:val="00165AEB"/>
    <w:rsid w:val="0016654D"/>
    <w:rsid w:val="001668C4"/>
    <w:rsid w:val="00166900"/>
    <w:rsid w:val="00166AF9"/>
    <w:rsid w:val="00167AB5"/>
    <w:rsid w:val="0017007A"/>
    <w:rsid w:val="00170083"/>
    <w:rsid w:val="00170C4B"/>
    <w:rsid w:val="00171022"/>
    <w:rsid w:val="001727D4"/>
    <w:rsid w:val="001727EE"/>
    <w:rsid w:val="0017336B"/>
    <w:rsid w:val="0017368F"/>
    <w:rsid w:val="00174160"/>
    <w:rsid w:val="0017436D"/>
    <w:rsid w:val="00174A3B"/>
    <w:rsid w:val="00174A71"/>
    <w:rsid w:val="00174BE3"/>
    <w:rsid w:val="0017566E"/>
    <w:rsid w:val="00176433"/>
    <w:rsid w:val="00176642"/>
    <w:rsid w:val="0017673C"/>
    <w:rsid w:val="001767B3"/>
    <w:rsid w:val="00176B13"/>
    <w:rsid w:val="00177A10"/>
    <w:rsid w:val="001806E1"/>
    <w:rsid w:val="001808D8"/>
    <w:rsid w:val="00180FE2"/>
    <w:rsid w:val="001819B8"/>
    <w:rsid w:val="0018217B"/>
    <w:rsid w:val="0018217D"/>
    <w:rsid w:val="001822C4"/>
    <w:rsid w:val="001827DD"/>
    <w:rsid w:val="0018347F"/>
    <w:rsid w:val="00184D2C"/>
    <w:rsid w:val="001859AC"/>
    <w:rsid w:val="00186BC5"/>
    <w:rsid w:val="00186D18"/>
    <w:rsid w:val="00187CD3"/>
    <w:rsid w:val="001918BA"/>
    <w:rsid w:val="001918C1"/>
    <w:rsid w:val="00191AC2"/>
    <w:rsid w:val="001931DC"/>
    <w:rsid w:val="001932CF"/>
    <w:rsid w:val="00193934"/>
    <w:rsid w:val="00194173"/>
    <w:rsid w:val="00194D7F"/>
    <w:rsid w:val="00195ADE"/>
    <w:rsid w:val="00195B72"/>
    <w:rsid w:val="0019659B"/>
    <w:rsid w:val="0019698D"/>
    <w:rsid w:val="00196D68"/>
    <w:rsid w:val="001970F2"/>
    <w:rsid w:val="00197794"/>
    <w:rsid w:val="00197E52"/>
    <w:rsid w:val="00197EB5"/>
    <w:rsid w:val="00197F98"/>
    <w:rsid w:val="001A009C"/>
    <w:rsid w:val="001A01EB"/>
    <w:rsid w:val="001A038E"/>
    <w:rsid w:val="001A0939"/>
    <w:rsid w:val="001A0F6A"/>
    <w:rsid w:val="001A12C5"/>
    <w:rsid w:val="001A18CD"/>
    <w:rsid w:val="001A1AD1"/>
    <w:rsid w:val="001A2C6F"/>
    <w:rsid w:val="001A2CF9"/>
    <w:rsid w:val="001A32A5"/>
    <w:rsid w:val="001A425E"/>
    <w:rsid w:val="001A5058"/>
    <w:rsid w:val="001A7597"/>
    <w:rsid w:val="001A7BCF"/>
    <w:rsid w:val="001B246E"/>
    <w:rsid w:val="001B2F3F"/>
    <w:rsid w:val="001B386E"/>
    <w:rsid w:val="001B4B55"/>
    <w:rsid w:val="001B4E9E"/>
    <w:rsid w:val="001B51EA"/>
    <w:rsid w:val="001B5ABE"/>
    <w:rsid w:val="001B5E60"/>
    <w:rsid w:val="001B678D"/>
    <w:rsid w:val="001B6EE1"/>
    <w:rsid w:val="001B6F70"/>
    <w:rsid w:val="001B7CD6"/>
    <w:rsid w:val="001B7D2E"/>
    <w:rsid w:val="001C061D"/>
    <w:rsid w:val="001C07F4"/>
    <w:rsid w:val="001C0843"/>
    <w:rsid w:val="001C1501"/>
    <w:rsid w:val="001C1888"/>
    <w:rsid w:val="001C2919"/>
    <w:rsid w:val="001C3A62"/>
    <w:rsid w:val="001C5709"/>
    <w:rsid w:val="001C5BD3"/>
    <w:rsid w:val="001C5E64"/>
    <w:rsid w:val="001C6B73"/>
    <w:rsid w:val="001C72EF"/>
    <w:rsid w:val="001C7799"/>
    <w:rsid w:val="001C780D"/>
    <w:rsid w:val="001D03F5"/>
    <w:rsid w:val="001D08D6"/>
    <w:rsid w:val="001D0B33"/>
    <w:rsid w:val="001D0BDF"/>
    <w:rsid w:val="001D16BB"/>
    <w:rsid w:val="001D1CD4"/>
    <w:rsid w:val="001D201C"/>
    <w:rsid w:val="001D213A"/>
    <w:rsid w:val="001D2C8A"/>
    <w:rsid w:val="001D2FFE"/>
    <w:rsid w:val="001D32C3"/>
    <w:rsid w:val="001D5FB8"/>
    <w:rsid w:val="001D6695"/>
    <w:rsid w:val="001D6F7E"/>
    <w:rsid w:val="001D71C8"/>
    <w:rsid w:val="001E013E"/>
    <w:rsid w:val="001E10B1"/>
    <w:rsid w:val="001E1328"/>
    <w:rsid w:val="001E15E1"/>
    <w:rsid w:val="001E207C"/>
    <w:rsid w:val="001E3152"/>
    <w:rsid w:val="001E3BE8"/>
    <w:rsid w:val="001E48D9"/>
    <w:rsid w:val="001E4D74"/>
    <w:rsid w:val="001E53B3"/>
    <w:rsid w:val="001E55F4"/>
    <w:rsid w:val="001E5808"/>
    <w:rsid w:val="001E6576"/>
    <w:rsid w:val="001E6765"/>
    <w:rsid w:val="001E6AA3"/>
    <w:rsid w:val="001E70F2"/>
    <w:rsid w:val="001E78C3"/>
    <w:rsid w:val="001F1610"/>
    <w:rsid w:val="001F22B2"/>
    <w:rsid w:val="001F27AA"/>
    <w:rsid w:val="001F2B7D"/>
    <w:rsid w:val="001F3DA5"/>
    <w:rsid w:val="001F3EEB"/>
    <w:rsid w:val="001F40DE"/>
    <w:rsid w:val="001F4E00"/>
    <w:rsid w:val="001F53AE"/>
    <w:rsid w:val="001F53D2"/>
    <w:rsid w:val="001F5D17"/>
    <w:rsid w:val="001F69A6"/>
    <w:rsid w:val="001F7A76"/>
    <w:rsid w:val="00200096"/>
    <w:rsid w:val="00200459"/>
    <w:rsid w:val="0020137C"/>
    <w:rsid w:val="00201685"/>
    <w:rsid w:val="002019C3"/>
    <w:rsid w:val="002023D3"/>
    <w:rsid w:val="002025F3"/>
    <w:rsid w:val="0020445E"/>
    <w:rsid w:val="00204E50"/>
    <w:rsid w:val="00204F82"/>
    <w:rsid w:val="002052BD"/>
    <w:rsid w:val="0020540C"/>
    <w:rsid w:val="00205FB3"/>
    <w:rsid w:val="002103FB"/>
    <w:rsid w:val="00210803"/>
    <w:rsid w:val="00210DED"/>
    <w:rsid w:val="00211CB1"/>
    <w:rsid w:val="00211DF1"/>
    <w:rsid w:val="00212219"/>
    <w:rsid w:val="00212D08"/>
    <w:rsid w:val="002142D9"/>
    <w:rsid w:val="00214DB2"/>
    <w:rsid w:val="00214F97"/>
    <w:rsid w:val="00215526"/>
    <w:rsid w:val="0021599D"/>
    <w:rsid w:val="00217858"/>
    <w:rsid w:val="00217E7F"/>
    <w:rsid w:val="0022119F"/>
    <w:rsid w:val="00221C80"/>
    <w:rsid w:val="002223CD"/>
    <w:rsid w:val="00222501"/>
    <w:rsid w:val="00222CFC"/>
    <w:rsid w:val="00223689"/>
    <w:rsid w:val="002237DB"/>
    <w:rsid w:val="00223875"/>
    <w:rsid w:val="0022461D"/>
    <w:rsid w:val="002254BE"/>
    <w:rsid w:val="002258F3"/>
    <w:rsid w:val="0022621D"/>
    <w:rsid w:val="00227D32"/>
    <w:rsid w:val="002304D3"/>
    <w:rsid w:val="00230814"/>
    <w:rsid w:val="00230B01"/>
    <w:rsid w:val="00231198"/>
    <w:rsid w:val="00231260"/>
    <w:rsid w:val="002312AB"/>
    <w:rsid w:val="0023138B"/>
    <w:rsid w:val="002322FC"/>
    <w:rsid w:val="00232D25"/>
    <w:rsid w:val="002332E1"/>
    <w:rsid w:val="00233584"/>
    <w:rsid w:val="00234051"/>
    <w:rsid w:val="00234350"/>
    <w:rsid w:val="00234E01"/>
    <w:rsid w:val="002354CF"/>
    <w:rsid w:val="0023585F"/>
    <w:rsid w:val="0023793C"/>
    <w:rsid w:val="00237D99"/>
    <w:rsid w:val="00237E05"/>
    <w:rsid w:val="002401B2"/>
    <w:rsid w:val="00241C56"/>
    <w:rsid w:val="00241FF4"/>
    <w:rsid w:val="002426E5"/>
    <w:rsid w:val="002427AC"/>
    <w:rsid w:val="0024288F"/>
    <w:rsid w:val="00242B4E"/>
    <w:rsid w:val="002443A5"/>
    <w:rsid w:val="0024507C"/>
    <w:rsid w:val="00245665"/>
    <w:rsid w:val="00245F8E"/>
    <w:rsid w:val="00246267"/>
    <w:rsid w:val="00246E90"/>
    <w:rsid w:val="00246ED2"/>
    <w:rsid w:val="00247C82"/>
    <w:rsid w:val="00250222"/>
    <w:rsid w:val="0025029A"/>
    <w:rsid w:val="002504D7"/>
    <w:rsid w:val="00251054"/>
    <w:rsid w:val="002519BA"/>
    <w:rsid w:val="00251C72"/>
    <w:rsid w:val="0025269F"/>
    <w:rsid w:val="0025277A"/>
    <w:rsid w:val="0025306E"/>
    <w:rsid w:val="00253216"/>
    <w:rsid w:val="0025369F"/>
    <w:rsid w:val="0025401D"/>
    <w:rsid w:val="00254304"/>
    <w:rsid w:val="00254A09"/>
    <w:rsid w:val="00256043"/>
    <w:rsid w:val="002562CA"/>
    <w:rsid w:val="002563B3"/>
    <w:rsid w:val="00256DB1"/>
    <w:rsid w:val="0025723D"/>
    <w:rsid w:val="00257B2E"/>
    <w:rsid w:val="00257B95"/>
    <w:rsid w:val="0026063D"/>
    <w:rsid w:val="00260B5A"/>
    <w:rsid w:val="002610C6"/>
    <w:rsid w:val="0026144A"/>
    <w:rsid w:val="00261870"/>
    <w:rsid w:val="002621C4"/>
    <w:rsid w:val="0026243D"/>
    <w:rsid w:val="002625BC"/>
    <w:rsid w:val="00263429"/>
    <w:rsid w:val="0026523E"/>
    <w:rsid w:val="00265B4E"/>
    <w:rsid w:val="00265BAA"/>
    <w:rsid w:val="00265C43"/>
    <w:rsid w:val="002667A5"/>
    <w:rsid w:val="00266FDE"/>
    <w:rsid w:val="0026716B"/>
    <w:rsid w:val="0026799F"/>
    <w:rsid w:val="002704AA"/>
    <w:rsid w:val="00270D9E"/>
    <w:rsid w:val="00270FF1"/>
    <w:rsid w:val="002711E4"/>
    <w:rsid w:val="0027185D"/>
    <w:rsid w:val="002722F4"/>
    <w:rsid w:val="00272FCE"/>
    <w:rsid w:val="0027396B"/>
    <w:rsid w:val="0027396E"/>
    <w:rsid w:val="00273EA8"/>
    <w:rsid w:val="002747E1"/>
    <w:rsid w:val="00274A3D"/>
    <w:rsid w:val="0027551C"/>
    <w:rsid w:val="00275841"/>
    <w:rsid w:val="002763A3"/>
    <w:rsid w:val="0027698F"/>
    <w:rsid w:val="0027708E"/>
    <w:rsid w:val="002771B0"/>
    <w:rsid w:val="0027761F"/>
    <w:rsid w:val="00277E1F"/>
    <w:rsid w:val="002801D9"/>
    <w:rsid w:val="00280267"/>
    <w:rsid w:val="0028095D"/>
    <w:rsid w:val="00281496"/>
    <w:rsid w:val="00281FDC"/>
    <w:rsid w:val="00283DE8"/>
    <w:rsid w:val="00284053"/>
    <w:rsid w:val="00284891"/>
    <w:rsid w:val="00284F8D"/>
    <w:rsid w:val="002858C9"/>
    <w:rsid w:val="00285C23"/>
    <w:rsid w:val="00285C25"/>
    <w:rsid w:val="00286115"/>
    <w:rsid w:val="0028666D"/>
    <w:rsid w:val="00287AC9"/>
    <w:rsid w:val="00287F0E"/>
    <w:rsid w:val="00290317"/>
    <w:rsid w:val="002904C6"/>
    <w:rsid w:val="002906EA"/>
    <w:rsid w:val="00290B0B"/>
    <w:rsid w:val="00290EB4"/>
    <w:rsid w:val="002911A1"/>
    <w:rsid w:val="0029217A"/>
    <w:rsid w:val="002925C6"/>
    <w:rsid w:val="00292BFA"/>
    <w:rsid w:val="00292CD8"/>
    <w:rsid w:val="00292F17"/>
    <w:rsid w:val="002932DB"/>
    <w:rsid w:val="00294D69"/>
    <w:rsid w:val="00295AE8"/>
    <w:rsid w:val="00295E85"/>
    <w:rsid w:val="0029625D"/>
    <w:rsid w:val="0029668A"/>
    <w:rsid w:val="00297358"/>
    <w:rsid w:val="00297E96"/>
    <w:rsid w:val="002A00B4"/>
    <w:rsid w:val="002A0AB9"/>
    <w:rsid w:val="002A0D46"/>
    <w:rsid w:val="002A1CD6"/>
    <w:rsid w:val="002A1DCC"/>
    <w:rsid w:val="002A35F8"/>
    <w:rsid w:val="002A48C0"/>
    <w:rsid w:val="002A49FD"/>
    <w:rsid w:val="002A4C42"/>
    <w:rsid w:val="002A5796"/>
    <w:rsid w:val="002A5D45"/>
    <w:rsid w:val="002A6841"/>
    <w:rsid w:val="002A6B84"/>
    <w:rsid w:val="002A6C25"/>
    <w:rsid w:val="002A6EED"/>
    <w:rsid w:val="002A7E0B"/>
    <w:rsid w:val="002B066F"/>
    <w:rsid w:val="002B08BA"/>
    <w:rsid w:val="002B1C3D"/>
    <w:rsid w:val="002B3DEA"/>
    <w:rsid w:val="002B4A03"/>
    <w:rsid w:val="002B4BCE"/>
    <w:rsid w:val="002B548E"/>
    <w:rsid w:val="002B5493"/>
    <w:rsid w:val="002B5D05"/>
    <w:rsid w:val="002C036E"/>
    <w:rsid w:val="002C0704"/>
    <w:rsid w:val="002C1A11"/>
    <w:rsid w:val="002C2394"/>
    <w:rsid w:val="002C278C"/>
    <w:rsid w:val="002C2E57"/>
    <w:rsid w:val="002C4997"/>
    <w:rsid w:val="002C4DE5"/>
    <w:rsid w:val="002C532C"/>
    <w:rsid w:val="002C5EC8"/>
    <w:rsid w:val="002C6CAF"/>
    <w:rsid w:val="002C6CED"/>
    <w:rsid w:val="002C6FAE"/>
    <w:rsid w:val="002C6FC6"/>
    <w:rsid w:val="002C7166"/>
    <w:rsid w:val="002C7490"/>
    <w:rsid w:val="002C7500"/>
    <w:rsid w:val="002C75EF"/>
    <w:rsid w:val="002C7CCF"/>
    <w:rsid w:val="002C7E05"/>
    <w:rsid w:val="002D1EAA"/>
    <w:rsid w:val="002D2EBE"/>
    <w:rsid w:val="002D443A"/>
    <w:rsid w:val="002D49D0"/>
    <w:rsid w:val="002D5981"/>
    <w:rsid w:val="002D5AD3"/>
    <w:rsid w:val="002D673E"/>
    <w:rsid w:val="002D67BA"/>
    <w:rsid w:val="002D7055"/>
    <w:rsid w:val="002D7221"/>
    <w:rsid w:val="002D7B4F"/>
    <w:rsid w:val="002D7F57"/>
    <w:rsid w:val="002E023E"/>
    <w:rsid w:val="002E0343"/>
    <w:rsid w:val="002E03F2"/>
    <w:rsid w:val="002E07EA"/>
    <w:rsid w:val="002E0F97"/>
    <w:rsid w:val="002E198E"/>
    <w:rsid w:val="002E259B"/>
    <w:rsid w:val="002E293C"/>
    <w:rsid w:val="002E2DEA"/>
    <w:rsid w:val="002E2E70"/>
    <w:rsid w:val="002E34D9"/>
    <w:rsid w:val="002E3B75"/>
    <w:rsid w:val="002E42EA"/>
    <w:rsid w:val="002E5428"/>
    <w:rsid w:val="002E57DE"/>
    <w:rsid w:val="002E5B96"/>
    <w:rsid w:val="002E67DD"/>
    <w:rsid w:val="002E7143"/>
    <w:rsid w:val="002E7238"/>
    <w:rsid w:val="002F03BB"/>
    <w:rsid w:val="002F134F"/>
    <w:rsid w:val="002F1A32"/>
    <w:rsid w:val="002F1BDC"/>
    <w:rsid w:val="002F2822"/>
    <w:rsid w:val="002F3535"/>
    <w:rsid w:val="002F3DED"/>
    <w:rsid w:val="002F500D"/>
    <w:rsid w:val="002F54E5"/>
    <w:rsid w:val="002F6939"/>
    <w:rsid w:val="002F6B26"/>
    <w:rsid w:val="002F7880"/>
    <w:rsid w:val="00301744"/>
    <w:rsid w:val="00302B70"/>
    <w:rsid w:val="00302C96"/>
    <w:rsid w:val="00304336"/>
    <w:rsid w:val="0030456A"/>
    <w:rsid w:val="00304815"/>
    <w:rsid w:val="00304D76"/>
    <w:rsid w:val="003055B6"/>
    <w:rsid w:val="00305ED1"/>
    <w:rsid w:val="003068F1"/>
    <w:rsid w:val="00307023"/>
    <w:rsid w:val="003073F0"/>
    <w:rsid w:val="003117F3"/>
    <w:rsid w:val="00311921"/>
    <w:rsid w:val="00312293"/>
    <w:rsid w:val="00313467"/>
    <w:rsid w:val="00314574"/>
    <w:rsid w:val="0031494A"/>
    <w:rsid w:val="003149D5"/>
    <w:rsid w:val="00314A2F"/>
    <w:rsid w:val="00314D07"/>
    <w:rsid w:val="0031549E"/>
    <w:rsid w:val="003154EF"/>
    <w:rsid w:val="003157ED"/>
    <w:rsid w:val="00315ADB"/>
    <w:rsid w:val="00315E3C"/>
    <w:rsid w:val="00316A7B"/>
    <w:rsid w:val="00316DD3"/>
    <w:rsid w:val="00317690"/>
    <w:rsid w:val="00317ACE"/>
    <w:rsid w:val="00320262"/>
    <w:rsid w:val="00320447"/>
    <w:rsid w:val="00320DDD"/>
    <w:rsid w:val="00321ECD"/>
    <w:rsid w:val="00323075"/>
    <w:rsid w:val="00323ADA"/>
    <w:rsid w:val="003243C5"/>
    <w:rsid w:val="003244FE"/>
    <w:rsid w:val="00324A26"/>
    <w:rsid w:val="00324AE9"/>
    <w:rsid w:val="00325F62"/>
    <w:rsid w:val="00326D26"/>
    <w:rsid w:val="00326F15"/>
    <w:rsid w:val="00327661"/>
    <w:rsid w:val="003304D7"/>
    <w:rsid w:val="003319AC"/>
    <w:rsid w:val="0033226B"/>
    <w:rsid w:val="003328EC"/>
    <w:rsid w:val="0033320C"/>
    <w:rsid w:val="0033321A"/>
    <w:rsid w:val="003346F8"/>
    <w:rsid w:val="0033477A"/>
    <w:rsid w:val="003347FF"/>
    <w:rsid w:val="003356EC"/>
    <w:rsid w:val="00335E83"/>
    <w:rsid w:val="00336386"/>
    <w:rsid w:val="00336816"/>
    <w:rsid w:val="00336A2C"/>
    <w:rsid w:val="003378F4"/>
    <w:rsid w:val="00340229"/>
    <w:rsid w:val="003409B3"/>
    <w:rsid w:val="00340B8B"/>
    <w:rsid w:val="00342EAF"/>
    <w:rsid w:val="00343B54"/>
    <w:rsid w:val="00344042"/>
    <w:rsid w:val="0034538D"/>
    <w:rsid w:val="003453D6"/>
    <w:rsid w:val="003472A5"/>
    <w:rsid w:val="00347B24"/>
    <w:rsid w:val="00350B40"/>
    <w:rsid w:val="0035276D"/>
    <w:rsid w:val="003528C2"/>
    <w:rsid w:val="00352D91"/>
    <w:rsid w:val="003535F5"/>
    <w:rsid w:val="003542F7"/>
    <w:rsid w:val="003545D7"/>
    <w:rsid w:val="00354BE9"/>
    <w:rsid w:val="00354D1C"/>
    <w:rsid w:val="0035585D"/>
    <w:rsid w:val="00355A2D"/>
    <w:rsid w:val="00355D6D"/>
    <w:rsid w:val="00356EBB"/>
    <w:rsid w:val="00357150"/>
    <w:rsid w:val="00357201"/>
    <w:rsid w:val="00357AC6"/>
    <w:rsid w:val="003600A1"/>
    <w:rsid w:val="00360438"/>
    <w:rsid w:val="00360823"/>
    <w:rsid w:val="0036223D"/>
    <w:rsid w:val="003632D9"/>
    <w:rsid w:val="00364199"/>
    <w:rsid w:val="003644EB"/>
    <w:rsid w:val="00364B50"/>
    <w:rsid w:val="0036538E"/>
    <w:rsid w:val="00366232"/>
    <w:rsid w:val="00366253"/>
    <w:rsid w:val="00366A90"/>
    <w:rsid w:val="00366FE7"/>
    <w:rsid w:val="00367A47"/>
    <w:rsid w:val="00367E13"/>
    <w:rsid w:val="00370BA3"/>
    <w:rsid w:val="00371366"/>
    <w:rsid w:val="00372457"/>
    <w:rsid w:val="00372945"/>
    <w:rsid w:val="003737B9"/>
    <w:rsid w:val="003739F3"/>
    <w:rsid w:val="00374AA5"/>
    <w:rsid w:val="00375679"/>
    <w:rsid w:val="0037584D"/>
    <w:rsid w:val="00376B48"/>
    <w:rsid w:val="00376C9E"/>
    <w:rsid w:val="00376F7C"/>
    <w:rsid w:val="0037724E"/>
    <w:rsid w:val="0037730A"/>
    <w:rsid w:val="00377C83"/>
    <w:rsid w:val="00377E79"/>
    <w:rsid w:val="0038053C"/>
    <w:rsid w:val="003809BB"/>
    <w:rsid w:val="00380CD1"/>
    <w:rsid w:val="00380D49"/>
    <w:rsid w:val="00381CEF"/>
    <w:rsid w:val="00382DA5"/>
    <w:rsid w:val="003836B5"/>
    <w:rsid w:val="003844FB"/>
    <w:rsid w:val="00384B1D"/>
    <w:rsid w:val="00384E10"/>
    <w:rsid w:val="003856C1"/>
    <w:rsid w:val="00385CA9"/>
    <w:rsid w:val="00385ED8"/>
    <w:rsid w:val="00386609"/>
    <w:rsid w:val="003877E7"/>
    <w:rsid w:val="0039008E"/>
    <w:rsid w:val="003903BB"/>
    <w:rsid w:val="00390D0C"/>
    <w:rsid w:val="00390F64"/>
    <w:rsid w:val="00390FE3"/>
    <w:rsid w:val="003915D4"/>
    <w:rsid w:val="0039226D"/>
    <w:rsid w:val="00392E1C"/>
    <w:rsid w:val="00392E45"/>
    <w:rsid w:val="00394167"/>
    <w:rsid w:val="003955FC"/>
    <w:rsid w:val="00395B94"/>
    <w:rsid w:val="0039676E"/>
    <w:rsid w:val="003969B5"/>
    <w:rsid w:val="00396FF0"/>
    <w:rsid w:val="00397B5F"/>
    <w:rsid w:val="003A0226"/>
    <w:rsid w:val="003A1194"/>
    <w:rsid w:val="003A145D"/>
    <w:rsid w:val="003A157C"/>
    <w:rsid w:val="003A1801"/>
    <w:rsid w:val="003A1BB2"/>
    <w:rsid w:val="003A1BCD"/>
    <w:rsid w:val="003A1DE5"/>
    <w:rsid w:val="003A31A8"/>
    <w:rsid w:val="003A3F29"/>
    <w:rsid w:val="003A48BB"/>
    <w:rsid w:val="003A4E17"/>
    <w:rsid w:val="003A541D"/>
    <w:rsid w:val="003A61AE"/>
    <w:rsid w:val="003A67E1"/>
    <w:rsid w:val="003A6C80"/>
    <w:rsid w:val="003A71FC"/>
    <w:rsid w:val="003B02AC"/>
    <w:rsid w:val="003B04B4"/>
    <w:rsid w:val="003B056B"/>
    <w:rsid w:val="003B0E3C"/>
    <w:rsid w:val="003B103D"/>
    <w:rsid w:val="003B13D3"/>
    <w:rsid w:val="003B1564"/>
    <w:rsid w:val="003B2232"/>
    <w:rsid w:val="003B251D"/>
    <w:rsid w:val="003B27C3"/>
    <w:rsid w:val="003B2997"/>
    <w:rsid w:val="003B32E5"/>
    <w:rsid w:val="003B39C4"/>
    <w:rsid w:val="003B3DF1"/>
    <w:rsid w:val="003B4696"/>
    <w:rsid w:val="003B62DB"/>
    <w:rsid w:val="003B6450"/>
    <w:rsid w:val="003B738E"/>
    <w:rsid w:val="003B7591"/>
    <w:rsid w:val="003B767D"/>
    <w:rsid w:val="003B7C6D"/>
    <w:rsid w:val="003C0380"/>
    <w:rsid w:val="003C0394"/>
    <w:rsid w:val="003C0530"/>
    <w:rsid w:val="003C0D85"/>
    <w:rsid w:val="003C1BD2"/>
    <w:rsid w:val="003C1FF3"/>
    <w:rsid w:val="003C2435"/>
    <w:rsid w:val="003C2624"/>
    <w:rsid w:val="003C2869"/>
    <w:rsid w:val="003C2AB7"/>
    <w:rsid w:val="003C332D"/>
    <w:rsid w:val="003C3745"/>
    <w:rsid w:val="003C404E"/>
    <w:rsid w:val="003C41A3"/>
    <w:rsid w:val="003C433D"/>
    <w:rsid w:val="003C4493"/>
    <w:rsid w:val="003C50D5"/>
    <w:rsid w:val="003C5130"/>
    <w:rsid w:val="003C52C0"/>
    <w:rsid w:val="003C5BBF"/>
    <w:rsid w:val="003C5CF2"/>
    <w:rsid w:val="003C65D4"/>
    <w:rsid w:val="003C704B"/>
    <w:rsid w:val="003C726B"/>
    <w:rsid w:val="003D09C3"/>
    <w:rsid w:val="003D0AC3"/>
    <w:rsid w:val="003D0B26"/>
    <w:rsid w:val="003D1719"/>
    <w:rsid w:val="003D1799"/>
    <w:rsid w:val="003D2675"/>
    <w:rsid w:val="003D3743"/>
    <w:rsid w:val="003D3835"/>
    <w:rsid w:val="003D4093"/>
    <w:rsid w:val="003D426A"/>
    <w:rsid w:val="003D44AE"/>
    <w:rsid w:val="003D489E"/>
    <w:rsid w:val="003D5121"/>
    <w:rsid w:val="003D55CF"/>
    <w:rsid w:val="003D56A6"/>
    <w:rsid w:val="003D58D2"/>
    <w:rsid w:val="003D5D9E"/>
    <w:rsid w:val="003D5F31"/>
    <w:rsid w:val="003D698F"/>
    <w:rsid w:val="003D7091"/>
    <w:rsid w:val="003D74B3"/>
    <w:rsid w:val="003E0274"/>
    <w:rsid w:val="003E045C"/>
    <w:rsid w:val="003E0A9D"/>
    <w:rsid w:val="003E0D65"/>
    <w:rsid w:val="003E1082"/>
    <w:rsid w:val="003E1830"/>
    <w:rsid w:val="003E1A99"/>
    <w:rsid w:val="003E1AB1"/>
    <w:rsid w:val="003E29A8"/>
    <w:rsid w:val="003E3CCF"/>
    <w:rsid w:val="003E58D5"/>
    <w:rsid w:val="003E59B4"/>
    <w:rsid w:val="003E6F28"/>
    <w:rsid w:val="003F0664"/>
    <w:rsid w:val="003F17A7"/>
    <w:rsid w:val="003F1C34"/>
    <w:rsid w:val="003F223E"/>
    <w:rsid w:val="003F25AD"/>
    <w:rsid w:val="003F30F6"/>
    <w:rsid w:val="003F3593"/>
    <w:rsid w:val="003F452D"/>
    <w:rsid w:val="003F4690"/>
    <w:rsid w:val="003F4D2B"/>
    <w:rsid w:val="003F511E"/>
    <w:rsid w:val="003F53EE"/>
    <w:rsid w:val="003F56BD"/>
    <w:rsid w:val="003F57BF"/>
    <w:rsid w:val="003F5DB6"/>
    <w:rsid w:val="003F7590"/>
    <w:rsid w:val="003F76E4"/>
    <w:rsid w:val="003F7D7F"/>
    <w:rsid w:val="004018FF"/>
    <w:rsid w:val="00401E56"/>
    <w:rsid w:val="00404A21"/>
    <w:rsid w:val="00404D90"/>
    <w:rsid w:val="00405364"/>
    <w:rsid w:val="00405476"/>
    <w:rsid w:val="00405789"/>
    <w:rsid w:val="004059C8"/>
    <w:rsid w:val="00406A14"/>
    <w:rsid w:val="004112F6"/>
    <w:rsid w:val="0041143B"/>
    <w:rsid w:val="00411556"/>
    <w:rsid w:val="004115BD"/>
    <w:rsid w:val="00411B13"/>
    <w:rsid w:val="00411DA7"/>
    <w:rsid w:val="00412359"/>
    <w:rsid w:val="004135CB"/>
    <w:rsid w:val="004138D9"/>
    <w:rsid w:val="00414697"/>
    <w:rsid w:val="00414781"/>
    <w:rsid w:val="004158BF"/>
    <w:rsid w:val="004162D9"/>
    <w:rsid w:val="004206EC"/>
    <w:rsid w:val="00421C26"/>
    <w:rsid w:val="00422132"/>
    <w:rsid w:val="00422B21"/>
    <w:rsid w:val="00423591"/>
    <w:rsid w:val="004240E5"/>
    <w:rsid w:val="00424AC8"/>
    <w:rsid w:val="00424EDF"/>
    <w:rsid w:val="004252E0"/>
    <w:rsid w:val="00425441"/>
    <w:rsid w:val="00425CED"/>
    <w:rsid w:val="00425D21"/>
    <w:rsid w:val="0042692A"/>
    <w:rsid w:val="004279E8"/>
    <w:rsid w:val="00430550"/>
    <w:rsid w:val="004306F7"/>
    <w:rsid w:val="0043108A"/>
    <w:rsid w:val="0043151A"/>
    <w:rsid w:val="0043168E"/>
    <w:rsid w:val="004319A7"/>
    <w:rsid w:val="00432287"/>
    <w:rsid w:val="0043251F"/>
    <w:rsid w:val="004328A9"/>
    <w:rsid w:val="00433653"/>
    <w:rsid w:val="004339DA"/>
    <w:rsid w:val="0043401C"/>
    <w:rsid w:val="004340E1"/>
    <w:rsid w:val="00434538"/>
    <w:rsid w:val="0043571B"/>
    <w:rsid w:val="0043576C"/>
    <w:rsid w:val="00435BB9"/>
    <w:rsid w:val="00435C67"/>
    <w:rsid w:val="0043629C"/>
    <w:rsid w:val="00436596"/>
    <w:rsid w:val="00436801"/>
    <w:rsid w:val="00436E1C"/>
    <w:rsid w:val="004376F7"/>
    <w:rsid w:val="00437C0D"/>
    <w:rsid w:val="004400AF"/>
    <w:rsid w:val="00441198"/>
    <w:rsid w:val="00442140"/>
    <w:rsid w:val="0044233C"/>
    <w:rsid w:val="00442A94"/>
    <w:rsid w:val="00442D74"/>
    <w:rsid w:val="00442FA9"/>
    <w:rsid w:val="00443333"/>
    <w:rsid w:val="00443A83"/>
    <w:rsid w:val="00443FBB"/>
    <w:rsid w:val="00444314"/>
    <w:rsid w:val="0044507E"/>
    <w:rsid w:val="00445AFE"/>
    <w:rsid w:val="0044618B"/>
    <w:rsid w:val="00447233"/>
    <w:rsid w:val="004473F4"/>
    <w:rsid w:val="00450723"/>
    <w:rsid w:val="00450BE1"/>
    <w:rsid w:val="00450F60"/>
    <w:rsid w:val="004516BF"/>
    <w:rsid w:val="004520B3"/>
    <w:rsid w:val="0045279C"/>
    <w:rsid w:val="004527B8"/>
    <w:rsid w:val="004535EC"/>
    <w:rsid w:val="0045475C"/>
    <w:rsid w:val="00454CDD"/>
    <w:rsid w:val="00456D99"/>
    <w:rsid w:val="00456EFA"/>
    <w:rsid w:val="00457413"/>
    <w:rsid w:val="00457701"/>
    <w:rsid w:val="004606C7"/>
    <w:rsid w:val="00461914"/>
    <w:rsid w:val="00461CA7"/>
    <w:rsid w:val="0046274F"/>
    <w:rsid w:val="00463168"/>
    <w:rsid w:val="00463D2B"/>
    <w:rsid w:val="00464297"/>
    <w:rsid w:val="00464C3D"/>
    <w:rsid w:val="00464CC0"/>
    <w:rsid w:val="00466525"/>
    <w:rsid w:val="004665C6"/>
    <w:rsid w:val="00467D73"/>
    <w:rsid w:val="0047050B"/>
    <w:rsid w:val="00470917"/>
    <w:rsid w:val="00472227"/>
    <w:rsid w:val="00472298"/>
    <w:rsid w:val="004732F9"/>
    <w:rsid w:val="004757F7"/>
    <w:rsid w:val="004761DF"/>
    <w:rsid w:val="0047666E"/>
    <w:rsid w:val="00476E9E"/>
    <w:rsid w:val="00477E66"/>
    <w:rsid w:val="0048055E"/>
    <w:rsid w:val="004814BF"/>
    <w:rsid w:val="00481511"/>
    <w:rsid w:val="004816D1"/>
    <w:rsid w:val="00482175"/>
    <w:rsid w:val="004821C2"/>
    <w:rsid w:val="004828DF"/>
    <w:rsid w:val="00482AA1"/>
    <w:rsid w:val="00482B0E"/>
    <w:rsid w:val="00483090"/>
    <w:rsid w:val="00483C31"/>
    <w:rsid w:val="00485918"/>
    <w:rsid w:val="00487C61"/>
    <w:rsid w:val="0049026D"/>
    <w:rsid w:val="00490B45"/>
    <w:rsid w:val="0049137A"/>
    <w:rsid w:val="004914BE"/>
    <w:rsid w:val="00492CA0"/>
    <w:rsid w:val="004934C8"/>
    <w:rsid w:val="00493996"/>
    <w:rsid w:val="00494003"/>
    <w:rsid w:val="00494883"/>
    <w:rsid w:val="004950A9"/>
    <w:rsid w:val="004951B4"/>
    <w:rsid w:val="00495A15"/>
    <w:rsid w:val="00495B0E"/>
    <w:rsid w:val="00495F04"/>
    <w:rsid w:val="00495FC9"/>
    <w:rsid w:val="004965AD"/>
    <w:rsid w:val="0049662E"/>
    <w:rsid w:val="00496985"/>
    <w:rsid w:val="00497A88"/>
    <w:rsid w:val="004A0F21"/>
    <w:rsid w:val="004A1739"/>
    <w:rsid w:val="004A17E1"/>
    <w:rsid w:val="004A1A20"/>
    <w:rsid w:val="004A2071"/>
    <w:rsid w:val="004A2B73"/>
    <w:rsid w:val="004A2F65"/>
    <w:rsid w:val="004A3E86"/>
    <w:rsid w:val="004A4DCD"/>
    <w:rsid w:val="004A4E83"/>
    <w:rsid w:val="004A68D6"/>
    <w:rsid w:val="004A6A88"/>
    <w:rsid w:val="004A6C6F"/>
    <w:rsid w:val="004A6FB7"/>
    <w:rsid w:val="004A74E6"/>
    <w:rsid w:val="004A7543"/>
    <w:rsid w:val="004A7A10"/>
    <w:rsid w:val="004B0426"/>
    <w:rsid w:val="004B0A0A"/>
    <w:rsid w:val="004B0DC6"/>
    <w:rsid w:val="004B1433"/>
    <w:rsid w:val="004B25C0"/>
    <w:rsid w:val="004B281E"/>
    <w:rsid w:val="004B2E04"/>
    <w:rsid w:val="004B2E38"/>
    <w:rsid w:val="004B2EDB"/>
    <w:rsid w:val="004B39F5"/>
    <w:rsid w:val="004B3D81"/>
    <w:rsid w:val="004B449B"/>
    <w:rsid w:val="004B4590"/>
    <w:rsid w:val="004B4A7C"/>
    <w:rsid w:val="004B4F8F"/>
    <w:rsid w:val="004B534B"/>
    <w:rsid w:val="004B5622"/>
    <w:rsid w:val="004B57DC"/>
    <w:rsid w:val="004B5C20"/>
    <w:rsid w:val="004B6693"/>
    <w:rsid w:val="004B69D5"/>
    <w:rsid w:val="004B6B0E"/>
    <w:rsid w:val="004B6E0C"/>
    <w:rsid w:val="004B6E85"/>
    <w:rsid w:val="004B7703"/>
    <w:rsid w:val="004B7DC8"/>
    <w:rsid w:val="004C09F5"/>
    <w:rsid w:val="004C166A"/>
    <w:rsid w:val="004C176C"/>
    <w:rsid w:val="004C1881"/>
    <w:rsid w:val="004C18BA"/>
    <w:rsid w:val="004C1A0B"/>
    <w:rsid w:val="004C1AD6"/>
    <w:rsid w:val="004C1B85"/>
    <w:rsid w:val="004C1DDC"/>
    <w:rsid w:val="004C253C"/>
    <w:rsid w:val="004C2DB4"/>
    <w:rsid w:val="004C3171"/>
    <w:rsid w:val="004C3A97"/>
    <w:rsid w:val="004C479C"/>
    <w:rsid w:val="004C5F47"/>
    <w:rsid w:val="004C6B9B"/>
    <w:rsid w:val="004C70B5"/>
    <w:rsid w:val="004C737F"/>
    <w:rsid w:val="004C7A40"/>
    <w:rsid w:val="004C7A86"/>
    <w:rsid w:val="004C7AE6"/>
    <w:rsid w:val="004D02B1"/>
    <w:rsid w:val="004D0DC0"/>
    <w:rsid w:val="004D1200"/>
    <w:rsid w:val="004D1246"/>
    <w:rsid w:val="004D1273"/>
    <w:rsid w:val="004D276C"/>
    <w:rsid w:val="004D31F0"/>
    <w:rsid w:val="004D3682"/>
    <w:rsid w:val="004D3BD1"/>
    <w:rsid w:val="004D4679"/>
    <w:rsid w:val="004D477C"/>
    <w:rsid w:val="004D5666"/>
    <w:rsid w:val="004D6650"/>
    <w:rsid w:val="004D7307"/>
    <w:rsid w:val="004D7AD1"/>
    <w:rsid w:val="004E026B"/>
    <w:rsid w:val="004E0604"/>
    <w:rsid w:val="004E0611"/>
    <w:rsid w:val="004E09B4"/>
    <w:rsid w:val="004E1123"/>
    <w:rsid w:val="004E11AA"/>
    <w:rsid w:val="004E19D8"/>
    <w:rsid w:val="004E1F28"/>
    <w:rsid w:val="004E290A"/>
    <w:rsid w:val="004E2C15"/>
    <w:rsid w:val="004E2DB0"/>
    <w:rsid w:val="004E451F"/>
    <w:rsid w:val="004E46A0"/>
    <w:rsid w:val="004E49E7"/>
    <w:rsid w:val="004E4A40"/>
    <w:rsid w:val="004E5226"/>
    <w:rsid w:val="004E57A9"/>
    <w:rsid w:val="004E6101"/>
    <w:rsid w:val="004E61E5"/>
    <w:rsid w:val="004E6373"/>
    <w:rsid w:val="004E6B89"/>
    <w:rsid w:val="004E6B99"/>
    <w:rsid w:val="004E6C2A"/>
    <w:rsid w:val="004E6F5F"/>
    <w:rsid w:val="004F0341"/>
    <w:rsid w:val="004F081D"/>
    <w:rsid w:val="004F08AE"/>
    <w:rsid w:val="004F0CD5"/>
    <w:rsid w:val="004F10F4"/>
    <w:rsid w:val="004F117A"/>
    <w:rsid w:val="004F1198"/>
    <w:rsid w:val="004F220F"/>
    <w:rsid w:val="004F2446"/>
    <w:rsid w:val="004F44DD"/>
    <w:rsid w:val="004F4686"/>
    <w:rsid w:val="004F4A42"/>
    <w:rsid w:val="004F4B62"/>
    <w:rsid w:val="004F5105"/>
    <w:rsid w:val="004F51A5"/>
    <w:rsid w:val="004F59E7"/>
    <w:rsid w:val="004F65A8"/>
    <w:rsid w:val="004F74DB"/>
    <w:rsid w:val="00500682"/>
    <w:rsid w:val="0050118A"/>
    <w:rsid w:val="005022F6"/>
    <w:rsid w:val="00502667"/>
    <w:rsid w:val="00503309"/>
    <w:rsid w:val="005039C7"/>
    <w:rsid w:val="00505F52"/>
    <w:rsid w:val="00505FE2"/>
    <w:rsid w:val="005061E1"/>
    <w:rsid w:val="00506742"/>
    <w:rsid w:val="00506FC7"/>
    <w:rsid w:val="00507D66"/>
    <w:rsid w:val="00510EE3"/>
    <w:rsid w:val="00511042"/>
    <w:rsid w:val="005115E2"/>
    <w:rsid w:val="00511B05"/>
    <w:rsid w:val="00512830"/>
    <w:rsid w:val="00513805"/>
    <w:rsid w:val="00514249"/>
    <w:rsid w:val="00515522"/>
    <w:rsid w:val="0051625B"/>
    <w:rsid w:val="00516629"/>
    <w:rsid w:val="00516C4C"/>
    <w:rsid w:val="005201B3"/>
    <w:rsid w:val="005202A8"/>
    <w:rsid w:val="00520362"/>
    <w:rsid w:val="00520497"/>
    <w:rsid w:val="00520563"/>
    <w:rsid w:val="0052089E"/>
    <w:rsid w:val="00520A1E"/>
    <w:rsid w:val="005213EF"/>
    <w:rsid w:val="00521481"/>
    <w:rsid w:val="005224DC"/>
    <w:rsid w:val="00522733"/>
    <w:rsid w:val="00523165"/>
    <w:rsid w:val="005232D7"/>
    <w:rsid w:val="00523B11"/>
    <w:rsid w:val="00524224"/>
    <w:rsid w:val="00524971"/>
    <w:rsid w:val="005250A7"/>
    <w:rsid w:val="0052531E"/>
    <w:rsid w:val="00525509"/>
    <w:rsid w:val="00525FE3"/>
    <w:rsid w:val="00526084"/>
    <w:rsid w:val="00526494"/>
    <w:rsid w:val="0052670D"/>
    <w:rsid w:val="00526E11"/>
    <w:rsid w:val="00526F2C"/>
    <w:rsid w:val="00530058"/>
    <w:rsid w:val="0053022D"/>
    <w:rsid w:val="00531635"/>
    <w:rsid w:val="0053182C"/>
    <w:rsid w:val="00531860"/>
    <w:rsid w:val="00531BF9"/>
    <w:rsid w:val="00531F7F"/>
    <w:rsid w:val="00537D55"/>
    <w:rsid w:val="00537D5C"/>
    <w:rsid w:val="00537F5A"/>
    <w:rsid w:val="0054076D"/>
    <w:rsid w:val="005409E2"/>
    <w:rsid w:val="0054105C"/>
    <w:rsid w:val="00542059"/>
    <w:rsid w:val="00542337"/>
    <w:rsid w:val="00542630"/>
    <w:rsid w:val="00542C47"/>
    <w:rsid w:val="005431D4"/>
    <w:rsid w:val="00546C7A"/>
    <w:rsid w:val="00547EAA"/>
    <w:rsid w:val="00550876"/>
    <w:rsid w:val="00550AB4"/>
    <w:rsid w:val="005517BB"/>
    <w:rsid w:val="00552745"/>
    <w:rsid w:val="00552A71"/>
    <w:rsid w:val="00552F7B"/>
    <w:rsid w:val="0055343B"/>
    <w:rsid w:val="00553ECD"/>
    <w:rsid w:val="00553F9A"/>
    <w:rsid w:val="005559E3"/>
    <w:rsid w:val="005566FE"/>
    <w:rsid w:val="00556E38"/>
    <w:rsid w:val="00557015"/>
    <w:rsid w:val="00557239"/>
    <w:rsid w:val="00557F45"/>
    <w:rsid w:val="0056036E"/>
    <w:rsid w:val="005603BF"/>
    <w:rsid w:val="0056199D"/>
    <w:rsid w:val="00562796"/>
    <w:rsid w:val="00562C81"/>
    <w:rsid w:val="00564DB8"/>
    <w:rsid w:val="005654E8"/>
    <w:rsid w:val="005658F6"/>
    <w:rsid w:val="00566740"/>
    <w:rsid w:val="0056682D"/>
    <w:rsid w:val="00566C29"/>
    <w:rsid w:val="00566F1B"/>
    <w:rsid w:val="00567675"/>
    <w:rsid w:val="00573003"/>
    <w:rsid w:val="005738AC"/>
    <w:rsid w:val="00573D94"/>
    <w:rsid w:val="00573F06"/>
    <w:rsid w:val="0057484F"/>
    <w:rsid w:val="00574E19"/>
    <w:rsid w:val="005751EB"/>
    <w:rsid w:val="00575383"/>
    <w:rsid w:val="00575A6B"/>
    <w:rsid w:val="00576417"/>
    <w:rsid w:val="005771EE"/>
    <w:rsid w:val="00577639"/>
    <w:rsid w:val="005779C8"/>
    <w:rsid w:val="00577C03"/>
    <w:rsid w:val="00580768"/>
    <w:rsid w:val="00580BF5"/>
    <w:rsid w:val="00581057"/>
    <w:rsid w:val="00581DC0"/>
    <w:rsid w:val="00582546"/>
    <w:rsid w:val="00582570"/>
    <w:rsid w:val="005825E9"/>
    <w:rsid w:val="0058288F"/>
    <w:rsid w:val="00582A01"/>
    <w:rsid w:val="00582E21"/>
    <w:rsid w:val="005832B8"/>
    <w:rsid w:val="00583F77"/>
    <w:rsid w:val="0058545E"/>
    <w:rsid w:val="00585BC5"/>
    <w:rsid w:val="00585D86"/>
    <w:rsid w:val="005860BC"/>
    <w:rsid w:val="0058655D"/>
    <w:rsid w:val="00586740"/>
    <w:rsid w:val="0058689E"/>
    <w:rsid w:val="00586C53"/>
    <w:rsid w:val="00586ED8"/>
    <w:rsid w:val="00587230"/>
    <w:rsid w:val="00587956"/>
    <w:rsid w:val="00590042"/>
    <w:rsid w:val="00590DA6"/>
    <w:rsid w:val="00590ECB"/>
    <w:rsid w:val="0059131B"/>
    <w:rsid w:val="00592CCC"/>
    <w:rsid w:val="00592F13"/>
    <w:rsid w:val="0059308C"/>
    <w:rsid w:val="00593264"/>
    <w:rsid w:val="005939D1"/>
    <w:rsid w:val="00594621"/>
    <w:rsid w:val="0059479F"/>
    <w:rsid w:val="00594ABF"/>
    <w:rsid w:val="00595D13"/>
    <w:rsid w:val="0059642A"/>
    <w:rsid w:val="0059692F"/>
    <w:rsid w:val="0059759D"/>
    <w:rsid w:val="005977BE"/>
    <w:rsid w:val="00597991"/>
    <w:rsid w:val="00597BB4"/>
    <w:rsid w:val="005A0591"/>
    <w:rsid w:val="005A0727"/>
    <w:rsid w:val="005A0767"/>
    <w:rsid w:val="005A0B5D"/>
    <w:rsid w:val="005A1032"/>
    <w:rsid w:val="005A1469"/>
    <w:rsid w:val="005A1D04"/>
    <w:rsid w:val="005A1F52"/>
    <w:rsid w:val="005A2196"/>
    <w:rsid w:val="005A3A25"/>
    <w:rsid w:val="005A3F41"/>
    <w:rsid w:val="005A4C0E"/>
    <w:rsid w:val="005A5008"/>
    <w:rsid w:val="005A6780"/>
    <w:rsid w:val="005B0014"/>
    <w:rsid w:val="005B0C20"/>
    <w:rsid w:val="005B22AA"/>
    <w:rsid w:val="005B233D"/>
    <w:rsid w:val="005B24B6"/>
    <w:rsid w:val="005B2FAA"/>
    <w:rsid w:val="005B391E"/>
    <w:rsid w:val="005B398A"/>
    <w:rsid w:val="005B51E7"/>
    <w:rsid w:val="005B5548"/>
    <w:rsid w:val="005B65FE"/>
    <w:rsid w:val="005B6726"/>
    <w:rsid w:val="005B76DF"/>
    <w:rsid w:val="005C2CAD"/>
    <w:rsid w:val="005C3233"/>
    <w:rsid w:val="005C3FEA"/>
    <w:rsid w:val="005C4166"/>
    <w:rsid w:val="005C5033"/>
    <w:rsid w:val="005C5A6F"/>
    <w:rsid w:val="005C67FB"/>
    <w:rsid w:val="005C6913"/>
    <w:rsid w:val="005C7B80"/>
    <w:rsid w:val="005C7ECB"/>
    <w:rsid w:val="005D02F3"/>
    <w:rsid w:val="005D063F"/>
    <w:rsid w:val="005D15A1"/>
    <w:rsid w:val="005D1656"/>
    <w:rsid w:val="005D16FA"/>
    <w:rsid w:val="005D1C16"/>
    <w:rsid w:val="005D28FC"/>
    <w:rsid w:val="005D2E95"/>
    <w:rsid w:val="005D4306"/>
    <w:rsid w:val="005D54CD"/>
    <w:rsid w:val="005D5C48"/>
    <w:rsid w:val="005D747F"/>
    <w:rsid w:val="005D757C"/>
    <w:rsid w:val="005D7D99"/>
    <w:rsid w:val="005E10A6"/>
    <w:rsid w:val="005E126F"/>
    <w:rsid w:val="005E2601"/>
    <w:rsid w:val="005E279A"/>
    <w:rsid w:val="005E2BD9"/>
    <w:rsid w:val="005E30C5"/>
    <w:rsid w:val="005E3DF4"/>
    <w:rsid w:val="005E3EAD"/>
    <w:rsid w:val="005E3EBA"/>
    <w:rsid w:val="005E408C"/>
    <w:rsid w:val="005E4609"/>
    <w:rsid w:val="005E5DDE"/>
    <w:rsid w:val="005E6040"/>
    <w:rsid w:val="005E609F"/>
    <w:rsid w:val="005E6122"/>
    <w:rsid w:val="005E6C1B"/>
    <w:rsid w:val="005E7BAA"/>
    <w:rsid w:val="005F0EB7"/>
    <w:rsid w:val="005F1EC5"/>
    <w:rsid w:val="005F2A57"/>
    <w:rsid w:val="005F3569"/>
    <w:rsid w:val="005F3D99"/>
    <w:rsid w:val="005F4C4E"/>
    <w:rsid w:val="005F5DFE"/>
    <w:rsid w:val="005F6B5D"/>
    <w:rsid w:val="005F7ED2"/>
    <w:rsid w:val="00600E9B"/>
    <w:rsid w:val="00601FF1"/>
    <w:rsid w:val="006025E2"/>
    <w:rsid w:val="00602CD8"/>
    <w:rsid w:val="00603B91"/>
    <w:rsid w:val="00604D62"/>
    <w:rsid w:val="00605770"/>
    <w:rsid w:val="006058F5"/>
    <w:rsid w:val="006059D4"/>
    <w:rsid w:val="006066F5"/>
    <w:rsid w:val="00607948"/>
    <w:rsid w:val="00611625"/>
    <w:rsid w:val="006118D0"/>
    <w:rsid w:val="006120AF"/>
    <w:rsid w:val="00612C5F"/>
    <w:rsid w:val="0061327B"/>
    <w:rsid w:val="006138D7"/>
    <w:rsid w:val="00614BB4"/>
    <w:rsid w:val="00615303"/>
    <w:rsid w:val="006158CB"/>
    <w:rsid w:val="00615918"/>
    <w:rsid w:val="00615E36"/>
    <w:rsid w:val="00615E8A"/>
    <w:rsid w:val="00615E9C"/>
    <w:rsid w:val="00616E65"/>
    <w:rsid w:val="006206B7"/>
    <w:rsid w:val="00620D91"/>
    <w:rsid w:val="00621537"/>
    <w:rsid w:val="0062157C"/>
    <w:rsid w:val="006215F4"/>
    <w:rsid w:val="00621ABF"/>
    <w:rsid w:val="00622335"/>
    <w:rsid w:val="006223DD"/>
    <w:rsid w:val="0062297E"/>
    <w:rsid w:val="00622C2E"/>
    <w:rsid w:val="00623796"/>
    <w:rsid w:val="006238CF"/>
    <w:rsid w:val="00624EB1"/>
    <w:rsid w:val="00625B0A"/>
    <w:rsid w:val="00626146"/>
    <w:rsid w:val="00626CDD"/>
    <w:rsid w:val="00626F9A"/>
    <w:rsid w:val="00627C71"/>
    <w:rsid w:val="00627E2D"/>
    <w:rsid w:val="0063054C"/>
    <w:rsid w:val="00630C16"/>
    <w:rsid w:val="00630E5A"/>
    <w:rsid w:val="00631121"/>
    <w:rsid w:val="00631186"/>
    <w:rsid w:val="006317D4"/>
    <w:rsid w:val="00632508"/>
    <w:rsid w:val="0063291C"/>
    <w:rsid w:val="00632983"/>
    <w:rsid w:val="00633B67"/>
    <w:rsid w:val="00633CD8"/>
    <w:rsid w:val="00633F99"/>
    <w:rsid w:val="0063499E"/>
    <w:rsid w:val="00634DB5"/>
    <w:rsid w:val="006361F5"/>
    <w:rsid w:val="0063674D"/>
    <w:rsid w:val="00636946"/>
    <w:rsid w:val="00636D13"/>
    <w:rsid w:val="00637222"/>
    <w:rsid w:val="00637305"/>
    <w:rsid w:val="00637AD7"/>
    <w:rsid w:val="00640393"/>
    <w:rsid w:val="00640509"/>
    <w:rsid w:val="006405B6"/>
    <w:rsid w:val="00640937"/>
    <w:rsid w:val="006410DA"/>
    <w:rsid w:val="00641D19"/>
    <w:rsid w:val="00641FE9"/>
    <w:rsid w:val="0064337F"/>
    <w:rsid w:val="0064375E"/>
    <w:rsid w:val="00643CD0"/>
    <w:rsid w:val="006459CD"/>
    <w:rsid w:val="0064636A"/>
    <w:rsid w:val="00646AB7"/>
    <w:rsid w:val="0064743C"/>
    <w:rsid w:val="00647EAC"/>
    <w:rsid w:val="00650372"/>
    <w:rsid w:val="006509B6"/>
    <w:rsid w:val="006514B3"/>
    <w:rsid w:val="00653807"/>
    <w:rsid w:val="00653A77"/>
    <w:rsid w:val="00656D83"/>
    <w:rsid w:val="00660FE0"/>
    <w:rsid w:val="0066159F"/>
    <w:rsid w:val="0066183F"/>
    <w:rsid w:val="00662B0F"/>
    <w:rsid w:val="006632C7"/>
    <w:rsid w:val="00665664"/>
    <w:rsid w:val="0066566B"/>
    <w:rsid w:val="0066718C"/>
    <w:rsid w:val="0066723F"/>
    <w:rsid w:val="00667FE7"/>
    <w:rsid w:val="00670534"/>
    <w:rsid w:val="00670798"/>
    <w:rsid w:val="006716CC"/>
    <w:rsid w:val="00671E8E"/>
    <w:rsid w:val="006723F9"/>
    <w:rsid w:val="006727A3"/>
    <w:rsid w:val="006727A8"/>
    <w:rsid w:val="006730D4"/>
    <w:rsid w:val="0067345E"/>
    <w:rsid w:val="00673A11"/>
    <w:rsid w:val="00673AC8"/>
    <w:rsid w:val="00674992"/>
    <w:rsid w:val="006754E1"/>
    <w:rsid w:val="00675C78"/>
    <w:rsid w:val="00677898"/>
    <w:rsid w:val="00677B26"/>
    <w:rsid w:val="006805E4"/>
    <w:rsid w:val="006821FC"/>
    <w:rsid w:val="00682484"/>
    <w:rsid w:val="00682F6C"/>
    <w:rsid w:val="00684979"/>
    <w:rsid w:val="00684C9D"/>
    <w:rsid w:val="00685403"/>
    <w:rsid w:val="00685E6D"/>
    <w:rsid w:val="00686B39"/>
    <w:rsid w:val="00687532"/>
    <w:rsid w:val="0069043E"/>
    <w:rsid w:val="00690853"/>
    <w:rsid w:val="00690961"/>
    <w:rsid w:val="006918B9"/>
    <w:rsid w:val="00691E7B"/>
    <w:rsid w:val="0069207D"/>
    <w:rsid w:val="006926F3"/>
    <w:rsid w:val="00692998"/>
    <w:rsid w:val="00692A94"/>
    <w:rsid w:val="006931FD"/>
    <w:rsid w:val="00694B12"/>
    <w:rsid w:val="006965F1"/>
    <w:rsid w:val="00697B21"/>
    <w:rsid w:val="00697BAC"/>
    <w:rsid w:val="00697BAD"/>
    <w:rsid w:val="006A0849"/>
    <w:rsid w:val="006A0C69"/>
    <w:rsid w:val="006A0FEC"/>
    <w:rsid w:val="006A21FC"/>
    <w:rsid w:val="006A23AE"/>
    <w:rsid w:val="006A36FD"/>
    <w:rsid w:val="006A3814"/>
    <w:rsid w:val="006A3BCB"/>
    <w:rsid w:val="006A476B"/>
    <w:rsid w:val="006A48F2"/>
    <w:rsid w:val="006A51CE"/>
    <w:rsid w:val="006A5992"/>
    <w:rsid w:val="006A5A28"/>
    <w:rsid w:val="006A738C"/>
    <w:rsid w:val="006A7714"/>
    <w:rsid w:val="006A7BB7"/>
    <w:rsid w:val="006B1C1F"/>
    <w:rsid w:val="006B20E1"/>
    <w:rsid w:val="006B3006"/>
    <w:rsid w:val="006B3FE2"/>
    <w:rsid w:val="006B595B"/>
    <w:rsid w:val="006B5ABE"/>
    <w:rsid w:val="006B5D90"/>
    <w:rsid w:val="006B5DFD"/>
    <w:rsid w:val="006B64A9"/>
    <w:rsid w:val="006B689E"/>
    <w:rsid w:val="006B7559"/>
    <w:rsid w:val="006B7813"/>
    <w:rsid w:val="006B7962"/>
    <w:rsid w:val="006C022D"/>
    <w:rsid w:val="006C061C"/>
    <w:rsid w:val="006C0785"/>
    <w:rsid w:val="006C1FE6"/>
    <w:rsid w:val="006C2022"/>
    <w:rsid w:val="006C24B6"/>
    <w:rsid w:val="006C2508"/>
    <w:rsid w:val="006C277D"/>
    <w:rsid w:val="006C2C08"/>
    <w:rsid w:val="006C582F"/>
    <w:rsid w:val="006C69F1"/>
    <w:rsid w:val="006C702D"/>
    <w:rsid w:val="006D0504"/>
    <w:rsid w:val="006D1079"/>
    <w:rsid w:val="006D22AF"/>
    <w:rsid w:val="006D2935"/>
    <w:rsid w:val="006D29B6"/>
    <w:rsid w:val="006D4197"/>
    <w:rsid w:val="006D49BB"/>
    <w:rsid w:val="006D62EC"/>
    <w:rsid w:val="006D65BC"/>
    <w:rsid w:val="006D7C3B"/>
    <w:rsid w:val="006E0595"/>
    <w:rsid w:val="006E2108"/>
    <w:rsid w:val="006E24B4"/>
    <w:rsid w:val="006E273D"/>
    <w:rsid w:val="006E2D0A"/>
    <w:rsid w:val="006E3FEC"/>
    <w:rsid w:val="006E4CCE"/>
    <w:rsid w:val="006E6B3B"/>
    <w:rsid w:val="006E7A54"/>
    <w:rsid w:val="006F0A43"/>
    <w:rsid w:val="006F1B7F"/>
    <w:rsid w:val="006F1E81"/>
    <w:rsid w:val="006F23E1"/>
    <w:rsid w:val="006F2798"/>
    <w:rsid w:val="006F2889"/>
    <w:rsid w:val="006F2999"/>
    <w:rsid w:val="006F2B45"/>
    <w:rsid w:val="006F2BB4"/>
    <w:rsid w:val="006F32E4"/>
    <w:rsid w:val="006F3334"/>
    <w:rsid w:val="006F4359"/>
    <w:rsid w:val="006F498A"/>
    <w:rsid w:val="006F51B6"/>
    <w:rsid w:val="006F5224"/>
    <w:rsid w:val="006F599D"/>
    <w:rsid w:val="006F5B58"/>
    <w:rsid w:val="006F62F4"/>
    <w:rsid w:val="006F6CEE"/>
    <w:rsid w:val="006F7058"/>
    <w:rsid w:val="006F7618"/>
    <w:rsid w:val="00700213"/>
    <w:rsid w:val="007002FB"/>
    <w:rsid w:val="00700A47"/>
    <w:rsid w:val="0070109A"/>
    <w:rsid w:val="00701326"/>
    <w:rsid w:val="0070147B"/>
    <w:rsid w:val="0070154F"/>
    <w:rsid w:val="007020B2"/>
    <w:rsid w:val="00703237"/>
    <w:rsid w:val="007032E0"/>
    <w:rsid w:val="0070357C"/>
    <w:rsid w:val="00704833"/>
    <w:rsid w:val="007052B1"/>
    <w:rsid w:val="0070646F"/>
    <w:rsid w:val="007067ED"/>
    <w:rsid w:val="0070684A"/>
    <w:rsid w:val="00706E13"/>
    <w:rsid w:val="007076B1"/>
    <w:rsid w:val="007101CD"/>
    <w:rsid w:val="00710C4B"/>
    <w:rsid w:val="00710DD8"/>
    <w:rsid w:val="00710E93"/>
    <w:rsid w:val="007110E0"/>
    <w:rsid w:val="00711180"/>
    <w:rsid w:val="00711BC4"/>
    <w:rsid w:val="00712A05"/>
    <w:rsid w:val="00712B22"/>
    <w:rsid w:val="0071362C"/>
    <w:rsid w:val="00713AE9"/>
    <w:rsid w:val="00714815"/>
    <w:rsid w:val="00714EDB"/>
    <w:rsid w:val="00716927"/>
    <w:rsid w:val="00716BA8"/>
    <w:rsid w:val="00717160"/>
    <w:rsid w:val="0071765A"/>
    <w:rsid w:val="00720228"/>
    <w:rsid w:val="0072143E"/>
    <w:rsid w:val="007254EA"/>
    <w:rsid w:val="00725529"/>
    <w:rsid w:val="00725E5F"/>
    <w:rsid w:val="007262B6"/>
    <w:rsid w:val="00727C09"/>
    <w:rsid w:val="0073148C"/>
    <w:rsid w:val="007317DD"/>
    <w:rsid w:val="00731DAB"/>
    <w:rsid w:val="007322A2"/>
    <w:rsid w:val="00732410"/>
    <w:rsid w:val="00732894"/>
    <w:rsid w:val="007332A8"/>
    <w:rsid w:val="007349DB"/>
    <w:rsid w:val="00734BB2"/>
    <w:rsid w:val="007352BD"/>
    <w:rsid w:val="0073564B"/>
    <w:rsid w:val="00736B7C"/>
    <w:rsid w:val="00737725"/>
    <w:rsid w:val="00740997"/>
    <w:rsid w:val="00741FFD"/>
    <w:rsid w:val="007420ED"/>
    <w:rsid w:val="00742445"/>
    <w:rsid w:val="00742653"/>
    <w:rsid w:val="0074273D"/>
    <w:rsid w:val="00742875"/>
    <w:rsid w:val="00742E18"/>
    <w:rsid w:val="007430BC"/>
    <w:rsid w:val="0074390D"/>
    <w:rsid w:val="00744A06"/>
    <w:rsid w:val="00744A96"/>
    <w:rsid w:val="00745C16"/>
    <w:rsid w:val="00746269"/>
    <w:rsid w:val="0074626E"/>
    <w:rsid w:val="00746852"/>
    <w:rsid w:val="00746F8C"/>
    <w:rsid w:val="007476FF"/>
    <w:rsid w:val="00747C34"/>
    <w:rsid w:val="0075095F"/>
    <w:rsid w:val="00751656"/>
    <w:rsid w:val="007516DF"/>
    <w:rsid w:val="00751CAE"/>
    <w:rsid w:val="007527E8"/>
    <w:rsid w:val="007536D6"/>
    <w:rsid w:val="007538DD"/>
    <w:rsid w:val="00754743"/>
    <w:rsid w:val="00754F58"/>
    <w:rsid w:val="0075699C"/>
    <w:rsid w:val="00756A56"/>
    <w:rsid w:val="00756EF9"/>
    <w:rsid w:val="007573EF"/>
    <w:rsid w:val="007579EB"/>
    <w:rsid w:val="00760112"/>
    <w:rsid w:val="007601F3"/>
    <w:rsid w:val="007606DA"/>
    <w:rsid w:val="00760852"/>
    <w:rsid w:val="00761246"/>
    <w:rsid w:val="007613FA"/>
    <w:rsid w:val="0076185C"/>
    <w:rsid w:val="00761D05"/>
    <w:rsid w:val="007624A1"/>
    <w:rsid w:val="00763BF2"/>
    <w:rsid w:val="00763D42"/>
    <w:rsid w:val="00763E03"/>
    <w:rsid w:val="00765CAC"/>
    <w:rsid w:val="00766337"/>
    <w:rsid w:val="00766575"/>
    <w:rsid w:val="007668C6"/>
    <w:rsid w:val="00766D63"/>
    <w:rsid w:val="00770043"/>
    <w:rsid w:val="00770462"/>
    <w:rsid w:val="00770BF3"/>
    <w:rsid w:val="00771193"/>
    <w:rsid w:val="0077186B"/>
    <w:rsid w:val="00772421"/>
    <w:rsid w:val="00772B68"/>
    <w:rsid w:val="00772F83"/>
    <w:rsid w:val="00773259"/>
    <w:rsid w:val="00773557"/>
    <w:rsid w:val="007735AF"/>
    <w:rsid w:val="00773955"/>
    <w:rsid w:val="007749DC"/>
    <w:rsid w:val="00774A5B"/>
    <w:rsid w:val="00774D41"/>
    <w:rsid w:val="00774F8B"/>
    <w:rsid w:val="0077550B"/>
    <w:rsid w:val="00775B76"/>
    <w:rsid w:val="00775BB4"/>
    <w:rsid w:val="00777177"/>
    <w:rsid w:val="007806B9"/>
    <w:rsid w:val="00780ABD"/>
    <w:rsid w:val="007817C6"/>
    <w:rsid w:val="00781D79"/>
    <w:rsid w:val="00782AF5"/>
    <w:rsid w:val="0078358D"/>
    <w:rsid w:val="007853FA"/>
    <w:rsid w:val="007858D9"/>
    <w:rsid w:val="00786CE5"/>
    <w:rsid w:val="00787AEE"/>
    <w:rsid w:val="00787D89"/>
    <w:rsid w:val="00791F2D"/>
    <w:rsid w:val="00792AD5"/>
    <w:rsid w:val="00793ADC"/>
    <w:rsid w:val="00793B7C"/>
    <w:rsid w:val="00793BC5"/>
    <w:rsid w:val="00793BCD"/>
    <w:rsid w:val="007949E9"/>
    <w:rsid w:val="00795231"/>
    <w:rsid w:val="00795EF1"/>
    <w:rsid w:val="0079710C"/>
    <w:rsid w:val="0079725B"/>
    <w:rsid w:val="007A02B8"/>
    <w:rsid w:val="007A126C"/>
    <w:rsid w:val="007A1432"/>
    <w:rsid w:val="007A14AC"/>
    <w:rsid w:val="007A1532"/>
    <w:rsid w:val="007A1E3E"/>
    <w:rsid w:val="007A1E47"/>
    <w:rsid w:val="007A20D4"/>
    <w:rsid w:val="007A2C6F"/>
    <w:rsid w:val="007A5BCC"/>
    <w:rsid w:val="007A60C2"/>
    <w:rsid w:val="007A7459"/>
    <w:rsid w:val="007A75B1"/>
    <w:rsid w:val="007A76F0"/>
    <w:rsid w:val="007B0134"/>
    <w:rsid w:val="007B03B2"/>
    <w:rsid w:val="007B069C"/>
    <w:rsid w:val="007B06B5"/>
    <w:rsid w:val="007B0901"/>
    <w:rsid w:val="007B0929"/>
    <w:rsid w:val="007B1A70"/>
    <w:rsid w:val="007B1CBC"/>
    <w:rsid w:val="007B27BB"/>
    <w:rsid w:val="007B3105"/>
    <w:rsid w:val="007B32F3"/>
    <w:rsid w:val="007B3B99"/>
    <w:rsid w:val="007B3CFB"/>
    <w:rsid w:val="007B3DBD"/>
    <w:rsid w:val="007B430D"/>
    <w:rsid w:val="007B473E"/>
    <w:rsid w:val="007B4FC5"/>
    <w:rsid w:val="007B593B"/>
    <w:rsid w:val="007B5BAF"/>
    <w:rsid w:val="007B6941"/>
    <w:rsid w:val="007B7FF6"/>
    <w:rsid w:val="007C0A8A"/>
    <w:rsid w:val="007C0E36"/>
    <w:rsid w:val="007C10FE"/>
    <w:rsid w:val="007C120E"/>
    <w:rsid w:val="007C1237"/>
    <w:rsid w:val="007C18F5"/>
    <w:rsid w:val="007C1BD2"/>
    <w:rsid w:val="007C26C1"/>
    <w:rsid w:val="007C355F"/>
    <w:rsid w:val="007C37C7"/>
    <w:rsid w:val="007C3933"/>
    <w:rsid w:val="007C49D4"/>
    <w:rsid w:val="007C5022"/>
    <w:rsid w:val="007C598F"/>
    <w:rsid w:val="007C60F2"/>
    <w:rsid w:val="007C6268"/>
    <w:rsid w:val="007C6C7D"/>
    <w:rsid w:val="007C6F35"/>
    <w:rsid w:val="007D00CE"/>
    <w:rsid w:val="007D0F73"/>
    <w:rsid w:val="007D1408"/>
    <w:rsid w:val="007D2474"/>
    <w:rsid w:val="007D30F2"/>
    <w:rsid w:val="007D3807"/>
    <w:rsid w:val="007D397F"/>
    <w:rsid w:val="007D40E5"/>
    <w:rsid w:val="007D42D6"/>
    <w:rsid w:val="007D528B"/>
    <w:rsid w:val="007D5735"/>
    <w:rsid w:val="007D6046"/>
    <w:rsid w:val="007D6BBB"/>
    <w:rsid w:val="007D6EF5"/>
    <w:rsid w:val="007D6F96"/>
    <w:rsid w:val="007D706F"/>
    <w:rsid w:val="007D7DBA"/>
    <w:rsid w:val="007E0047"/>
    <w:rsid w:val="007E0AB0"/>
    <w:rsid w:val="007E1248"/>
    <w:rsid w:val="007E1626"/>
    <w:rsid w:val="007E1FBC"/>
    <w:rsid w:val="007E4491"/>
    <w:rsid w:val="007E4795"/>
    <w:rsid w:val="007E5CDA"/>
    <w:rsid w:val="007E6278"/>
    <w:rsid w:val="007E6905"/>
    <w:rsid w:val="007F06FC"/>
    <w:rsid w:val="007F0C6C"/>
    <w:rsid w:val="007F0D16"/>
    <w:rsid w:val="007F0EC3"/>
    <w:rsid w:val="007F15D3"/>
    <w:rsid w:val="007F2114"/>
    <w:rsid w:val="007F28AB"/>
    <w:rsid w:val="007F38C5"/>
    <w:rsid w:val="007F3F96"/>
    <w:rsid w:val="007F484D"/>
    <w:rsid w:val="007F557D"/>
    <w:rsid w:val="007F5B6E"/>
    <w:rsid w:val="007F5EDA"/>
    <w:rsid w:val="007F6152"/>
    <w:rsid w:val="007F64DA"/>
    <w:rsid w:val="007F67EB"/>
    <w:rsid w:val="007F6F29"/>
    <w:rsid w:val="007F7874"/>
    <w:rsid w:val="00801A60"/>
    <w:rsid w:val="00801D9F"/>
    <w:rsid w:val="00802336"/>
    <w:rsid w:val="00802C0B"/>
    <w:rsid w:val="00802DBF"/>
    <w:rsid w:val="008037CD"/>
    <w:rsid w:val="008058AC"/>
    <w:rsid w:val="00805A8C"/>
    <w:rsid w:val="008061AF"/>
    <w:rsid w:val="00806A60"/>
    <w:rsid w:val="00806BC7"/>
    <w:rsid w:val="00807937"/>
    <w:rsid w:val="00807E8D"/>
    <w:rsid w:val="00810845"/>
    <w:rsid w:val="008110DB"/>
    <w:rsid w:val="00811CE5"/>
    <w:rsid w:val="008125C8"/>
    <w:rsid w:val="00813AAF"/>
    <w:rsid w:val="00813E4A"/>
    <w:rsid w:val="00814840"/>
    <w:rsid w:val="008151AA"/>
    <w:rsid w:val="00815C8F"/>
    <w:rsid w:val="00815CA4"/>
    <w:rsid w:val="00816242"/>
    <w:rsid w:val="00816398"/>
    <w:rsid w:val="008165C7"/>
    <w:rsid w:val="008167CE"/>
    <w:rsid w:val="008175F1"/>
    <w:rsid w:val="00817807"/>
    <w:rsid w:val="00817D14"/>
    <w:rsid w:val="0082081C"/>
    <w:rsid w:val="00821081"/>
    <w:rsid w:val="00822FBE"/>
    <w:rsid w:val="00823881"/>
    <w:rsid w:val="0082421F"/>
    <w:rsid w:val="0082530B"/>
    <w:rsid w:val="0082678B"/>
    <w:rsid w:val="0082680A"/>
    <w:rsid w:val="0082725C"/>
    <w:rsid w:val="00832444"/>
    <w:rsid w:val="00832EDC"/>
    <w:rsid w:val="00833698"/>
    <w:rsid w:val="00833D6E"/>
    <w:rsid w:val="00834464"/>
    <w:rsid w:val="0083454F"/>
    <w:rsid w:val="008346D9"/>
    <w:rsid w:val="00835549"/>
    <w:rsid w:val="008358BE"/>
    <w:rsid w:val="00836008"/>
    <w:rsid w:val="00836AD2"/>
    <w:rsid w:val="0084020C"/>
    <w:rsid w:val="008408EA"/>
    <w:rsid w:val="0084369F"/>
    <w:rsid w:val="00844B93"/>
    <w:rsid w:val="008462A5"/>
    <w:rsid w:val="0084630D"/>
    <w:rsid w:val="00846359"/>
    <w:rsid w:val="008473DB"/>
    <w:rsid w:val="00847B54"/>
    <w:rsid w:val="00850260"/>
    <w:rsid w:val="00850518"/>
    <w:rsid w:val="0085086B"/>
    <w:rsid w:val="00851AED"/>
    <w:rsid w:val="0085202B"/>
    <w:rsid w:val="008522D7"/>
    <w:rsid w:val="00852BBF"/>
    <w:rsid w:val="00852BD5"/>
    <w:rsid w:val="00852D1E"/>
    <w:rsid w:val="0085346B"/>
    <w:rsid w:val="00853498"/>
    <w:rsid w:val="00853B3D"/>
    <w:rsid w:val="008549D3"/>
    <w:rsid w:val="008554C5"/>
    <w:rsid w:val="00855739"/>
    <w:rsid w:val="00855857"/>
    <w:rsid w:val="00855F7B"/>
    <w:rsid w:val="00856338"/>
    <w:rsid w:val="008567AC"/>
    <w:rsid w:val="0085693D"/>
    <w:rsid w:val="00860AF7"/>
    <w:rsid w:val="00862093"/>
    <w:rsid w:val="00863041"/>
    <w:rsid w:val="0086437A"/>
    <w:rsid w:val="00864571"/>
    <w:rsid w:val="008645CB"/>
    <w:rsid w:val="008645FA"/>
    <w:rsid w:val="00864B7A"/>
    <w:rsid w:val="00865CFB"/>
    <w:rsid w:val="008660D6"/>
    <w:rsid w:val="0086761B"/>
    <w:rsid w:val="00867F74"/>
    <w:rsid w:val="00870021"/>
    <w:rsid w:val="0087151B"/>
    <w:rsid w:val="0087158A"/>
    <w:rsid w:val="00871693"/>
    <w:rsid w:val="0087210F"/>
    <w:rsid w:val="008722EE"/>
    <w:rsid w:val="00873B3B"/>
    <w:rsid w:val="00873E3B"/>
    <w:rsid w:val="00875BE1"/>
    <w:rsid w:val="00875C26"/>
    <w:rsid w:val="008762CC"/>
    <w:rsid w:val="008762EF"/>
    <w:rsid w:val="0087672D"/>
    <w:rsid w:val="0087781F"/>
    <w:rsid w:val="00877F70"/>
    <w:rsid w:val="0088062F"/>
    <w:rsid w:val="0088092A"/>
    <w:rsid w:val="00880D5B"/>
    <w:rsid w:val="00881112"/>
    <w:rsid w:val="008832C4"/>
    <w:rsid w:val="00883ECA"/>
    <w:rsid w:val="008853FE"/>
    <w:rsid w:val="00885447"/>
    <w:rsid w:val="00885517"/>
    <w:rsid w:val="00885531"/>
    <w:rsid w:val="008855A9"/>
    <w:rsid w:val="00886A0A"/>
    <w:rsid w:val="00886B11"/>
    <w:rsid w:val="00886ED2"/>
    <w:rsid w:val="0088760F"/>
    <w:rsid w:val="00887669"/>
    <w:rsid w:val="00890C15"/>
    <w:rsid w:val="00891313"/>
    <w:rsid w:val="00891E71"/>
    <w:rsid w:val="00892D46"/>
    <w:rsid w:val="008933B2"/>
    <w:rsid w:val="00893714"/>
    <w:rsid w:val="008938B0"/>
    <w:rsid w:val="00895F0F"/>
    <w:rsid w:val="008961A7"/>
    <w:rsid w:val="00896F40"/>
    <w:rsid w:val="008972FB"/>
    <w:rsid w:val="008A0447"/>
    <w:rsid w:val="008A18AE"/>
    <w:rsid w:val="008A2299"/>
    <w:rsid w:val="008A2C44"/>
    <w:rsid w:val="008A2CB7"/>
    <w:rsid w:val="008A39AF"/>
    <w:rsid w:val="008A3DFC"/>
    <w:rsid w:val="008A4180"/>
    <w:rsid w:val="008A4A73"/>
    <w:rsid w:val="008A5471"/>
    <w:rsid w:val="008A562C"/>
    <w:rsid w:val="008A57F0"/>
    <w:rsid w:val="008A57F4"/>
    <w:rsid w:val="008A59AF"/>
    <w:rsid w:val="008A64C2"/>
    <w:rsid w:val="008A6D47"/>
    <w:rsid w:val="008A774E"/>
    <w:rsid w:val="008B01AC"/>
    <w:rsid w:val="008B0979"/>
    <w:rsid w:val="008B0B43"/>
    <w:rsid w:val="008B123E"/>
    <w:rsid w:val="008B1A93"/>
    <w:rsid w:val="008B1D47"/>
    <w:rsid w:val="008B2B65"/>
    <w:rsid w:val="008B3850"/>
    <w:rsid w:val="008B4871"/>
    <w:rsid w:val="008B4CB7"/>
    <w:rsid w:val="008B61D7"/>
    <w:rsid w:val="008B62BB"/>
    <w:rsid w:val="008B6301"/>
    <w:rsid w:val="008B65CC"/>
    <w:rsid w:val="008B689E"/>
    <w:rsid w:val="008B70CF"/>
    <w:rsid w:val="008B7D7D"/>
    <w:rsid w:val="008C00E5"/>
    <w:rsid w:val="008C0958"/>
    <w:rsid w:val="008C0FA4"/>
    <w:rsid w:val="008C15B1"/>
    <w:rsid w:val="008C44B9"/>
    <w:rsid w:val="008C6389"/>
    <w:rsid w:val="008C64FE"/>
    <w:rsid w:val="008C7994"/>
    <w:rsid w:val="008C7AF7"/>
    <w:rsid w:val="008C7B43"/>
    <w:rsid w:val="008C7D8F"/>
    <w:rsid w:val="008D2583"/>
    <w:rsid w:val="008D2777"/>
    <w:rsid w:val="008D321D"/>
    <w:rsid w:val="008D3232"/>
    <w:rsid w:val="008D3EB1"/>
    <w:rsid w:val="008D435B"/>
    <w:rsid w:val="008D53BD"/>
    <w:rsid w:val="008D7BA5"/>
    <w:rsid w:val="008D7E15"/>
    <w:rsid w:val="008E05AC"/>
    <w:rsid w:val="008E1378"/>
    <w:rsid w:val="008E2C9B"/>
    <w:rsid w:val="008E37EB"/>
    <w:rsid w:val="008E3F24"/>
    <w:rsid w:val="008E40F6"/>
    <w:rsid w:val="008E43AD"/>
    <w:rsid w:val="008E44DD"/>
    <w:rsid w:val="008E4A32"/>
    <w:rsid w:val="008E6920"/>
    <w:rsid w:val="008E7F82"/>
    <w:rsid w:val="008F030F"/>
    <w:rsid w:val="008F0EDB"/>
    <w:rsid w:val="008F1012"/>
    <w:rsid w:val="008F1113"/>
    <w:rsid w:val="008F1AED"/>
    <w:rsid w:val="008F3D1E"/>
    <w:rsid w:val="008F405D"/>
    <w:rsid w:val="008F4FE7"/>
    <w:rsid w:val="008F530B"/>
    <w:rsid w:val="008F5EB1"/>
    <w:rsid w:val="008F736F"/>
    <w:rsid w:val="0090005F"/>
    <w:rsid w:val="00900210"/>
    <w:rsid w:val="0090178F"/>
    <w:rsid w:val="009026C2"/>
    <w:rsid w:val="00902A2A"/>
    <w:rsid w:val="009030A9"/>
    <w:rsid w:val="0090367E"/>
    <w:rsid w:val="00904148"/>
    <w:rsid w:val="009043B8"/>
    <w:rsid w:val="009047E1"/>
    <w:rsid w:val="0090528F"/>
    <w:rsid w:val="0090556E"/>
    <w:rsid w:val="009066E7"/>
    <w:rsid w:val="00906EC5"/>
    <w:rsid w:val="00906F8B"/>
    <w:rsid w:val="00910548"/>
    <w:rsid w:val="00910A52"/>
    <w:rsid w:val="00910A7B"/>
    <w:rsid w:val="00910E76"/>
    <w:rsid w:val="00911007"/>
    <w:rsid w:val="009110FD"/>
    <w:rsid w:val="00911CB0"/>
    <w:rsid w:val="00911D61"/>
    <w:rsid w:val="00912540"/>
    <w:rsid w:val="00912B93"/>
    <w:rsid w:val="00912F2E"/>
    <w:rsid w:val="009130AE"/>
    <w:rsid w:val="009154C0"/>
    <w:rsid w:val="00915B8F"/>
    <w:rsid w:val="00915C13"/>
    <w:rsid w:val="00916AC4"/>
    <w:rsid w:val="009171AE"/>
    <w:rsid w:val="009172D1"/>
    <w:rsid w:val="009172EA"/>
    <w:rsid w:val="0091763B"/>
    <w:rsid w:val="00917BAB"/>
    <w:rsid w:val="0092106E"/>
    <w:rsid w:val="00921398"/>
    <w:rsid w:val="00921840"/>
    <w:rsid w:val="00921B03"/>
    <w:rsid w:val="0092228C"/>
    <w:rsid w:val="00922FDA"/>
    <w:rsid w:val="00922FFF"/>
    <w:rsid w:val="0092303E"/>
    <w:rsid w:val="00924816"/>
    <w:rsid w:val="009259A8"/>
    <w:rsid w:val="0092626C"/>
    <w:rsid w:val="009262A6"/>
    <w:rsid w:val="0092643B"/>
    <w:rsid w:val="009264AB"/>
    <w:rsid w:val="009264FE"/>
    <w:rsid w:val="00926A55"/>
    <w:rsid w:val="00926B6E"/>
    <w:rsid w:val="009302AD"/>
    <w:rsid w:val="00930B1A"/>
    <w:rsid w:val="00930E11"/>
    <w:rsid w:val="00930F55"/>
    <w:rsid w:val="00931F39"/>
    <w:rsid w:val="0093215D"/>
    <w:rsid w:val="009328CD"/>
    <w:rsid w:val="0093356F"/>
    <w:rsid w:val="009337C5"/>
    <w:rsid w:val="00933B0A"/>
    <w:rsid w:val="00934369"/>
    <w:rsid w:val="00934672"/>
    <w:rsid w:val="0093563F"/>
    <w:rsid w:val="00935F8F"/>
    <w:rsid w:val="00936247"/>
    <w:rsid w:val="00936AD1"/>
    <w:rsid w:val="00936C61"/>
    <w:rsid w:val="00937406"/>
    <w:rsid w:val="00937BB0"/>
    <w:rsid w:val="00937C4B"/>
    <w:rsid w:val="00937ED0"/>
    <w:rsid w:val="009404A1"/>
    <w:rsid w:val="009407EF"/>
    <w:rsid w:val="00940E76"/>
    <w:rsid w:val="009434E4"/>
    <w:rsid w:val="00943811"/>
    <w:rsid w:val="00943BF3"/>
    <w:rsid w:val="00943EA9"/>
    <w:rsid w:val="00944615"/>
    <w:rsid w:val="0094514A"/>
    <w:rsid w:val="009455A0"/>
    <w:rsid w:val="00945826"/>
    <w:rsid w:val="00945A19"/>
    <w:rsid w:val="00945D5D"/>
    <w:rsid w:val="0094610C"/>
    <w:rsid w:val="00946208"/>
    <w:rsid w:val="00946F37"/>
    <w:rsid w:val="0094739F"/>
    <w:rsid w:val="00947857"/>
    <w:rsid w:val="009500D1"/>
    <w:rsid w:val="009502DF"/>
    <w:rsid w:val="0095057D"/>
    <w:rsid w:val="00950CB0"/>
    <w:rsid w:val="0095113F"/>
    <w:rsid w:val="0095271B"/>
    <w:rsid w:val="00954C8E"/>
    <w:rsid w:val="009551D2"/>
    <w:rsid w:val="00956472"/>
    <w:rsid w:val="009564D0"/>
    <w:rsid w:val="00956761"/>
    <w:rsid w:val="00957361"/>
    <w:rsid w:val="009577C2"/>
    <w:rsid w:val="00961618"/>
    <w:rsid w:val="00962302"/>
    <w:rsid w:val="009625A1"/>
    <w:rsid w:val="00962C9E"/>
    <w:rsid w:val="00962D62"/>
    <w:rsid w:val="00962EBD"/>
    <w:rsid w:val="0096307E"/>
    <w:rsid w:val="009632FE"/>
    <w:rsid w:val="00963CF2"/>
    <w:rsid w:val="00964362"/>
    <w:rsid w:val="0096448C"/>
    <w:rsid w:val="0096476A"/>
    <w:rsid w:val="00966C7F"/>
    <w:rsid w:val="00970C85"/>
    <w:rsid w:val="00971009"/>
    <w:rsid w:val="009713BE"/>
    <w:rsid w:val="00972991"/>
    <w:rsid w:val="00972E88"/>
    <w:rsid w:val="009735BF"/>
    <w:rsid w:val="0097417F"/>
    <w:rsid w:val="00974F94"/>
    <w:rsid w:val="00975039"/>
    <w:rsid w:val="009750D6"/>
    <w:rsid w:val="0097631A"/>
    <w:rsid w:val="00976D32"/>
    <w:rsid w:val="00976F79"/>
    <w:rsid w:val="009773FC"/>
    <w:rsid w:val="009778C4"/>
    <w:rsid w:val="009817F5"/>
    <w:rsid w:val="00981D80"/>
    <w:rsid w:val="00981EC1"/>
    <w:rsid w:val="00982265"/>
    <w:rsid w:val="00984046"/>
    <w:rsid w:val="009846BF"/>
    <w:rsid w:val="00984829"/>
    <w:rsid w:val="00984CD7"/>
    <w:rsid w:val="00984E00"/>
    <w:rsid w:val="00984E66"/>
    <w:rsid w:val="00986050"/>
    <w:rsid w:val="0098693C"/>
    <w:rsid w:val="009869B8"/>
    <w:rsid w:val="00987BCC"/>
    <w:rsid w:val="009900FD"/>
    <w:rsid w:val="00990D4A"/>
    <w:rsid w:val="00990F6E"/>
    <w:rsid w:val="00991219"/>
    <w:rsid w:val="009918B1"/>
    <w:rsid w:val="00991A83"/>
    <w:rsid w:val="00991EE0"/>
    <w:rsid w:val="00991F53"/>
    <w:rsid w:val="00992581"/>
    <w:rsid w:val="009926C0"/>
    <w:rsid w:val="0099275F"/>
    <w:rsid w:val="009928BD"/>
    <w:rsid w:val="00992942"/>
    <w:rsid w:val="0099296F"/>
    <w:rsid w:val="00993E3F"/>
    <w:rsid w:val="00994684"/>
    <w:rsid w:val="009947C6"/>
    <w:rsid w:val="00996A93"/>
    <w:rsid w:val="0099758C"/>
    <w:rsid w:val="00997FE5"/>
    <w:rsid w:val="009A0A8C"/>
    <w:rsid w:val="009A0D67"/>
    <w:rsid w:val="009A1CCC"/>
    <w:rsid w:val="009A2792"/>
    <w:rsid w:val="009A2B09"/>
    <w:rsid w:val="009A4813"/>
    <w:rsid w:val="009A490E"/>
    <w:rsid w:val="009A60C3"/>
    <w:rsid w:val="009B037F"/>
    <w:rsid w:val="009B06A2"/>
    <w:rsid w:val="009B0E1D"/>
    <w:rsid w:val="009B105F"/>
    <w:rsid w:val="009B1457"/>
    <w:rsid w:val="009B228A"/>
    <w:rsid w:val="009B3266"/>
    <w:rsid w:val="009B418D"/>
    <w:rsid w:val="009B45E6"/>
    <w:rsid w:val="009B478C"/>
    <w:rsid w:val="009B51EA"/>
    <w:rsid w:val="009B632A"/>
    <w:rsid w:val="009B651C"/>
    <w:rsid w:val="009B6C6B"/>
    <w:rsid w:val="009B6F7E"/>
    <w:rsid w:val="009B76F1"/>
    <w:rsid w:val="009C01CF"/>
    <w:rsid w:val="009C0723"/>
    <w:rsid w:val="009C0793"/>
    <w:rsid w:val="009C0E87"/>
    <w:rsid w:val="009C132E"/>
    <w:rsid w:val="009C286F"/>
    <w:rsid w:val="009C2C73"/>
    <w:rsid w:val="009C37FA"/>
    <w:rsid w:val="009C3844"/>
    <w:rsid w:val="009C47CB"/>
    <w:rsid w:val="009C7258"/>
    <w:rsid w:val="009C735C"/>
    <w:rsid w:val="009C7C6C"/>
    <w:rsid w:val="009D0170"/>
    <w:rsid w:val="009D03EA"/>
    <w:rsid w:val="009D07C0"/>
    <w:rsid w:val="009D1050"/>
    <w:rsid w:val="009D11AB"/>
    <w:rsid w:val="009D1433"/>
    <w:rsid w:val="009D19C9"/>
    <w:rsid w:val="009D1A28"/>
    <w:rsid w:val="009D1D95"/>
    <w:rsid w:val="009D293C"/>
    <w:rsid w:val="009D323E"/>
    <w:rsid w:val="009D3A97"/>
    <w:rsid w:val="009D3B9D"/>
    <w:rsid w:val="009D4738"/>
    <w:rsid w:val="009D4897"/>
    <w:rsid w:val="009D5013"/>
    <w:rsid w:val="009D60D0"/>
    <w:rsid w:val="009D66C6"/>
    <w:rsid w:val="009D6DCB"/>
    <w:rsid w:val="009D6E67"/>
    <w:rsid w:val="009D726A"/>
    <w:rsid w:val="009D7E21"/>
    <w:rsid w:val="009E098B"/>
    <w:rsid w:val="009E10FE"/>
    <w:rsid w:val="009E1AB3"/>
    <w:rsid w:val="009E2323"/>
    <w:rsid w:val="009E267A"/>
    <w:rsid w:val="009E298F"/>
    <w:rsid w:val="009E2D6F"/>
    <w:rsid w:val="009E2F8A"/>
    <w:rsid w:val="009E331F"/>
    <w:rsid w:val="009E346D"/>
    <w:rsid w:val="009E36C8"/>
    <w:rsid w:val="009E3AE5"/>
    <w:rsid w:val="009E4142"/>
    <w:rsid w:val="009E514A"/>
    <w:rsid w:val="009E5D1C"/>
    <w:rsid w:val="009E5E8D"/>
    <w:rsid w:val="009E612E"/>
    <w:rsid w:val="009E6C02"/>
    <w:rsid w:val="009E6CAD"/>
    <w:rsid w:val="009E6EB3"/>
    <w:rsid w:val="009E7473"/>
    <w:rsid w:val="009F0135"/>
    <w:rsid w:val="009F0157"/>
    <w:rsid w:val="009F03C1"/>
    <w:rsid w:val="009F06A6"/>
    <w:rsid w:val="009F12B5"/>
    <w:rsid w:val="009F1357"/>
    <w:rsid w:val="009F1682"/>
    <w:rsid w:val="009F2AFB"/>
    <w:rsid w:val="009F31E4"/>
    <w:rsid w:val="009F42E5"/>
    <w:rsid w:val="009F459A"/>
    <w:rsid w:val="009F4C64"/>
    <w:rsid w:val="009F6218"/>
    <w:rsid w:val="009F7C3D"/>
    <w:rsid w:val="00A003AD"/>
    <w:rsid w:val="00A00735"/>
    <w:rsid w:val="00A00B93"/>
    <w:rsid w:val="00A01798"/>
    <w:rsid w:val="00A018FC"/>
    <w:rsid w:val="00A01DC9"/>
    <w:rsid w:val="00A02682"/>
    <w:rsid w:val="00A02CE2"/>
    <w:rsid w:val="00A0369E"/>
    <w:rsid w:val="00A04153"/>
    <w:rsid w:val="00A0450C"/>
    <w:rsid w:val="00A04F49"/>
    <w:rsid w:val="00A051F3"/>
    <w:rsid w:val="00A0590A"/>
    <w:rsid w:val="00A06730"/>
    <w:rsid w:val="00A06E86"/>
    <w:rsid w:val="00A07A5A"/>
    <w:rsid w:val="00A104E2"/>
    <w:rsid w:val="00A11C25"/>
    <w:rsid w:val="00A13418"/>
    <w:rsid w:val="00A13FE6"/>
    <w:rsid w:val="00A141FB"/>
    <w:rsid w:val="00A14524"/>
    <w:rsid w:val="00A149B1"/>
    <w:rsid w:val="00A165AA"/>
    <w:rsid w:val="00A1665E"/>
    <w:rsid w:val="00A16E9E"/>
    <w:rsid w:val="00A170B9"/>
    <w:rsid w:val="00A24F3A"/>
    <w:rsid w:val="00A25DD3"/>
    <w:rsid w:val="00A26276"/>
    <w:rsid w:val="00A27D01"/>
    <w:rsid w:val="00A3064D"/>
    <w:rsid w:val="00A3070C"/>
    <w:rsid w:val="00A31C34"/>
    <w:rsid w:val="00A31C4F"/>
    <w:rsid w:val="00A326E9"/>
    <w:rsid w:val="00A330CB"/>
    <w:rsid w:val="00A35505"/>
    <w:rsid w:val="00A361C3"/>
    <w:rsid w:val="00A36C32"/>
    <w:rsid w:val="00A376F0"/>
    <w:rsid w:val="00A37AF4"/>
    <w:rsid w:val="00A403AD"/>
    <w:rsid w:val="00A403FA"/>
    <w:rsid w:val="00A40524"/>
    <w:rsid w:val="00A407FE"/>
    <w:rsid w:val="00A412E3"/>
    <w:rsid w:val="00A4134C"/>
    <w:rsid w:val="00A41792"/>
    <w:rsid w:val="00A41852"/>
    <w:rsid w:val="00A41BC1"/>
    <w:rsid w:val="00A42376"/>
    <w:rsid w:val="00A430E8"/>
    <w:rsid w:val="00A43176"/>
    <w:rsid w:val="00A4318A"/>
    <w:rsid w:val="00A43F49"/>
    <w:rsid w:val="00A43FBA"/>
    <w:rsid w:val="00A446C7"/>
    <w:rsid w:val="00A44A77"/>
    <w:rsid w:val="00A44F10"/>
    <w:rsid w:val="00A45098"/>
    <w:rsid w:val="00A45DEA"/>
    <w:rsid w:val="00A4618C"/>
    <w:rsid w:val="00A46322"/>
    <w:rsid w:val="00A4723C"/>
    <w:rsid w:val="00A47636"/>
    <w:rsid w:val="00A47795"/>
    <w:rsid w:val="00A47916"/>
    <w:rsid w:val="00A47BD0"/>
    <w:rsid w:val="00A47BDA"/>
    <w:rsid w:val="00A5023A"/>
    <w:rsid w:val="00A50477"/>
    <w:rsid w:val="00A507DA"/>
    <w:rsid w:val="00A514DB"/>
    <w:rsid w:val="00A52645"/>
    <w:rsid w:val="00A52E16"/>
    <w:rsid w:val="00A52EA6"/>
    <w:rsid w:val="00A53381"/>
    <w:rsid w:val="00A5366A"/>
    <w:rsid w:val="00A555B2"/>
    <w:rsid w:val="00A56484"/>
    <w:rsid w:val="00A567A4"/>
    <w:rsid w:val="00A57083"/>
    <w:rsid w:val="00A5736E"/>
    <w:rsid w:val="00A57C6D"/>
    <w:rsid w:val="00A605B3"/>
    <w:rsid w:val="00A60BB7"/>
    <w:rsid w:val="00A615A4"/>
    <w:rsid w:val="00A62499"/>
    <w:rsid w:val="00A62F90"/>
    <w:rsid w:val="00A63706"/>
    <w:rsid w:val="00A655FC"/>
    <w:rsid w:val="00A66380"/>
    <w:rsid w:val="00A66822"/>
    <w:rsid w:val="00A66BC6"/>
    <w:rsid w:val="00A66DC0"/>
    <w:rsid w:val="00A66F69"/>
    <w:rsid w:val="00A67AB2"/>
    <w:rsid w:val="00A67AB6"/>
    <w:rsid w:val="00A71EDA"/>
    <w:rsid w:val="00A72083"/>
    <w:rsid w:val="00A7244B"/>
    <w:rsid w:val="00A725AD"/>
    <w:rsid w:val="00A72EA1"/>
    <w:rsid w:val="00A73669"/>
    <w:rsid w:val="00A7386B"/>
    <w:rsid w:val="00A73D04"/>
    <w:rsid w:val="00A73EB1"/>
    <w:rsid w:val="00A753CC"/>
    <w:rsid w:val="00A75774"/>
    <w:rsid w:val="00A76597"/>
    <w:rsid w:val="00A76B4C"/>
    <w:rsid w:val="00A775DE"/>
    <w:rsid w:val="00A77D45"/>
    <w:rsid w:val="00A8076C"/>
    <w:rsid w:val="00A81953"/>
    <w:rsid w:val="00A82D03"/>
    <w:rsid w:val="00A82F52"/>
    <w:rsid w:val="00A83037"/>
    <w:rsid w:val="00A837B6"/>
    <w:rsid w:val="00A84016"/>
    <w:rsid w:val="00A841DA"/>
    <w:rsid w:val="00A849A7"/>
    <w:rsid w:val="00A84A6C"/>
    <w:rsid w:val="00A84B36"/>
    <w:rsid w:val="00A85658"/>
    <w:rsid w:val="00A863AC"/>
    <w:rsid w:val="00A864E2"/>
    <w:rsid w:val="00A86D9F"/>
    <w:rsid w:val="00A86F84"/>
    <w:rsid w:val="00A87287"/>
    <w:rsid w:val="00A87899"/>
    <w:rsid w:val="00A87CA1"/>
    <w:rsid w:val="00A87FC2"/>
    <w:rsid w:val="00A90E96"/>
    <w:rsid w:val="00A91426"/>
    <w:rsid w:val="00A92DB1"/>
    <w:rsid w:val="00A92E82"/>
    <w:rsid w:val="00A942F7"/>
    <w:rsid w:val="00A94B50"/>
    <w:rsid w:val="00A95538"/>
    <w:rsid w:val="00A95869"/>
    <w:rsid w:val="00A95C43"/>
    <w:rsid w:val="00A966B1"/>
    <w:rsid w:val="00A96A33"/>
    <w:rsid w:val="00AA030E"/>
    <w:rsid w:val="00AA0480"/>
    <w:rsid w:val="00AA04F4"/>
    <w:rsid w:val="00AA098B"/>
    <w:rsid w:val="00AA0B4B"/>
    <w:rsid w:val="00AA0F60"/>
    <w:rsid w:val="00AA181A"/>
    <w:rsid w:val="00AA186C"/>
    <w:rsid w:val="00AA1C0A"/>
    <w:rsid w:val="00AA1E41"/>
    <w:rsid w:val="00AA231B"/>
    <w:rsid w:val="00AA2802"/>
    <w:rsid w:val="00AA3338"/>
    <w:rsid w:val="00AA3620"/>
    <w:rsid w:val="00AA3C5A"/>
    <w:rsid w:val="00AA3D0C"/>
    <w:rsid w:val="00AA40A3"/>
    <w:rsid w:val="00AA4558"/>
    <w:rsid w:val="00AA4F75"/>
    <w:rsid w:val="00AA50E3"/>
    <w:rsid w:val="00AA5F52"/>
    <w:rsid w:val="00AB0218"/>
    <w:rsid w:val="00AB0338"/>
    <w:rsid w:val="00AB0776"/>
    <w:rsid w:val="00AB09BE"/>
    <w:rsid w:val="00AB1346"/>
    <w:rsid w:val="00AB18A2"/>
    <w:rsid w:val="00AB255A"/>
    <w:rsid w:val="00AB2BFC"/>
    <w:rsid w:val="00AB35B5"/>
    <w:rsid w:val="00AB3C5A"/>
    <w:rsid w:val="00AB3D1A"/>
    <w:rsid w:val="00AB42B0"/>
    <w:rsid w:val="00AB4488"/>
    <w:rsid w:val="00AB468C"/>
    <w:rsid w:val="00AB4DEC"/>
    <w:rsid w:val="00AB5B83"/>
    <w:rsid w:val="00AB5C1D"/>
    <w:rsid w:val="00AB5D91"/>
    <w:rsid w:val="00AB658E"/>
    <w:rsid w:val="00AB753A"/>
    <w:rsid w:val="00AB7770"/>
    <w:rsid w:val="00AB7832"/>
    <w:rsid w:val="00AB7B11"/>
    <w:rsid w:val="00AC0173"/>
    <w:rsid w:val="00AC01E2"/>
    <w:rsid w:val="00AC0A54"/>
    <w:rsid w:val="00AC1A77"/>
    <w:rsid w:val="00AC22F5"/>
    <w:rsid w:val="00AC3211"/>
    <w:rsid w:val="00AC376B"/>
    <w:rsid w:val="00AC42EB"/>
    <w:rsid w:val="00AC59C0"/>
    <w:rsid w:val="00AC6824"/>
    <w:rsid w:val="00AC7FCC"/>
    <w:rsid w:val="00AD0AE4"/>
    <w:rsid w:val="00AD123F"/>
    <w:rsid w:val="00AD181B"/>
    <w:rsid w:val="00AD2D81"/>
    <w:rsid w:val="00AD4440"/>
    <w:rsid w:val="00AD4C83"/>
    <w:rsid w:val="00AD52C3"/>
    <w:rsid w:val="00AD5446"/>
    <w:rsid w:val="00AD57AB"/>
    <w:rsid w:val="00AD5FEB"/>
    <w:rsid w:val="00AD63A8"/>
    <w:rsid w:val="00AD6423"/>
    <w:rsid w:val="00AD6E6C"/>
    <w:rsid w:val="00AD7089"/>
    <w:rsid w:val="00AD70D6"/>
    <w:rsid w:val="00AD72AD"/>
    <w:rsid w:val="00AE001D"/>
    <w:rsid w:val="00AE0154"/>
    <w:rsid w:val="00AE0157"/>
    <w:rsid w:val="00AE0B2A"/>
    <w:rsid w:val="00AE14A9"/>
    <w:rsid w:val="00AE166C"/>
    <w:rsid w:val="00AE1B21"/>
    <w:rsid w:val="00AE2CD9"/>
    <w:rsid w:val="00AE37A6"/>
    <w:rsid w:val="00AE434F"/>
    <w:rsid w:val="00AE4C86"/>
    <w:rsid w:val="00AE4EBE"/>
    <w:rsid w:val="00AE4F4A"/>
    <w:rsid w:val="00AE64E6"/>
    <w:rsid w:val="00AE6982"/>
    <w:rsid w:val="00AE7337"/>
    <w:rsid w:val="00AE778C"/>
    <w:rsid w:val="00AF0786"/>
    <w:rsid w:val="00AF0E2C"/>
    <w:rsid w:val="00AF22E6"/>
    <w:rsid w:val="00AF2AD2"/>
    <w:rsid w:val="00AF2C86"/>
    <w:rsid w:val="00AF39A9"/>
    <w:rsid w:val="00AF4446"/>
    <w:rsid w:val="00AF49B1"/>
    <w:rsid w:val="00AF49F9"/>
    <w:rsid w:val="00AF557E"/>
    <w:rsid w:val="00AF59C4"/>
    <w:rsid w:val="00AF5E19"/>
    <w:rsid w:val="00AF6ED4"/>
    <w:rsid w:val="00B00D46"/>
    <w:rsid w:val="00B020F4"/>
    <w:rsid w:val="00B03A8A"/>
    <w:rsid w:val="00B04175"/>
    <w:rsid w:val="00B05394"/>
    <w:rsid w:val="00B05C6A"/>
    <w:rsid w:val="00B05F9A"/>
    <w:rsid w:val="00B0642D"/>
    <w:rsid w:val="00B108B9"/>
    <w:rsid w:val="00B10E6A"/>
    <w:rsid w:val="00B110C7"/>
    <w:rsid w:val="00B11273"/>
    <w:rsid w:val="00B11411"/>
    <w:rsid w:val="00B1182D"/>
    <w:rsid w:val="00B11EEF"/>
    <w:rsid w:val="00B12AD1"/>
    <w:rsid w:val="00B1346E"/>
    <w:rsid w:val="00B13A9D"/>
    <w:rsid w:val="00B13BF3"/>
    <w:rsid w:val="00B1451B"/>
    <w:rsid w:val="00B15799"/>
    <w:rsid w:val="00B1605D"/>
    <w:rsid w:val="00B17771"/>
    <w:rsid w:val="00B17B76"/>
    <w:rsid w:val="00B20453"/>
    <w:rsid w:val="00B2063D"/>
    <w:rsid w:val="00B20ED1"/>
    <w:rsid w:val="00B20FF0"/>
    <w:rsid w:val="00B21D32"/>
    <w:rsid w:val="00B21EBE"/>
    <w:rsid w:val="00B2298E"/>
    <w:rsid w:val="00B2350A"/>
    <w:rsid w:val="00B23748"/>
    <w:rsid w:val="00B25907"/>
    <w:rsid w:val="00B26558"/>
    <w:rsid w:val="00B26E6F"/>
    <w:rsid w:val="00B26FD3"/>
    <w:rsid w:val="00B276BF"/>
    <w:rsid w:val="00B27F73"/>
    <w:rsid w:val="00B30EB8"/>
    <w:rsid w:val="00B3116A"/>
    <w:rsid w:val="00B31E19"/>
    <w:rsid w:val="00B32211"/>
    <w:rsid w:val="00B325A6"/>
    <w:rsid w:val="00B32925"/>
    <w:rsid w:val="00B32B04"/>
    <w:rsid w:val="00B32F64"/>
    <w:rsid w:val="00B33841"/>
    <w:rsid w:val="00B33B31"/>
    <w:rsid w:val="00B33EE5"/>
    <w:rsid w:val="00B34EA1"/>
    <w:rsid w:val="00B35F63"/>
    <w:rsid w:val="00B36AD9"/>
    <w:rsid w:val="00B37D1A"/>
    <w:rsid w:val="00B409DC"/>
    <w:rsid w:val="00B40DBB"/>
    <w:rsid w:val="00B4101B"/>
    <w:rsid w:val="00B410D6"/>
    <w:rsid w:val="00B415C4"/>
    <w:rsid w:val="00B41D55"/>
    <w:rsid w:val="00B42A01"/>
    <w:rsid w:val="00B42B85"/>
    <w:rsid w:val="00B42D0D"/>
    <w:rsid w:val="00B44092"/>
    <w:rsid w:val="00B44503"/>
    <w:rsid w:val="00B44595"/>
    <w:rsid w:val="00B4476D"/>
    <w:rsid w:val="00B44B7A"/>
    <w:rsid w:val="00B44CEF"/>
    <w:rsid w:val="00B45036"/>
    <w:rsid w:val="00B4569D"/>
    <w:rsid w:val="00B46069"/>
    <w:rsid w:val="00B465A9"/>
    <w:rsid w:val="00B46B19"/>
    <w:rsid w:val="00B46E44"/>
    <w:rsid w:val="00B5050E"/>
    <w:rsid w:val="00B505B2"/>
    <w:rsid w:val="00B50D19"/>
    <w:rsid w:val="00B50DB2"/>
    <w:rsid w:val="00B5125A"/>
    <w:rsid w:val="00B5179C"/>
    <w:rsid w:val="00B51FB2"/>
    <w:rsid w:val="00B52629"/>
    <w:rsid w:val="00B52870"/>
    <w:rsid w:val="00B52AE5"/>
    <w:rsid w:val="00B52B99"/>
    <w:rsid w:val="00B53040"/>
    <w:rsid w:val="00B53434"/>
    <w:rsid w:val="00B53AA2"/>
    <w:rsid w:val="00B54C74"/>
    <w:rsid w:val="00B550E4"/>
    <w:rsid w:val="00B55729"/>
    <w:rsid w:val="00B55765"/>
    <w:rsid w:val="00B55C10"/>
    <w:rsid w:val="00B56F93"/>
    <w:rsid w:val="00B57A51"/>
    <w:rsid w:val="00B63086"/>
    <w:rsid w:val="00B63C58"/>
    <w:rsid w:val="00B643AD"/>
    <w:rsid w:val="00B64701"/>
    <w:rsid w:val="00B64C22"/>
    <w:rsid w:val="00B6529B"/>
    <w:rsid w:val="00B6563D"/>
    <w:rsid w:val="00B6571D"/>
    <w:rsid w:val="00B66358"/>
    <w:rsid w:val="00B672F4"/>
    <w:rsid w:val="00B67390"/>
    <w:rsid w:val="00B701D0"/>
    <w:rsid w:val="00B7090C"/>
    <w:rsid w:val="00B70E88"/>
    <w:rsid w:val="00B71463"/>
    <w:rsid w:val="00B73190"/>
    <w:rsid w:val="00B7351F"/>
    <w:rsid w:val="00B73A6E"/>
    <w:rsid w:val="00B746E5"/>
    <w:rsid w:val="00B75DE5"/>
    <w:rsid w:val="00B75FB7"/>
    <w:rsid w:val="00B76396"/>
    <w:rsid w:val="00B775B8"/>
    <w:rsid w:val="00B7766E"/>
    <w:rsid w:val="00B8084B"/>
    <w:rsid w:val="00B80E51"/>
    <w:rsid w:val="00B80FE2"/>
    <w:rsid w:val="00B815BE"/>
    <w:rsid w:val="00B81771"/>
    <w:rsid w:val="00B8206D"/>
    <w:rsid w:val="00B820C4"/>
    <w:rsid w:val="00B8270E"/>
    <w:rsid w:val="00B828B5"/>
    <w:rsid w:val="00B82982"/>
    <w:rsid w:val="00B82A8F"/>
    <w:rsid w:val="00B843C2"/>
    <w:rsid w:val="00B84998"/>
    <w:rsid w:val="00B84B3C"/>
    <w:rsid w:val="00B84C70"/>
    <w:rsid w:val="00B856DA"/>
    <w:rsid w:val="00B85E73"/>
    <w:rsid w:val="00B86574"/>
    <w:rsid w:val="00B86FA2"/>
    <w:rsid w:val="00B8743B"/>
    <w:rsid w:val="00B87C29"/>
    <w:rsid w:val="00B90180"/>
    <w:rsid w:val="00B909A3"/>
    <w:rsid w:val="00B9154C"/>
    <w:rsid w:val="00B92CE5"/>
    <w:rsid w:val="00B92CE8"/>
    <w:rsid w:val="00B92D0F"/>
    <w:rsid w:val="00B92DF9"/>
    <w:rsid w:val="00B93E89"/>
    <w:rsid w:val="00B942ED"/>
    <w:rsid w:val="00B94CC0"/>
    <w:rsid w:val="00B9567A"/>
    <w:rsid w:val="00B958B0"/>
    <w:rsid w:val="00B95935"/>
    <w:rsid w:val="00B96177"/>
    <w:rsid w:val="00B96C04"/>
    <w:rsid w:val="00B9735C"/>
    <w:rsid w:val="00BA0645"/>
    <w:rsid w:val="00BA1329"/>
    <w:rsid w:val="00BA3192"/>
    <w:rsid w:val="00BA339E"/>
    <w:rsid w:val="00BA3FA3"/>
    <w:rsid w:val="00BA43D4"/>
    <w:rsid w:val="00BA470A"/>
    <w:rsid w:val="00BA4D82"/>
    <w:rsid w:val="00BA5278"/>
    <w:rsid w:val="00BA53E5"/>
    <w:rsid w:val="00BA5BDC"/>
    <w:rsid w:val="00BA5EBD"/>
    <w:rsid w:val="00BA6718"/>
    <w:rsid w:val="00BA7490"/>
    <w:rsid w:val="00BB0100"/>
    <w:rsid w:val="00BB040F"/>
    <w:rsid w:val="00BB05B2"/>
    <w:rsid w:val="00BB0976"/>
    <w:rsid w:val="00BB0D4F"/>
    <w:rsid w:val="00BB1E37"/>
    <w:rsid w:val="00BB2760"/>
    <w:rsid w:val="00BB4853"/>
    <w:rsid w:val="00BB4FED"/>
    <w:rsid w:val="00BB517E"/>
    <w:rsid w:val="00BB6424"/>
    <w:rsid w:val="00BB6BD8"/>
    <w:rsid w:val="00BB712E"/>
    <w:rsid w:val="00BB76AD"/>
    <w:rsid w:val="00BB79E3"/>
    <w:rsid w:val="00BC0E12"/>
    <w:rsid w:val="00BC2126"/>
    <w:rsid w:val="00BC2DB5"/>
    <w:rsid w:val="00BC3B3A"/>
    <w:rsid w:val="00BC4808"/>
    <w:rsid w:val="00BC493D"/>
    <w:rsid w:val="00BC4B25"/>
    <w:rsid w:val="00BC6237"/>
    <w:rsid w:val="00BC7349"/>
    <w:rsid w:val="00BC7983"/>
    <w:rsid w:val="00BD0EB1"/>
    <w:rsid w:val="00BD1A22"/>
    <w:rsid w:val="00BD238D"/>
    <w:rsid w:val="00BD25EC"/>
    <w:rsid w:val="00BD31A7"/>
    <w:rsid w:val="00BD68D7"/>
    <w:rsid w:val="00BD6D25"/>
    <w:rsid w:val="00BD7972"/>
    <w:rsid w:val="00BE0058"/>
    <w:rsid w:val="00BE0744"/>
    <w:rsid w:val="00BE0AB8"/>
    <w:rsid w:val="00BE0E05"/>
    <w:rsid w:val="00BE2BE4"/>
    <w:rsid w:val="00BE2E78"/>
    <w:rsid w:val="00BE459B"/>
    <w:rsid w:val="00BE5302"/>
    <w:rsid w:val="00BE572B"/>
    <w:rsid w:val="00BE580A"/>
    <w:rsid w:val="00BE6195"/>
    <w:rsid w:val="00BE6A97"/>
    <w:rsid w:val="00BE7A7E"/>
    <w:rsid w:val="00BF082C"/>
    <w:rsid w:val="00BF0E46"/>
    <w:rsid w:val="00BF14C2"/>
    <w:rsid w:val="00BF1E6E"/>
    <w:rsid w:val="00BF3E64"/>
    <w:rsid w:val="00BF44D8"/>
    <w:rsid w:val="00BF4E96"/>
    <w:rsid w:val="00BF56EA"/>
    <w:rsid w:val="00BF5960"/>
    <w:rsid w:val="00BF6849"/>
    <w:rsid w:val="00BF73CA"/>
    <w:rsid w:val="00BF761C"/>
    <w:rsid w:val="00C0107C"/>
    <w:rsid w:val="00C017A4"/>
    <w:rsid w:val="00C0286E"/>
    <w:rsid w:val="00C032C0"/>
    <w:rsid w:val="00C03634"/>
    <w:rsid w:val="00C03ADC"/>
    <w:rsid w:val="00C041F2"/>
    <w:rsid w:val="00C04637"/>
    <w:rsid w:val="00C05232"/>
    <w:rsid w:val="00C05A51"/>
    <w:rsid w:val="00C06FFE"/>
    <w:rsid w:val="00C104C6"/>
    <w:rsid w:val="00C10BEB"/>
    <w:rsid w:val="00C1145B"/>
    <w:rsid w:val="00C11A29"/>
    <w:rsid w:val="00C120E6"/>
    <w:rsid w:val="00C121E2"/>
    <w:rsid w:val="00C1232F"/>
    <w:rsid w:val="00C12394"/>
    <w:rsid w:val="00C141CF"/>
    <w:rsid w:val="00C14F6E"/>
    <w:rsid w:val="00C15895"/>
    <w:rsid w:val="00C170BB"/>
    <w:rsid w:val="00C201ED"/>
    <w:rsid w:val="00C2080B"/>
    <w:rsid w:val="00C2141E"/>
    <w:rsid w:val="00C21BD9"/>
    <w:rsid w:val="00C22532"/>
    <w:rsid w:val="00C22637"/>
    <w:rsid w:val="00C22837"/>
    <w:rsid w:val="00C22EB3"/>
    <w:rsid w:val="00C24067"/>
    <w:rsid w:val="00C24A7A"/>
    <w:rsid w:val="00C24AA8"/>
    <w:rsid w:val="00C250A9"/>
    <w:rsid w:val="00C2627D"/>
    <w:rsid w:val="00C2629D"/>
    <w:rsid w:val="00C26880"/>
    <w:rsid w:val="00C272D0"/>
    <w:rsid w:val="00C2783A"/>
    <w:rsid w:val="00C27DF8"/>
    <w:rsid w:val="00C311B9"/>
    <w:rsid w:val="00C3214C"/>
    <w:rsid w:val="00C32FB0"/>
    <w:rsid w:val="00C3335A"/>
    <w:rsid w:val="00C340AC"/>
    <w:rsid w:val="00C3439F"/>
    <w:rsid w:val="00C34C2B"/>
    <w:rsid w:val="00C355BD"/>
    <w:rsid w:val="00C35ADB"/>
    <w:rsid w:val="00C3626E"/>
    <w:rsid w:val="00C362BE"/>
    <w:rsid w:val="00C3631E"/>
    <w:rsid w:val="00C36E42"/>
    <w:rsid w:val="00C36F66"/>
    <w:rsid w:val="00C37348"/>
    <w:rsid w:val="00C3780B"/>
    <w:rsid w:val="00C40C04"/>
    <w:rsid w:val="00C41577"/>
    <w:rsid w:val="00C41586"/>
    <w:rsid w:val="00C41BA8"/>
    <w:rsid w:val="00C41C5C"/>
    <w:rsid w:val="00C41E4B"/>
    <w:rsid w:val="00C41FE3"/>
    <w:rsid w:val="00C4238E"/>
    <w:rsid w:val="00C430CB"/>
    <w:rsid w:val="00C43A04"/>
    <w:rsid w:val="00C43FF4"/>
    <w:rsid w:val="00C44AA1"/>
    <w:rsid w:val="00C44EB7"/>
    <w:rsid w:val="00C45179"/>
    <w:rsid w:val="00C4523E"/>
    <w:rsid w:val="00C4564A"/>
    <w:rsid w:val="00C45D19"/>
    <w:rsid w:val="00C46427"/>
    <w:rsid w:val="00C470AD"/>
    <w:rsid w:val="00C479E6"/>
    <w:rsid w:val="00C50467"/>
    <w:rsid w:val="00C50699"/>
    <w:rsid w:val="00C50D56"/>
    <w:rsid w:val="00C5170C"/>
    <w:rsid w:val="00C5256B"/>
    <w:rsid w:val="00C5288F"/>
    <w:rsid w:val="00C55C62"/>
    <w:rsid w:val="00C560F1"/>
    <w:rsid w:val="00C56296"/>
    <w:rsid w:val="00C57291"/>
    <w:rsid w:val="00C60972"/>
    <w:rsid w:val="00C60A4B"/>
    <w:rsid w:val="00C6196E"/>
    <w:rsid w:val="00C621C1"/>
    <w:rsid w:val="00C62265"/>
    <w:rsid w:val="00C638F7"/>
    <w:rsid w:val="00C65A2E"/>
    <w:rsid w:val="00C65D08"/>
    <w:rsid w:val="00C65D25"/>
    <w:rsid w:val="00C66255"/>
    <w:rsid w:val="00C669F4"/>
    <w:rsid w:val="00C66F2F"/>
    <w:rsid w:val="00C7008A"/>
    <w:rsid w:val="00C707E4"/>
    <w:rsid w:val="00C71844"/>
    <w:rsid w:val="00C72694"/>
    <w:rsid w:val="00C732E6"/>
    <w:rsid w:val="00C7334D"/>
    <w:rsid w:val="00C73B87"/>
    <w:rsid w:val="00C74179"/>
    <w:rsid w:val="00C7436F"/>
    <w:rsid w:val="00C74408"/>
    <w:rsid w:val="00C7488E"/>
    <w:rsid w:val="00C749D1"/>
    <w:rsid w:val="00C75291"/>
    <w:rsid w:val="00C75785"/>
    <w:rsid w:val="00C76DF8"/>
    <w:rsid w:val="00C76E0C"/>
    <w:rsid w:val="00C800A4"/>
    <w:rsid w:val="00C80111"/>
    <w:rsid w:val="00C80B23"/>
    <w:rsid w:val="00C80C9A"/>
    <w:rsid w:val="00C8265A"/>
    <w:rsid w:val="00C826F8"/>
    <w:rsid w:val="00C82C24"/>
    <w:rsid w:val="00C83660"/>
    <w:rsid w:val="00C84A7E"/>
    <w:rsid w:val="00C851E9"/>
    <w:rsid w:val="00C85236"/>
    <w:rsid w:val="00C856E1"/>
    <w:rsid w:val="00C8582E"/>
    <w:rsid w:val="00C858F8"/>
    <w:rsid w:val="00C861E0"/>
    <w:rsid w:val="00C862A2"/>
    <w:rsid w:val="00C862A6"/>
    <w:rsid w:val="00C8642F"/>
    <w:rsid w:val="00C86822"/>
    <w:rsid w:val="00C86A39"/>
    <w:rsid w:val="00C86E9B"/>
    <w:rsid w:val="00C87371"/>
    <w:rsid w:val="00C902DA"/>
    <w:rsid w:val="00C91909"/>
    <w:rsid w:val="00C9194F"/>
    <w:rsid w:val="00C919B9"/>
    <w:rsid w:val="00C91B07"/>
    <w:rsid w:val="00C91C24"/>
    <w:rsid w:val="00C92354"/>
    <w:rsid w:val="00C93504"/>
    <w:rsid w:val="00C93559"/>
    <w:rsid w:val="00C943D6"/>
    <w:rsid w:val="00C94BD2"/>
    <w:rsid w:val="00C94C20"/>
    <w:rsid w:val="00C94F09"/>
    <w:rsid w:val="00C95311"/>
    <w:rsid w:val="00C96BC3"/>
    <w:rsid w:val="00C972CF"/>
    <w:rsid w:val="00CA0B13"/>
    <w:rsid w:val="00CA0FF7"/>
    <w:rsid w:val="00CA2067"/>
    <w:rsid w:val="00CA27BC"/>
    <w:rsid w:val="00CA2D1B"/>
    <w:rsid w:val="00CA2EEA"/>
    <w:rsid w:val="00CA382A"/>
    <w:rsid w:val="00CA41E6"/>
    <w:rsid w:val="00CA4521"/>
    <w:rsid w:val="00CA4F0A"/>
    <w:rsid w:val="00CA787B"/>
    <w:rsid w:val="00CA7909"/>
    <w:rsid w:val="00CA7C02"/>
    <w:rsid w:val="00CB0226"/>
    <w:rsid w:val="00CB075E"/>
    <w:rsid w:val="00CB0846"/>
    <w:rsid w:val="00CB11DE"/>
    <w:rsid w:val="00CB18F2"/>
    <w:rsid w:val="00CB1EAA"/>
    <w:rsid w:val="00CB1FA0"/>
    <w:rsid w:val="00CB1FD5"/>
    <w:rsid w:val="00CB215F"/>
    <w:rsid w:val="00CB2A32"/>
    <w:rsid w:val="00CB2A9E"/>
    <w:rsid w:val="00CB2BFE"/>
    <w:rsid w:val="00CB2CDD"/>
    <w:rsid w:val="00CB335B"/>
    <w:rsid w:val="00CB4F4D"/>
    <w:rsid w:val="00CB5200"/>
    <w:rsid w:val="00CB5E44"/>
    <w:rsid w:val="00CB67D5"/>
    <w:rsid w:val="00CB71B0"/>
    <w:rsid w:val="00CC0653"/>
    <w:rsid w:val="00CC07C6"/>
    <w:rsid w:val="00CC144A"/>
    <w:rsid w:val="00CC1DA2"/>
    <w:rsid w:val="00CC253D"/>
    <w:rsid w:val="00CC2F5B"/>
    <w:rsid w:val="00CC334C"/>
    <w:rsid w:val="00CC3D9A"/>
    <w:rsid w:val="00CC4276"/>
    <w:rsid w:val="00CC4840"/>
    <w:rsid w:val="00CC4A6C"/>
    <w:rsid w:val="00CC4ABB"/>
    <w:rsid w:val="00CC6056"/>
    <w:rsid w:val="00CD00CC"/>
    <w:rsid w:val="00CD0682"/>
    <w:rsid w:val="00CD186B"/>
    <w:rsid w:val="00CD1A57"/>
    <w:rsid w:val="00CD25B0"/>
    <w:rsid w:val="00CD2949"/>
    <w:rsid w:val="00CD2A4C"/>
    <w:rsid w:val="00CD377B"/>
    <w:rsid w:val="00CD3FA7"/>
    <w:rsid w:val="00CD4993"/>
    <w:rsid w:val="00CD4B90"/>
    <w:rsid w:val="00CD509A"/>
    <w:rsid w:val="00CD513A"/>
    <w:rsid w:val="00CD51B7"/>
    <w:rsid w:val="00CD5A55"/>
    <w:rsid w:val="00CD5B76"/>
    <w:rsid w:val="00CD6351"/>
    <w:rsid w:val="00CE013C"/>
    <w:rsid w:val="00CE1332"/>
    <w:rsid w:val="00CE19D0"/>
    <w:rsid w:val="00CE1E7F"/>
    <w:rsid w:val="00CE2040"/>
    <w:rsid w:val="00CE38C4"/>
    <w:rsid w:val="00CE399D"/>
    <w:rsid w:val="00CE3A3A"/>
    <w:rsid w:val="00CE3B77"/>
    <w:rsid w:val="00CE4529"/>
    <w:rsid w:val="00CE4D32"/>
    <w:rsid w:val="00CE54D1"/>
    <w:rsid w:val="00CE6089"/>
    <w:rsid w:val="00CE60C2"/>
    <w:rsid w:val="00CE6B7C"/>
    <w:rsid w:val="00CE6FA2"/>
    <w:rsid w:val="00CE741A"/>
    <w:rsid w:val="00CE74B3"/>
    <w:rsid w:val="00CE758D"/>
    <w:rsid w:val="00CE7CAA"/>
    <w:rsid w:val="00CE7E59"/>
    <w:rsid w:val="00CF0F61"/>
    <w:rsid w:val="00CF1361"/>
    <w:rsid w:val="00CF1606"/>
    <w:rsid w:val="00CF17C4"/>
    <w:rsid w:val="00CF1830"/>
    <w:rsid w:val="00CF1B1E"/>
    <w:rsid w:val="00CF1B48"/>
    <w:rsid w:val="00CF2134"/>
    <w:rsid w:val="00CF22D0"/>
    <w:rsid w:val="00CF2478"/>
    <w:rsid w:val="00CF3023"/>
    <w:rsid w:val="00CF394C"/>
    <w:rsid w:val="00CF4C6F"/>
    <w:rsid w:val="00CF501E"/>
    <w:rsid w:val="00CF5139"/>
    <w:rsid w:val="00CF5251"/>
    <w:rsid w:val="00CF5421"/>
    <w:rsid w:val="00CF6117"/>
    <w:rsid w:val="00CF622D"/>
    <w:rsid w:val="00CF625C"/>
    <w:rsid w:val="00CF626D"/>
    <w:rsid w:val="00CF7B12"/>
    <w:rsid w:val="00D019FC"/>
    <w:rsid w:val="00D01A22"/>
    <w:rsid w:val="00D01A6A"/>
    <w:rsid w:val="00D01B3F"/>
    <w:rsid w:val="00D02A61"/>
    <w:rsid w:val="00D02A80"/>
    <w:rsid w:val="00D03B59"/>
    <w:rsid w:val="00D03CE2"/>
    <w:rsid w:val="00D0494A"/>
    <w:rsid w:val="00D04DDE"/>
    <w:rsid w:val="00D06024"/>
    <w:rsid w:val="00D06334"/>
    <w:rsid w:val="00D06739"/>
    <w:rsid w:val="00D06E24"/>
    <w:rsid w:val="00D077A6"/>
    <w:rsid w:val="00D107F6"/>
    <w:rsid w:val="00D11253"/>
    <w:rsid w:val="00D112F4"/>
    <w:rsid w:val="00D11CB8"/>
    <w:rsid w:val="00D13691"/>
    <w:rsid w:val="00D13717"/>
    <w:rsid w:val="00D1393F"/>
    <w:rsid w:val="00D13967"/>
    <w:rsid w:val="00D1470B"/>
    <w:rsid w:val="00D14E7F"/>
    <w:rsid w:val="00D15504"/>
    <w:rsid w:val="00D158F2"/>
    <w:rsid w:val="00D15ED0"/>
    <w:rsid w:val="00D167D3"/>
    <w:rsid w:val="00D179A0"/>
    <w:rsid w:val="00D17FE6"/>
    <w:rsid w:val="00D201C7"/>
    <w:rsid w:val="00D20605"/>
    <w:rsid w:val="00D208E4"/>
    <w:rsid w:val="00D20D10"/>
    <w:rsid w:val="00D20F09"/>
    <w:rsid w:val="00D21260"/>
    <w:rsid w:val="00D2132E"/>
    <w:rsid w:val="00D21F55"/>
    <w:rsid w:val="00D22ADC"/>
    <w:rsid w:val="00D22D2A"/>
    <w:rsid w:val="00D23083"/>
    <w:rsid w:val="00D2374D"/>
    <w:rsid w:val="00D24249"/>
    <w:rsid w:val="00D25DB5"/>
    <w:rsid w:val="00D2727B"/>
    <w:rsid w:val="00D27EAA"/>
    <w:rsid w:val="00D30A46"/>
    <w:rsid w:val="00D312E5"/>
    <w:rsid w:val="00D315CB"/>
    <w:rsid w:val="00D31D00"/>
    <w:rsid w:val="00D3274B"/>
    <w:rsid w:val="00D32953"/>
    <w:rsid w:val="00D32E89"/>
    <w:rsid w:val="00D33524"/>
    <w:rsid w:val="00D33822"/>
    <w:rsid w:val="00D33A81"/>
    <w:rsid w:val="00D34604"/>
    <w:rsid w:val="00D36494"/>
    <w:rsid w:val="00D3649E"/>
    <w:rsid w:val="00D365C8"/>
    <w:rsid w:val="00D40032"/>
    <w:rsid w:val="00D407B8"/>
    <w:rsid w:val="00D409D2"/>
    <w:rsid w:val="00D40F16"/>
    <w:rsid w:val="00D41B8C"/>
    <w:rsid w:val="00D42DCB"/>
    <w:rsid w:val="00D43F07"/>
    <w:rsid w:val="00D4404A"/>
    <w:rsid w:val="00D44701"/>
    <w:rsid w:val="00D44B79"/>
    <w:rsid w:val="00D44C3C"/>
    <w:rsid w:val="00D45DD9"/>
    <w:rsid w:val="00D476D3"/>
    <w:rsid w:val="00D47AB8"/>
    <w:rsid w:val="00D47EAF"/>
    <w:rsid w:val="00D50243"/>
    <w:rsid w:val="00D51CE0"/>
    <w:rsid w:val="00D525F6"/>
    <w:rsid w:val="00D5341F"/>
    <w:rsid w:val="00D53C2E"/>
    <w:rsid w:val="00D54645"/>
    <w:rsid w:val="00D548E4"/>
    <w:rsid w:val="00D555E6"/>
    <w:rsid w:val="00D55C96"/>
    <w:rsid w:val="00D560A9"/>
    <w:rsid w:val="00D5697B"/>
    <w:rsid w:val="00D56CAF"/>
    <w:rsid w:val="00D56EC9"/>
    <w:rsid w:val="00D572FC"/>
    <w:rsid w:val="00D57334"/>
    <w:rsid w:val="00D573D9"/>
    <w:rsid w:val="00D5755C"/>
    <w:rsid w:val="00D60114"/>
    <w:rsid w:val="00D616B1"/>
    <w:rsid w:val="00D61D68"/>
    <w:rsid w:val="00D631C1"/>
    <w:rsid w:val="00D647BD"/>
    <w:rsid w:val="00D65D08"/>
    <w:rsid w:val="00D65E1E"/>
    <w:rsid w:val="00D66D33"/>
    <w:rsid w:val="00D675F2"/>
    <w:rsid w:val="00D70197"/>
    <w:rsid w:val="00D7025C"/>
    <w:rsid w:val="00D71470"/>
    <w:rsid w:val="00D71E5C"/>
    <w:rsid w:val="00D73375"/>
    <w:rsid w:val="00D753DC"/>
    <w:rsid w:val="00D7676E"/>
    <w:rsid w:val="00D7691A"/>
    <w:rsid w:val="00D76D38"/>
    <w:rsid w:val="00D7724B"/>
    <w:rsid w:val="00D77657"/>
    <w:rsid w:val="00D80857"/>
    <w:rsid w:val="00D809F4"/>
    <w:rsid w:val="00D810AE"/>
    <w:rsid w:val="00D8220C"/>
    <w:rsid w:val="00D8329B"/>
    <w:rsid w:val="00D842DB"/>
    <w:rsid w:val="00D84930"/>
    <w:rsid w:val="00D86D6D"/>
    <w:rsid w:val="00D872BC"/>
    <w:rsid w:val="00D874B0"/>
    <w:rsid w:val="00D90250"/>
    <w:rsid w:val="00D90A8C"/>
    <w:rsid w:val="00D90F27"/>
    <w:rsid w:val="00D9181D"/>
    <w:rsid w:val="00D943B9"/>
    <w:rsid w:val="00D947EB"/>
    <w:rsid w:val="00D94EDE"/>
    <w:rsid w:val="00D95F16"/>
    <w:rsid w:val="00D966CC"/>
    <w:rsid w:val="00D9678D"/>
    <w:rsid w:val="00D97591"/>
    <w:rsid w:val="00DA011C"/>
    <w:rsid w:val="00DA1944"/>
    <w:rsid w:val="00DA2CBB"/>
    <w:rsid w:val="00DA2F10"/>
    <w:rsid w:val="00DA2F41"/>
    <w:rsid w:val="00DA381A"/>
    <w:rsid w:val="00DA43F2"/>
    <w:rsid w:val="00DA4BA9"/>
    <w:rsid w:val="00DA51EC"/>
    <w:rsid w:val="00DA554B"/>
    <w:rsid w:val="00DA58C8"/>
    <w:rsid w:val="00DA6A19"/>
    <w:rsid w:val="00DA6CBA"/>
    <w:rsid w:val="00DA6D3F"/>
    <w:rsid w:val="00DA71E8"/>
    <w:rsid w:val="00DA7597"/>
    <w:rsid w:val="00DA7ED3"/>
    <w:rsid w:val="00DB07FD"/>
    <w:rsid w:val="00DB0ADF"/>
    <w:rsid w:val="00DB0CC4"/>
    <w:rsid w:val="00DB0CF7"/>
    <w:rsid w:val="00DB0E5D"/>
    <w:rsid w:val="00DB155B"/>
    <w:rsid w:val="00DB18B2"/>
    <w:rsid w:val="00DB2288"/>
    <w:rsid w:val="00DB289F"/>
    <w:rsid w:val="00DB28FB"/>
    <w:rsid w:val="00DB2AEB"/>
    <w:rsid w:val="00DB4195"/>
    <w:rsid w:val="00DB41BF"/>
    <w:rsid w:val="00DB4207"/>
    <w:rsid w:val="00DB500E"/>
    <w:rsid w:val="00DB688E"/>
    <w:rsid w:val="00DB6E02"/>
    <w:rsid w:val="00DB6EB2"/>
    <w:rsid w:val="00DB70AF"/>
    <w:rsid w:val="00DB764D"/>
    <w:rsid w:val="00DB7666"/>
    <w:rsid w:val="00DB76D7"/>
    <w:rsid w:val="00DB7E09"/>
    <w:rsid w:val="00DC0503"/>
    <w:rsid w:val="00DC0B8B"/>
    <w:rsid w:val="00DC0C08"/>
    <w:rsid w:val="00DC1A77"/>
    <w:rsid w:val="00DC1D43"/>
    <w:rsid w:val="00DC2065"/>
    <w:rsid w:val="00DC288C"/>
    <w:rsid w:val="00DC2B81"/>
    <w:rsid w:val="00DC2C0C"/>
    <w:rsid w:val="00DC2E05"/>
    <w:rsid w:val="00DC3788"/>
    <w:rsid w:val="00DC3A07"/>
    <w:rsid w:val="00DC4775"/>
    <w:rsid w:val="00DC486A"/>
    <w:rsid w:val="00DC4F8E"/>
    <w:rsid w:val="00DC54CE"/>
    <w:rsid w:val="00DC6E44"/>
    <w:rsid w:val="00DC7B02"/>
    <w:rsid w:val="00DC7BC3"/>
    <w:rsid w:val="00DD014F"/>
    <w:rsid w:val="00DD0641"/>
    <w:rsid w:val="00DD0FC6"/>
    <w:rsid w:val="00DD1D6A"/>
    <w:rsid w:val="00DD210C"/>
    <w:rsid w:val="00DD2659"/>
    <w:rsid w:val="00DD2F64"/>
    <w:rsid w:val="00DD3539"/>
    <w:rsid w:val="00DD45F8"/>
    <w:rsid w:val="00DD4A07"/>
    <w:rsid w:val="00DD56B2"/>
    <w:rsid w:val="00DD5D02"/>
    <w:rsid w:val="00DD6D40"/>
    <w:rsid w:val="00DD7451"/>
    <w:rsid w:val="00DD7667"/>
    <w:rsid w:val="00DD79AD"/>
    <w:rsid w:val="00DD7C32"/>
    <w:rsid w:val="00DD7DB6"/>
    <w:rsid w:val="00DD7FD5"/>
    <w:rsid w:val="00DE041D"/>
    <w:rsid w:val="00DE045A"/>
    <w:rsid w:val="00DE14A2"/>
    <w:rsid w:val="00DE186E"/>
    <w:rsid w:val="00DE2A59"/>
    <w:rsid w:val="00DE2C87"/>
    <w:rsid w:val="00DE3021"/>
    <w:rsid w:val="00DE31C1"/>
    <w:rsid w:val="00DE49A5"/>
    <w:rsid w:val="00DE57A9"/>
    <w:rsid w:val="00DE5DE7"/>
    <w:rsid w:val="00DE5F8D"/>
    <w:rsid w:val="00DE6384"/>
    <w:rsid w:val="00DE68B8"/>
    <w:rsid w:val="00DE7C60"/>
    <w:rsid w:val="00DF039E"/>
    <w:rsid w:val="00DF0802"/>
    <w:rsid w:val="00DF2585"/>
    <w:rsid w:val="00DF2C1B"/>
    <w:rsid w:val="00DF421C"/>
    <w:rsid w:val="00DF4A64"/>
    <w:rsid w:val="00DF4A73"/>
    <w:rsid w:val="00DF4B57"/>
    <w:rsid w:val="00DF4C61"/>
    <w:rsid w:val="00DF552F"/>
    <w:rsid w:val="00DF5BF0"/>
    <w:rsid w:val="00DF5D62"/>
    <w:rsid w:val="00DF6433"/>
    <w:rsid w:val="00DF6C5E"/>
    <w:rsid w:val="00DF6CEA"/>
    <w:rsid w:val="00DF7093"/>
    <w:rsid w:val="00DF763C"/>
    <w:rsid w:val="00DF7CC5"/>
    <w:rsid w:val="00DF7D5B"/>
    <w:rsid w:val="00DF7ECF"/>
    <w:rsid w:val="00E00026"/>
    <w:rsid w:val="00E009F6"/>
    <w:rsid w:val="00E00AC1"/>
    <w:rsid w:val="00E01FEC"/>
    <w:rsid w:val="00E03274"/>
    <w:rsid w:val="00E03643"/>
    <w:rsid w:val="00E0372C"/>
    <w:rsid w:val="00E037FC"/>
    <w:rsid w:val="00E04395"/>
    <w:rsid w:val="00E04470"/>
    <w:rsid w:val="00E05723"/>
    <w:rsid w:val="00E057A6"/>
    <w:rsid w:val="00E0605E"/>
    <w:rsid w:val="00E075F0"/>
    <w:rsid w:val="00E0767A"/>
    <w:rsid w:val="00E10478"/>
    <w:rsid w:val="00E1069A"/>
    <w:rsid w:val="00E10B03"/>
    <w:rsid w:val="00E1179E"/>
    <w:rsid w:val="00E11967"/>
    <w:rsid w:val="00E1224F"/>
    <w:rsid w:val="00E13613"/>
    <w:rsid w:val="00E13EDF"/>
    <w:rsid w:val="00E15355"/>
    <w:rsid w:val="00E154D7"/>
    <w:rsid w:val="00E1630C"/>
    <w:rsid w:val="00E1766A"/>
    <w:rsid w:val="00E211A6"/>
    <w:rsid w:val="00E212A9"/>
    <w:rsid w:val="00E21F8B"/>
    <w:rsid w:val="00E22401"/>
    <w:rsid w:val="00E235B3"/>
    <w:rsid w:val="00E237BE"/>
    <w:rsid w:val="00E23D24"/>
    <w:rsid w:val="00E240CA"/>
    <w:rsid w:val="00E244F2"/>
    <w:rsid w:val="00E246F8"/>
    <w:rsid w:val="00E24832"/>
    <w:rsid w:val="00E25348"/>
    <w:rsid w:val="00E25806"/>
    <w:rsid w:val="00E25DBD"/>
    <w:rsid w:val="00E27419"/>
    <w:rsid w:val="00E27FDE"/>
    <w:rsid w:val="00E30447"/>
    <w:rsid w:val="00E3083E"/>
    <w:rsid w:val="00E31329"/>
    <w:rsid w:val="00E31877"/>
    <w:rsid w:val="00E32E99"/>
    <w:rsid w:val="00E3303E"/>
    <w:rsid w:val="00E33895"/>
    <w:rsid w:val="00E343D2"/>
    <w:rsid w:val="00E346E9"/>
    <w:rsid w:val="00E349E5"/>
    <w:rsid w:val="00E34C70"/>
    <w:rsid w:val="00E34E4D"/>
    <w:rsid w:val="00E3539C"/>
    <w:rsid w:val="00E3585A"/>
    <w:rsid w:val="00E35C54"/>
    <w:rsid w:val="00E35E60"/>
    <w:rsid w:val="00E36306"/>
    <w:rsid w:val="00E365FD"/>
    <w:rsid w:val="00E36780"/>
    <w:rsid w:val="00E36C9C"/>
    <w:rsid w:val="00E36D99"/>
    <w:rsid w:val="00E375B3"/>
    <w:rsid w:val="00E37C48"/>
    <w:rsid w:val="00E37EA1"/>
    <w:rsid w:val="00E40296"/>
    <w:rsid w:val="00E41433"/>
    <w:rsid w:val="00E41968"/>
    <w:rsid w:val="00E42752"/>
    <w:rsid w:val="00E42858"/>
    <w:rsid w:val="00E43101"/>
    <w:rsid w:val="00E43297"/>
    <w:rsid w:val="00E43ADC"/>
    <w:rsid w:val="00E443F9"/>
    <w:rsid w:val="00E44C48"/>
    <w:rsid w:val="00E44C7F"/>
    <w:rsid w:val="00E45964"/>
    <w:rsid w:val="00E460D7"/>
    <w:rsid w:val="00E466B1"/>
    <w:rsid w:val="00E46C81"/>
    <w:rsid w:val="00E4739E"/>
    <w:rsid w:val="00E477A9"/>
    <w:rsid w:val="00E47D93"/>
    <w:rsid w:val="00E503DE"/>
    <w:rsid w:val="00E505DB"/>
    <w:rsid w:val="00E52400"/>
    <w:rsid w:val="00E52BA0"/>
    <w:rsid w:val="00E530C8"/>
    <w:rsid w:val="00E533BC"/>
    <w:rsid w:val="00E53BA1"/>
    <w:rsid w:val="00E541C6"/>
    <w:rsid w:val="00E54423"/>
    <w:rsid w:val="00E54C17"/>
    <w:rsid w:val="00E5547B"/>
    <w:rsid w:val="00E5563E"/>
    <w:rsid w:val="00E558CD"/>
    <w:rsid w:val="00E55D0C"/>
    <w:rsid w:val="00E55EFB"/>
    <w:rsid w:val="00E562AD"/>
    <w:rsid w:val="00E5690C"/>
    <w:rsid w:val="00E56B8E"/>
    <w:rsid w:val="00E5777F"/>
    <w:rsid w:val="00E61753"/>
    <w:rsid w:val="00E61773"/>
    <w:rsid w:val="00E625C3"/>
    <w:rsid w:val="00E6292E"/>
    <w:rsid w:val="00E62F85"/>
    <w:rsid w:val="00E63447"/>
    <w:rsid w:val="00E63F64"/>
    <w:rsid w:val="00E648A4"/>
    <w:rsid w:val="00E64986"/>
    <w:rsid w:val="00E64C4F"/>
    <w:rsid w:val="00E6531F"/>
    <w:rsid w:val="00E65D19"/>
    <w:rsid w:val="00E65D29"/>
    <w:rsid w:val="00E66033"/>
    <w:rsid w:val="00E660AC"/>
    <w:rsid w:val="00E663FB"/>
    <w:rsid w:val="00E66658"/>
    <w:rsid w:val="00E67E31"/>
    <w:rsid w:val="00E70739"/>
    <w:rsid w:val="00E70B0B"/>
    <w:rsid w:val="00E71355"/>
    <w:rsid w:val="00E71E80"/>
    <w:rsid w:val="00E721F3"/>
    <w:rsid w:val="00E727D6"/>
    <w:rsid w:val="00E72C5E"/>
    <w:rsid w:val="00E7344A"/>
    <w:rsid w:val="00E7387F"/>
    <w:rsid w:val="00E73EAC"/>
    <w:rsid w:val="00E7612B"/>
    <w:rsid w:val="00E77AD4"/>
    <w:rsid w:val="00E77ED9"/>
    <w:rsid w:val="00E809B4"/>
    <w:rsid w:val="00E81A52"/>
    <w:rsid w:val="00E81DB6"/>
    <w:rsid w:val="00E82B1F"/>
    <w:rsid w:val="00E83351"/>
    <w:rsid w:val="00E83EE6"/>
    <w:rsid w:val="00E83F41"/>
    <w:rsid w:val="00E84941"/>
    <w:rsid w:val="00E860D4"/>
    <w:rsid w:val="00E86105"/>
    <w:rsid w:val="00E86194"/>
    <w:rsid w:val="00E86248"/>
    <w:rsid w:val="00E862A7"/>
    <w:rsid w:val="00E862FE"/>
    <w:rsid w:val="00E86C55"/>
    <w:rsid w:val="00E86EF5"/>
    <w:rsid w:val="00E87F75"/>
    <w:rsid w:val="00E87FAF"/>
    <w:rsid w:val="00E90064"/>
    <w:rsid w:val="00E90474"/>
    <w:rsid w:val="00E90480"/>
    <w:rsid w:val="00E91919"/>
    <w:rsid w:val="00E92104"/>
    <w:rsid w:val="00E93845"/>
    <w:rsid w:val="00E94164"/>
    <w:rsid w:val="00E9421D"/>
    <w:rsid w:val="00E943DF"/>
    <w:rsid w:val="00E94E6D"/>
    <w:rsid w:val="00E9550E"/>
    <w:rsid w:val="00E95D80"/>
    <w:rsid w:val="00E95FE6"/>
    <w:rsid w:val="00E96598"/>
    <w:rsid w:val="00E96DBD"/>
    <w:rsid w:val="00E9765A"/>
    <w:rsid w:val="00E97763"/>
    <w:rsid w:val="00EA0EBC"/>
    <w:rsid w:val="00EA102B"/>
    <w:rsid w:val="00EA133D"/>
    <w:rsid w:val="00EA19CD"/>
    <w:rsid w:val="00EA2534"/>
    <w:rsid w:val="00EA301E"/>
    <w:rsid w:val="00EA3388"/>
    <w:rsid w:val="00EA34C4"/>
    <w:rsid w:val="00EA380A"/>
    <w:rsid w:val="00EA3B6A"/>
    <w:rsid w:val="00EA3FAE"/>
    <w:rsid w:val="00EA5B5E"/>
    <w:rsid w:val="00EA61BA"/>
    <w:rsid w:val="00EA6D11"/>
    <w:rsid w:val="00EA7E8B"/>
    <w:rsid w:val="00EB055F"/>
    <w:rsid w:val="00EB0C8F"/>
    <w:rsid w:val="00EB102F"/>
    <w:rsid w:val="00EB10CF"/>
    <w:rsid w:val="00EB1764"/>
    <w:rsid w:val="00EB18A4"/>
    <w:rsid w:val="00EB1942"/>
    <w:rsid w:val="00EB33B7"/>
    <w:rsid w:val="00EB3477"/>
    <w:rsid w:val="00EB3488"/>
    <w:rsid w:val="00EB3F0D"/>
    <w:rsid w:val="00EB441D"/>
    <w:rsid w:val="00EB5385"/>
    <w:rsid w:val="00EB5704"/>
    <w:rsid w:val="00EB5FA7"/>
    <w:rsid w:val="00EB69A7"/>
    <w:rsid w:val="00EB6DCE"/>
    <w:rsid w:val="00EB6FD5"/>
    <w:rsid w:val="00EB6FDF"/>
    <w:rsid w:val="00EB76FB"/>
    <w:rsid w:val="00EC09D7"/>
    <w:rsid w:val="00EC1724"/>
    <w:rsid w:val="00EC1F2B"/>
    <w:rsid w:val="00EC20EA"/>
    <w:rsid w:val="00EC366E"/>
    <w:rsid w:val="00EC3E9B"/>
    <w:rsid w:val="00EC4621"/>
    <w:rsid w:val="00EC52F8"/>
    <w:rsid w:val="00EC531C"/>
    <w:rsid w:val="00EC5AC0"/>
    <w:rsid w:val="00EC65F3"/>
    <w:rsid w:val="00EC7056"/>
    <w:rsid w:val="00EC706F"/>
    <w:rsid w:val="00EC799B"/>
    <w:rsid w:val="00EC7C71"/>
    <w:rsid w:val="00ED0693"/>
    <w:rsid w:val="00ED0D92"/>
    <w:rsid w:val="00ED1445"/>
    <w:rsid w:val="00ED1E82"/>
    <w:rsid w:val="00ED2309"/>
    <w:rsid w:val="00ED2DCF"/>
    <w:rsid w:val="00ED30EA"/>
    <w:rsid w:val="00ED328B"/>
    <w:rsid w:val="00ED32D0"/>
    <w:rsid w:val="00ED39B7"/>
    <w:rsid w:val="00ED3C6D"/>
    <w:rsid w:val="00ED4C74"/>
    <w:rsid w:val="00ED540A"/>
    <w:rsid w:val="00ED5496"/>
    <w:rsid w:val="00ED579C"/>
    <w:rsid w:val="00ED67EF"/>
    <w:rsid w:val="00ED6B5B"/>
    <w:rsid w:val="00ED73ED"/>
    <w:rsid w:val="00ED7E32"/>
    <w:rsid w:val="00EE01A6"/>
    <w:rsid w:val="00EE05AD"/>
    <w:rsid w:val="00EE10E8"/>
    <w:rsid w:val="00EE29DD"/>
    <w:rsid w:val="00EE2CF2"/>
    <w:rsid w:val="00EE36A1"/>
    <w:rsid w:val="00EE3BD3"/>
    <w:rsid w:val="00EE4B5D"/>
    <w:rsid w:val="00EE4F44"/>
    <w:rsid w:val="00EE502B"/>
    <w:rsid w:val="00EE515A"/>
    <w:rsid w:val="00EE55EB"/>
    <w:rsid w:val="00EE6361"/>
    <w:rsid w:val="00EE6DB3"/>
    <w:rsid w:val="00EE6EB6"/>
    <w:rsid w:val="00EE6FE9"/>
    <w:rsid w:val="00EE77DD"/>
    <w:rsid w:val="00EE799C"/>
    <w:rsid w:val="00EF1E18"/>
    <w:rsid w:val="00EF236B"/>
    <w:rsid w:val="00EF2830"/>
    <w:rsid w:val="00EF2ED2"/>
    <w:rsid w:val="00EF3090"/>
    <w:rsid w:val="00EF5678"/>
    <w:rsid w:val="00EF58E6"/>
    <w:rsid w:val="00EF60BF"/>
    <w:rsid w:val="00EF6C0C"/>
    <w:rsid w:val="00EF6DFF"/>
    <w:rsid w:val="00EF7621"/>
    <w:rsid w:val="00EF7EF7"/>
    <w:rsid w:val="00F00780"/>
    <w:rsid w:val="00F00AC4"/>
    <w:rsid w:val="00F00D16"/>
    <w:rsid w:val="00F01B43"/>
    <w:rsid w:val="00F027BB"/>
    <w:rsid w:val="00F032EC"/>
    <w:rsid w:val="00F04075"/>
    <w:rsid w:val="00F04F4E"/>
    <w:rsid w:val="00F05219"/>
    <w:rsid w:val="00F0598A"/>
    <w:rsid w:val="00F059F1"/>
    <w:rsid w:val="00F062EF"/>
    <w:rsid w:val="00F06794"/>
    <w:rsid w:val="00F06CF1"/>
    <w:rsid w:val="00F0786F"/>
    <w:rsid w:val="00F10247"/>
    <w:rsid w:val="00F10542"/>
    <w:rsid w:val="00F10604"/>
    <w:rsid w:val="00F10888"/>
    <w:rsid w:val="00F1178A"/>
    <w:rsid w:val="00F117F5"/>
    <w:rsid w:val="00F11CCC"/>
    <w:rsid w:val="00F125CB"/>
    <w:rsid w:val="00F13D28"/>
    <w:rsid w:val="00F1525C"/>
    <w:rsid w:val="00F154F5"/>
    <w:rsid w:val="00F15960"/>
    <w:rsid w:val="00F16A4B"/>
    <w:rsid w:val="00F16EC0"/>
    <w:rsid w:val="00F17488"/>
    <w:rsid w:val="00F17A21"/>
    <w:rsid w:val="00F20BB9"/>
    <w:rsid w:val="00F20FF1"/>
    <w:rsid w:val="00F2106D"/>
    <w:rsid w:val="00F21475"/>
    <w:rsid w:val="00F21F88"/>
    <w:rsid w:val="00F21F92"/>
    <w:rsid w:val="00F220E0"/>
    <w:rsid w:val="00F225D0"/>
    <w:rsid w:val="00F23017"/>
    <w:rsid w:val="00F2357F"/>
    <w:rsid w:val="00F236F5"/>
    <w:rsid w:val="00F2393C"/>
    <w:rsid w:val="00F2398E"/>
    <w:rsid w:val="00F23BC3"/>
    <w:rsid w:val="00F23CE0"/>
    <w:rsid w:val="00F26635"/>
    <w:rsid w:val="00F30420"/>
    <w:rsid w:val="00F30B34"/>
    <w:rsid w:val="00F317C9"/>
    <w:rsid w:val="00F32DD1"/>
    <w:rsid w:val="00F32E2F"/>
    <w:rsid w:val="00F33235"/>
    <w:rsid w:val="00F3323A"/>
    <w:rsid w:val="00F33B43"/>
    <w:rsid w:val="00F3409D"/>
    <w:rsid w:val="00F34208"/>
    <w:rsid w:val="00F34870"/>
    <w:rsid w:val="00F34E57"/>
    <w:rsid w:val="00F3543C"/>
    <w:rsid w:val="00F35A49"/>
    <w:rsid w:val="00F36062"/>
    <w:rsid w:val="00F3629D"/>
    <w:rsid w:val="00F36434"/>
    <w:rsid w:val="00F3706E"/>
    <w:rsid w:val="00F3764D"/>
    <w:rsid w:val="00F377C6"/>
    <w:rsid w:val="00F400B6"/>
    <w:rsid w:val="00F416F6"/>
    <w:rsid w:val="00F41843"/>
    <w:rsid w:val="00F42C21"/>
    <w:rsid w:val="00F4343B"/>
    <w:rsid w:val="00F438B0"/>
    <w:rsid w:val="00F4423E"/>
    <w:rsid w:val="00F4424D"/>
    <w:rsid w:val="00F45B76"/>
    <w:rsid w:val="00F501CD"/>
    <w:rsid w:val="00F508DD"/>
    <w:rsid w:val="00F50EFF"/>
    <w:rsid w:val="00F51D78"/>
    <w:rsid w:val="00F5286C"/>
    <w:rsid w:val="00F532CD"/>
    <w:rsid w:val="00F53BDC"/>
    <w:rsid w:val="00F542CA"/>
    <w:rsid w:val="00F54E3D"/>
    <w:rsid w:val="00F560E2"/>
    <w:rsid w:val="00F563C4"/>
    <w:rsid w:val="00F56647"/>
    <w:rsid w:val="00F566DB"/>
    <w:rsid w:val="00F567C0"/>
    <w:rsid w:val="00F567F7"/>
    <w:rsid w:val="00F567FF"/>
    <w:rsid w:val="00F57228"/>
    <w:rsid w:val="00F60CF5"/>
    <w:rsid w:val="00F60F86"/>
    <w:rsid w:val="00F615FC"/>
    <w:rsid w:val="00F62370"/>
    <w:rsid w:val="00F629C3"/>
    <w:rsid w:val="00F631F9"/>
    <w:rsid w:val="00F63787"/>
    <w:rsid w:val="00F637A4"/>
    <w:rsid w:val="00F63AD2"/>
    <w:rsid w:val="00F63D6E"/>
    <w:rsid w:val="00F648E3"/>
    <w:rsid w:val="00F659D6"/>
    <w:rsid w:val="00F66CB2"/>
    <w:rsid w:val="00F67730"/>
    <w:rsid w:val="00F70856"/>
    <w:rsid w:val="00F70FF0"/>
    <w:rsid w:val="00F71C2F"/>
    <w:rsid w:val="00F72F84"/>
    <w:rsid w:val="00F74F0E"/>
    <w:rsid w:val="00F75D9F"/>
    <w:rsid w:val="00F762EC"/>
    <w:rsid w:val="00F765CA"/>
    <w:rsid w:val="00F77426"/>
    <w:rsid w:val="00F77588"/>
    <w:rsid w:val="00F77C04"/>
    <w:rsid w:val="00F80B78"/>
    <w:rsid w:val="00F80E97"/>
    <w:rsid w:val="00F812DD"/>
    <w:rsid w:val="00F819DC"/>
    <w:rsid w:val="00F81BD4"/>
    <w:rsid w:val="00F82614"/>
    <w:rsid w:val="00F83236"/>
    <w:rsid w:val="00F83583"/>
    <w:rsid w:val="00F83AA9"/>
    <w:rsid w:val="00F84301"/>
    <w:rsid w:val="00F846AA"/>
    <w:rsid w:val="00F848E8"/>
    <w:rsid w:val="00F8573B"/>
    <w:rsid w:val="00F8658D"/>
    <w:rsid w:val="00F86EC9"/>
    <w:rsid w:val="00F87764"/>
    <w:rsid w:val="00F87903"/>
    <w:rsid w:val="00F9023C"/>
    <w:rsid w:val="00F903A1"/>
    <w:rsid w:val="00F90AD2"/>
    <w:rsid w:val="00F91079"/>
    <w:rsid w:val="00F91CEC"/>
    <w:rsid w:val="00F91D6B"/>
    <w:rsid w:val="00F91DEA"/>
    <w:rsid w:val="00F92A12"/>
    <w:rsid w:val="00F93653"/>
    <w:rsid w:val="00F95603"/>
    <w:rsid w:val="00F95CC6"/>
    <w:rsid w:val="00F96189"/>
    <w:rsid w:val="00F96615"/>
    <w:rsid w:val="00F974D2"/>
    <w:rsid w:val="00F97DB4"/>
    <w:rsid w:val="00F97E47"/>
    <w:rsid w:val="00FA113D"/>
    <w:rsid w:val="00FA1B6A"/>
    <w:rsid w:val="00FA2A35"/>
    <w:rsid w:val="00FA3135"/>
    <w:rsid w:val="00FA34CB"/>
    <w:rsid w:val="00FA48EF"/>
    <w:rsid w:val="00FA55E5"/>
    <w:rsid w:val="00FA60D8"/>
    <w:rsid w:val="00FA618A"/>
    <w:rsid w:val="00FA7B1D"/>
    <w:rsid w:val="00FA7FF3"/>
    <w:rsid w:val="00FB0482"/>
    <w:rsid w:val="00FB0D3D"/>
    <w:rsid w:val="00FB1540"/>
    <w:rsid w:val="00FB18A8"/>
    <w:rsid w:val="00FB2179"/>
    <w:rsid w:val="00FB281E"/>
    <w:rsid w:val="00FB36BC"/>
    <w:rsid w:val="00FB3AAE"/>
    <w:rsid w:val="00FB4078"/>
    <w:rsid w:val="00FB42DE"/>
    <w:rsid w:val="00FB542E"/>
    <w:rsid w:val="00FB5AB5"/>
    <w:rsid w:val="00FB5E7B"/>
    <w:rsid w:val="00FB76F7"/>
    <w:rsid w:val="00FB7E6E"/>
    <w:rsid w:val="00FC2D0E"/>
    <w:rsid w:val="00FC387D"/>
    <w:rsid w:val="00FC4330"/>
    <w:rsid w:val="00FC45C1"/>
    <w:rsid w:val="00FC51F7"/>
    <w:rsid w:val="00FC53C4"/>
    <w:rsid w:val="00FC5442"/>
    <w:rsid w:val="00FC5804"/>
    <w:rsid w:val="00FC5D3F"/>
    <w:rsid w:val="00FC65E8"/>
    <w:rsid w:val="00FC6BEA"/>
    <w:rsid w:val="00FC7089"/>
    <w:rsid w:val="00FC752A"/>
    <w:rsid w:val="00FC78AB"/>
    <w:rsid w:val="00FD0294"/>
    <w:rsid w:val="00FD0DB0"/>
    <w:rsid w:val="00FD0DF8"/>
    <w:rsid w:val="00FD0F87"/>
    <w:rsid w:val="00FD18EF"/>
    <w:rsid w:val="00FD3DF9"/>
    <w:rsid w:val="00FD46DE"/>
    <w:rsid w:val="00FD4C23"/>
    <w:rsid w:val="00FD6138"/>
    <w:rsid w:val="00FD6542"/>
    <w:rsid w:val="00FD669D"/>
    <w:rsid w:val="00FD6803"/>
    <w:rsid w:val="00FD6993"/>
    <w:rsid w:val="00FD6F3F"/>
    <w:rsid w:val="00FD6F4F"/>
    <w:rsid w:val="00FE013E"/>
    <w:rsid w:val="00FE1A4F"/>
    <w:rsid w:val="00FE1CE2"/>
    <w:rsid w:val="00FE3FD3"/>
    <w:rsid w:val="00FE45B9"/>
    <w:rsid w:val="00FE4861"/>
    <w:rsid w:val="00FE5D97"/>
    <w:rsid w:val="00FE5F7C"/>
    <w:rsid w:val="00FE6263"/>
    <w:rsid w:val="00FE6FB4"/>
    <w:rsid w:val="00FE7BF5"/>
    <w:rsid w:val="00FF0601"/>
    <w:rsid w:val="00FF0833"/>
    <w:rsid w:val="00FF0EB7"/>
    <w:rsid w:val="00FF1708"/>
    <w:rsid w:val="00FF2CBA"/>
    <w:rsid w:val="00FF378D"/>
    <w:rsid w:val="00FF6964"/>
    <w:rsid w:val="00FF7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1BF2D2D9"/>
  <w15:docId w15:val="{2D131834-C69B-491C-A78E-02523C6B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C61"/>
    <w:pPr>
      <w:spacing w:after="120"/>
      <w:jc w:val="both"/>
    </w:pPr>
    <w:rPr>
      <w:sz w:val="24"/>
    </w:rPr>
  </w:style>
  <w:style w:type="paragraph" w:styleId="Heading1">
    <w:name w:val="heading 1"/>
    <w:basedOn w:val="Normal"/>
    <w:next w:val="BodyText"/>
    <w:link w:val="Heading1Char"/>
    <w:qFormat/>
    <w:pPr>
      <w:keepNext/>
      <w:numPr>
        <w:numId w:val="3"/>
      </w:numPr>
      <w:jc w:val="left"/>
      <w:outlineLvl w:val="0"/>
    </w:pPr>
    <w:rPr>
      <w:b/>
      <w:caps/>
      <w:kern w:val="28"/>
      <w:sz w:val="28"/>
      <w:lang w:val="en-GB"/>
    </w:rPr>
  </w:style>
  <w:style w:type="paragraph" w:styleId="Heading2">
    <w:name w:val="heading 2"/>
    <w:basedOn w:val="Normal"/>
    <w:next w:val="BodyText"/>
    <w:link w:val="Heading2Char"/>
    <w:qFormat/>
    <w:pPr>
      <w:keepNext/>
      <w:numPr>
        <w:ilvl w:val="1"/>
        <w:numId w:val="3"/>
      </w:numPr>
      <w:jc w:val="left"/>
      <w:outlineLvl w:val="1"/>
    </w:pPr>
    <w:rPr>
      <w:b/>
      <w:sz w:val="28"/>
    </w:rPr>
  </w:style>
  <w:style w:type="paragraph" w:styleId="Heading3">
    <w:name w:val="heading 3"/>
    <w:basedOn w:val="Normal"/>
    <w:next w:val="Normal"/>
    <w:link w:val="Heading3Char"/>
    <w:qFormat/>
    <w:pPr>
      <w:keepNext/>
      <w:numPr>
        <w:ilvl w:val="2"/>
        <w:numId w:val="3"/>
      </w:numPr>
      <w:jc w:val="left"/>
      <w:outlineLvl w:val="2"/>
    </w:pPr>
    <w:rPr>
      <w:b/>
    </w:rPr>
  </w:style>
  <w:style w:type="paragraph" w:styleId="Heading4">
    <w:name w:val="heading 4"/>
    <w:basedOn w:val="Normal"/>
    <w:next w:val="BodyText2"/>
    <w:link w:val="Heading4Char"/>
    <w:qFormat/>
    <w:pPr>
      <w:keepNext/>
      <w:numPr>
        <w:ilvl w:val="3"/>
        <w:numId w:val="3"/>
      </w:numPr>
      <w:tabs>
        <w:tab w:val="left" w:pos="1800"/>
      </w:tabs>
      <w:jc w:val="left"/>
      <w:outlineLvl w:val="3"/>
    </w:pPr>
    <w:rPr>
      <w:b/>
    </w:rPr>
  </w:style>
  <w:style w:type="paragraph" w:styleId="Heading5">
    <w:name w:val="heading 5"/>
    <w:basedOn w:val="Normal"/>
    <w:next w:val="BodyText2"/>
    <w:link w:val="Heading5Char"/>
    <w:qFormat/>
    <w:pPr>
      <w:numPr>
        <w:ilvl w:val="4"/>
        <w:numId w:val="3"/>
      </w:numPr>
      <w:tabs>
        <w:tab w:val="left" w:pos="1800"/>
      </w:tabs>
      <w:jc w:val="left"/>
      <w:outlineLvl w:val="4"/>
    </w:pPr>
    <w:rPr>
      <w:b/>
      <w:i/>
    </w:rPr>
  </w:style>
  <w:style w:type="paragraph" w:styleId="Heading6">
    <w:name w:val="heading 6"/>
    <w:basedOn w:val="Normal"/>
    <w:next w:val="Normal"/>
    <w:link w:val="Heading6Char"/>
    <w:qFormat/>
    <w:pPr>
      <w:numPr>
        <w:ilvl w:val="5"/>
        <w:numId w:val="3"/>
      </w:numPr>
      <w:spacing w:before="240" w:after="60"/>
      <w:outlineLvl w:val="5"/>
    </w:pPr>
    <w:rPr>
      <w:rFonts w:ascii="Arial" w:hAnsi="Arial"/>
      <w:i/>
      <w:sz w:val="22"/>
    </w:rPr>
  </w:style>
  <w:style w:type="paragraph" w:styleId="Heading7">
    <w:name w:val="heading 7"/>
    <w:basedOn w:val="Normal"/>
    <w:next w:val="Normal"/>
    <w:link w:val="Heading7Char"/>
    <w:qFormat/>
    <w:pPr>
      <w:numPr>
        <w:ilvl w:val="6"/>
        <w:numId w:val="3"/>
      </w:numPr>
      <w:spacing w:before="240" w:after="60"/>
      <w:outlineLvl w:val="6"/>
    </w:pPr>
    <w:rPr>
      <w:rFonts w:ascii="Arial" w:hAnsi="Arial"/>
      <w:sz w:val="20"/>
    </w:rPr>
  </w:style>
  <w:style w:type="paragraph" w:styleId="Heading8">
    <w:name w:val="heading 8"/>
    <w:basedOn w:val="Normal"/>
    <w:next w:val="Normal"/>
    <w:link w:val="Heading8Char"/>
    <w:qFormat/>
    <w:pPr>
      <w:numPr>
        <w:ilvl w:val="7"/>
        <w:numId w:val="3"/>
      </w:numPr>
      <w:spacing w:before="240" w:after="60"/>
      <w:outlineLvl w:val="7"/>
    </w:pPr>
    <w:rPr>
      <w:rFonts w:ascii="Arial" w:hAnsi="Arial"/>
      <w:i/>
      <w:sz w:val="20"/>
    </w:rPr>
  </w:style>
  <w:style w:type="paragraph" w:styleId="Heading9">
    <w:name w:val="heading 9"/>
    <w:basedOn w:val="Normal"/>
    <w:next w:val="Normal"/>
    <w:link w:val="Heading9Char"/>
    <w:qFormat/>
    <w:pPr>
      <w:numPr>
        <w:ilvl w:val="8"/>
        <w:numId w:val="3"/>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2">
    <w:name w:val="Summary_2"/>
    <w:basedOn w:val="Normal"/>
    <w:pPr>
      <w:tabs>
        <w:tab w:val="left" w:pos="-720"/>
      </w:tabs>
      <w:suppressAutoHyphens/>
      <w:spacing w:before="80" w:after="60"/>
    </w:pPr>
    <w:rPr>
      <w:spacing w:val="-2"/>
      <w:sz w:val="22"/>
    </w:rPr>
  </w:style>
  <w:style w:type="paragraph" w:customStyle="1" w:styleId="Summary1">
    <w:name w:val="Summary_1"/>
    <w:basedOn w:val="Normal"/>
    <w:uiPriority w:val="99"/>
    <w:pPr>
      <w:tabs>
        <w:tab w:val="left" w:pos="-720"/>
      </w:tabs>
      <w:suppressAutoHyphens/>
      <w:spacing w:before="120"/>
    </w:pPr>
    <w:rPr>
      <w:rFonts w:ascii="Arial" w:hAnsi="Arial"/>
      <w:i/>
      <w:spacing w:val="-2"/>
      <w:sz w:val="18"/>
    </w:rPr>
  </w:style>
  <w:style w:type="paragraph" w:customStyle="1" w:styleId="Summary3">
    <w:name w:val="Summary_3"/>
    <w:basedOn w:val="Normal"/>
    <w:pPr>
      <w:tabs>
        <w:tab w:val="left" w:pos="-720"/>
      </w:tabs>
      <w:suppressAutoHyphens/>
      <w:spacing w:after="0"/>
      <w:jc w:val="left"/>
    </w:pPr>
    <w:rPr>
      <w:smallCaps/>
      <w:spacing w:val="-2"/>
      <w:sz w:val="26"/>
    </w:rPr>
  </w:style>
  <w:style w:type="paragraph" w:customStyle="1" w:styleId="Summary4">
    <w:name w:val="Summary_4"/>
    <w:basedOn w:val="Summary1"/>
    <w:pPr>
      <w:jc w:val="center"/>
    </w:pPr>
  </w:style>
  <w:style w:type="paragraph" w:styleId="Footer">
    <w:name w:val="footer"/>
    <w:basedOn w:val="Normal"/>
    <w:link w:val="FooterChar"/>
    <w:pPr>
      <w:tabs>
        <w:tab w:val="center" w:pos="4680"/>
        <w:tab w:val="right" w:pos="9360"/>
      </w:tabs>
      <w:suppressAutoHyphens/>
      <w:spacing w:before="40" w:after="0"/>
    </w:pPr>
    <w:rPr>
      <w:sz w:val="18"/>
    </w:rPr>
  </w:style>
  <w:style w:type="paragraph" w:customStyle="1" w:styleId="Cover1">
    <w:name w:val="Cover_1"/>
    <w:basedOn w:val="Normal"/>
    <w:pPr>
      <w:jc w:val="center"/>
    </w:pPr>
    <w:rPr>
      <w:smallCaps/>
      <w:sz w:val="32"/>
    </w:rPr>
  </w:style>
  <w:style w:type="paragraph" w:customStyle="1" w:styleId="Cover2">
    <w:name w:val="Cover_2"/>
    <w:basedOn w:val="Normal"/>
    <w:pPr>
      <w:spacing w:after="0"/>
      <w:jc w:val="center"/>
    </w:pPr>
    <w:rPr>
      <w:smallCaps/>
      <w:sz w:val="64"/>
    </w:rPr>
  </w:style>
  <w:style w:type="paragraph" w:customStyle="1" w:styleId="Cover4">
    <w:name w:val="Cover_4"/>
    <w:basedOn w:val="Cover2"/>
  </w:style>
  <w:style w:type="paragraph" w:customStyle="1" w:styleId="TableTextLeftAlign">
    <w:name w:val="Table Text Left Align"/>
    <w:basedOn w:val="Normal"/>
    <w:uiPriority w:val="99"/>
    <w:pPr>
      <w:spacing w:after="0"/>
      <w:jc w:val="left"/>
    </w:pPr>
    <w:rPr>
      <w:sz w:val="20"/>
    </w:rPr>
  </w:style>
  <w:style w:type="paragraph" w:customStyle="1" w:styleId="Cover3">
    <w:name w:val="Cover_3"/>
    <w:basedOn w:val="Cover4"/>
    <w:pPr>
      <w:jc w:val="left"/>
    </w:pPr>
  </w:style>
  <w:style w:type="paragraph" w:styleId="Header">
    <w:name w:val="header"/>
    <w:basedOn w:val="Normal"/>
    <w:link w:val="HeaderChar"/>
    <w:uiPriority w:val="99"/>
    <w:pPr>
      <w:tabs>
        <w:tab w:val="right" w:pos="9360"/>
      </w:tabs>
      <w:spacing w:after="0"/>
    </w:pPr>
    <w:rPr>
      <w:sz w:val="18"/>
    </w:rPr>
  </w:style>
  <w:style w:type="character" w:styleId="PageNumber">
    <w:name w:val="page number"/>
    <w:basedOn w:val="DefaultParagraphFont"/>
  </w:style>
  <w:style w:type="paragraph" w:customStyle="1" w:styleId="TableTextCentered">
    <w:name w:val="Table Text Centered"/>
    <w:basedOn w:val="TableTextLeftAlign"/>
    <w:pPr>
      <w:jc w:val="center"/>
    </w:pPr>
  </w:style>
  <w:style w:type="paragraph" w:customStyle="1" w:styleId="Summary5">
    <w:name w:val="Summary_5"/>
    <w:basedOn w:val="Summary2"/>
    <w:uiPriority w:val="99"/>
    <w:rPr>
      <w:sz w:val="24"/>
    </w:rPr>
  </w:style>
  <w:style w:type="paragraph" w:customStyle="1" w:styleId="Summary6">
    <w:name w:val="Summary_6"/>
    <w:basedOn w:val="Summary2"/>
    <w:pPr>
      <w:spacing w:after="0"/>
    </w:pPr>
  </w:style>
  <w:style w:type="paragraph" w:customStyle="1" w:styleId="LogoBlk1">
    <w:name w:val="LogoBlk1"/>
    <w:basedOn w:val="Normal"/>
    <w:pPr>
      <w:spacing w:after="0"/>
    </w:pPr>
    <w:rPr>
      <w:sz w:val="15"/>
    </w:rPr>
  </w:style>
  <w:style w:type="paragraph" w:customStyle="1" w:styleId="Summary7">
    <w:name w:val="Summary_7"/>
    <w:basedOn w:val="Summary2"/>
    <w:pPr>
      <w:spacing w:before="0" w:after="0"/>
    </w:pPr>
    <w:rPr>
      <w:smallCaps/>
    </w:rPr>
  </w:style>
  <w:style w:type="paragraph" w:styleId="Caption">
    <w:name w:val="caption"/>
    <w:basedOn w:val="Normal"/>
    <w:next w:val="BodyText"/>
    <w:qFormat/>
    <w:pPr>
      <w:keepLines/>
      <w:spacing w:before="120"/>
      <w:ind w:left="907" w:hanging="907"/>
      <w:jc w:val="center"/>
    </w:pPr>
    <w:rPr>
      <w:b/>
      <w:sz w:val="20"/>
    </w:rPr>
  </w:style>
  <w:style w:type="paragraph" w:styleId="TOC1">
    <w:name w:val="toc 1"/>
    <w:basedOn w:val="Normal"/>
    <w:next w:val="Normal"/>
    <w:autoRedefine/>
    <w:uiPriority w:val="39"/>
    <w:rsid w:val="006C0785"/>
    <w:pPr>
      <w:spacing w:before="120"/>
      <w:jc w:val="left"/>
    </w:pPr>
    <w:rPr>
      <w:bCs/>
      <w:caps/>
    </w:rPr>
  </w:style>
  <w:style w:type="paragraph" w:styleId="Title">
    <w:name w:val="Title"/>
    <w:basedOn w:val="Normal"/>
    <w:link w:val="TitleChar"/>
    <w:qFormat/>
    <w:pPr>
      <w:spacing w:after="0"/>
      <w:jc w:val="center"/>
    </w:pPr>
    <w:rPr>
      <w:b/>
      <w:smallCaps/>
      <w:kern w:val="28"/>
      <w:sz w:val="80"/>
    </w:rPr>
  </w:style>
  <w:style w:type="paragraph" w:styleId="TOC2">
    <w:name w:val="toc 2"/>
    <w:basedOn w:val="Normal"/>
    <w:next w:val="Normal"/>
    <w:autoRedefine/>
    <w:uiPriority w:val="39"/>
    <w:rsid w:val="00CD3FA7"/>
    <w:pPr>
      <w:spacing w:after="0"/>
      <w:ind w:left="240"/>
      <w:jc w:val="left"/>
    </w:pPr>
    <w:rPr>
      <w:smallCaps/>
    </w:rPr>
  </w:style>
  <w:style w:type="paragraph" w:styleId="TOC3">
    <w:name w:val="toc 3"/>
    <w:basedOn w:val="Normal"/>
    <w:next w:val="Normal"/>
    <w:autoRedefine/>
    <w:semiHidden/>
    <w:pPr>
      <w:spacing w:after="0"/>
      <w:ind w:left="480"/>
      <w:jc w:val="left"/>
    </w:pPr>
    <w:rPr>
      <w:rFonts w:asciiTheme="minorHAnsi" w:hAnsiTheme="minorHAnsi"/>
      <w:i/>
      <w:iCs/>
      <w:sz w:val="20"/>
    </w:rPr>
  </w:style>
  <w:style w:type="paragraph" w:styleId="TOC4">
    <w:name w:val="toc 4"/>
    <w:basedOn w:val="Normal"/>
    <w:next w:val="Normal"/>
    <w:autoRedefine/>
    <w:semiHidden/>
    <w:pPr>
      <w:spacing w:after="0"/>
      <w:ind w:left="720"/>
      <w:jc w:val="left"/>
    </w:pPr>
    <w:rPr>
      <w:rFonts w:asciiTheme="minorHAnsi" w:hAnsiTheme="minorHAnsi"/>
      <w:sz w:val="18"/>
      <w:szCs w:val="18"/>
    </w:rPr>
  </w:style>
  <w:style w:type="paragraph" w:styleId="TOC5">
    <w:name w:val="toc 5"/>
    <w:basedOn w:val="Normal"/>
    <w:next w:val="Normal"/>
    <w:autoRedefine/>
    <w:semiHidden/>
    <w:pPr>
      <w:spacing w:after="0"/>
      <w:ind w:left="960"/>
      <w:jc w:val="left"/>
    </w:pPr>
    <w:rPr>
      <w:rFonts w:asciiTheme="minorHAnsi" w:hAnsiTheme="minorHAnsi"/>
      <w:sz w:val="18"/>
      <w:szCs w:val="18"/>
    </w:rPr>
  </w:style>
  <w:style w:type="paragraph" w:styleId="TOC6">
    <w:name w:val="toc 6"/>
    <w:basedOn w:val="Normal"/>
    <w:next w:val="Normal"/>
    <w:autoRedefine/>
    <w:semiHidden/>
    <w:pPr>
      <w:spacing w:after="0"/>
      <w:ind w:left="1200"/>
      <w:jc w:val="left"/>
    </w:pPr>
    <w:rPr>
      <w:rFonts w:asciiTheme="minorHAnsi" w:hAnsiTheme="minorHAnsi"/>
      <w:sz w:val="18"/>
      <w:szCs w:val="18"/>
    </w:rPr>
  </w:style>
  <w:style w:type="paragraph" w:styleId="TOC7">
    <w:name w:val="toc 7"/>
    <w:basedOn w:val="Normal"/>
    <w:next w:val="Normal"/>
    <w:autoRedefine/>
    <w:semiHidden/>
    <w:pPr>
      <w:spacing w:after="0"/>
      <w:ind w:left="1440"/>
      <w:jc w:val="left"/>
    </w:pPr>
    <w:rPr>
      <w:rFonts w:asciiTheme="minorHAnsi" w:hAnsiTheme="minorHAnsi"/>
      <w:sz w:val="18"/>
      <w:szCs w:val="18"/>
    </w:rPr>
  </w:style>
  <w:style w:type="paragraph" w:styleId="TOC8">
    <w:name w:val="toc 8"/>
    <w:basedOn w:val="Normal"/>
    <w:next w:val="Normal"/>
    <w:autoRedefine/>
    <w:semiHidden/>
    <w:pPr>
      <w:spacing w:after="0"/>
      <w:ind w:left="1680"/>
      <w:jc w:val="left"/>
    </w:pPr>
    <w:rPr>
      <w:rFonts w:asciiTheme="minorHAnsi" w:hAnsiTheme="minorHAnsi"/>
      <w:sz w:val="18"/>
      <w:szCs w:val="18"/>
    </w:rPr>
  </w:style>
  <w:style w:type="paragraph" w:styleId="TOC9">
    <w:name w:val="toc 9"/>
    <w:basedOn w:val="Normal"/>
    <w:next w:val="Normal"/>
    <w:autoRedefine/>
    <w:semiHidden/>
    <w:pPr>
      <w:spacing w:after="0"/>
      <w:ind w:left="1920"/>
      <w:jc w:val="left"/>
    </w:pPr>
    <w:rPr>
      <w:rFonts w:asciiTheme="minorHAnsi" w:hAnsiTheme="minorHAnsi"/>
      <w:sz w:val="18"/>
      <w:szCs w:val="18"/>
    </w:rPr>
  </w:style>
  <w:style w:type="paragraph" w:styleId="BodyTextIndent2">
    <w:name w:val="Body Text Indent 2"/>
    <w:basedOn w:val="Normal"/>
    <w:link w:val="BodyTextIndent2Char"/>
    <w:pPr>
      <w:suppressAutoHyphens/>
      <w:spacing w:before="120"/>
      <w:ind w:left="360"/>
    </w:pPr>
    <w:rPr>
      <w:spacing w:val="-3"/>
      <w:sz w:val="18"/>
    </w:rPr>
  </w:style>
  <w:style w:type="paragraph" w:styleId="BodyText">
    <w:name w:val="Body Text"/>
    <w:basedOn w:val="Normal"/>
    <w:link w:val="BodyTextChar"/>
    <w:pPr>
      <w:spacing w:after="240"/>
      <w:ind w:left="720"/>
    </w:pPr>
  </w:style>
  <w:style w:type="paragraph" w:customStyle="1" w:styleId="Bullets">
    <w:name w:val="Bullets"/>
    <w:basedOn w:val="Normal"/>
    <w:uiPriority w:val="99"/>
    <w:pPr>
      <w:numPr>
        <w:numId w:val="1"/>
      </w:numPr>
      <w:spacing w:before="40" w:after="40"/>
    </w:pPr>
  </w:style>
  <w:style w:type="paragraph" w:styleId="BodyText2">
    <w:name w:val="Body Text 2"/>
    <w:basedOn w:val="Normal"/>
    <w:link w:val="BodyText2Char"/>
    <w:pPr>
      <w:spacing w:before="120"/>
      <w:ind w:left="936"/>
    </w:pPr>
  </w:style>
  <w:style w:type="paragraph" w:customStyle="1" w:styleId="NumberedList">
    <w:name w:val="Numbered List"/>
    <w:basedOn w:val="Normal"/>
    <w:pPr>
      <w:numPr>
        <w:numId w:val="2"/>
      </w:numPr>
      <w:spacing w:before="40" w:after="40"/>
      <w:jc w:val="left"/>
    </w:pPr>
  </w:style>
  <w:style w:type="paragraph" w:customStyle="1" w:styleId="BodyText0">
    <w:name w:val="BodyText"/>
    <w:basedOn w:val="Normal"/>
    <w:pPr>
      <w:spacing w:before="120"/>
    </w:pPr>
    <w:rPr>
      <w:lang w:val="en-GB"/>
    </w:rPr>
  </w:style>
  <w:style w:type="paragraph" w:styleId="BodyTextIndent">
    <w:name w:val="Body Text Indent"/>
    <w:basedOn w:val="Normal"/>
    <w:link w:val="BodyTextIndentChar"/>
    <w:uiPriority w:val="99"/>
    <w:pPr>
      <w:suppressAutoHyphens/>
      <w:ind w:left="342"/>
    </w:pPr>
    <w:rPr>
      <w:spacing w:val="-3"/>
      <w:sz w:val="20"/>
    </w:rPr>
  </w:style>
  <w:style w:type="paragraph" w:styleId="BodyText3">
    <w:name w:val="Body Text 3"/>
    <w:basedOn w:val="Normal"/>
    <w:link w:val="BodyText3Char"/>
    <w:rPr>
      <w:b/>
      <w:lang w:val="en-GB"/>
    </w:rPr>
  </w:style>
  <w:style w:type="paragraph" w:styleId="BodyTextIndent3">
    <w:name w:val="Body Text Indent 3"/>
    <w:basedOn w:val="Normal"/>
    <w:link w:val="BodyTextIndent3Char"/>
    <w:pPr>
      <w:ind w:left="432"/>
    </w:pPr>
    <w:rPr>
      <w:sz w:val="20"/>
    </w:rPr>
  </w:style>
  <w:style w:type="paragraph" w:customStyle="1" w:styleId="AppendixTitle">
    <w:name w:val="Appendix Title"/>
    <w:basedOn w:val="BodyText"/>
    <w:pPr>
      <w:spacing w:before="120" w:after="0"/>
      <w:ind w:left="0"/>
      <w:jc w:val="center"/>
    </w:pPr>
    <w:rPr>
      <w:b/>
      <w:caps/>
      <w:sz w:val="28"/>
    </w:rPr>
  </w:style>
  <w:style w:type="paragraph" w:styleId="DocumentMap">
    <w:name w:val="Document Map"/>
    <w:basedOn w:val="Normal"/>
    <w:link w:val="DocumentMapChar"/>
    <w:semiHidden/>
    <w:pPr>
      <w:shd w:val="clear" w:color="auto" w:fill="000080"/>
    </w:pPr>
    <w:rPr>
      <w:rFonts w:ascii="Tahoma" w:hAnsi="Tahoma"/>
    </w:rPr>
  </w:style>
  <w:style w:type="paragraph" w:styleId="BalloonText">
    <w:name w:val="Balloon Text"/>
    <w:basedOn w:val="Normal"/>
    <w:link w:val="BalloonTextChar"/>
    <w:rsid w:val="009264AB"/>
    <w:pPr>
      <w:spacing w:after="0"/>
    </w:pPr>
    <w:rPr>
      <w:rFonts w:ascii="Segoe UI" w:hAnsi="Segoe UI" w:cs="Segoe UI"/>
      <w:sz w:val="18"/>
      <w:szCs w:val="18"/>
    </w:rPr>
  </w:style>
  <w:style w:type="character" w:customStyle="1" w:styleId="BalloonTextChar">
    <w:name w:val="Balloon Text Char"/>
    <w:link w:val="BalloonText"/>
    <w:rsid w:val="009264AB"/>
    <w:rPr>
      <w:rFonts w:ascii="Segoe UI" w:hAnsi="Segoe UI" w:cs="Segoe UI"/>
      <w:sz w:val="18"/>
      <w:szCs w:val="18"/>
    </w:rPr>
  </w:style>
  <w:style w:type="paragraph" w:styleId="NoSpacing">
    <w:name w:val="No Spacing"/>
    <w:uiPriority w:val="1"/>
    <w:qFormat/>
    <w:rsid w:val="00FD6138"/>
    <w:pPr>
      <w:jc w:val="both"/>
    </w:pPr>
    <w:rPr>
      <w:sz w:val="24"/>
    </w:rPr>
  </w:style>
  <w:style w:type="character" w:customStyle="1" w:styleId="BodyTextChar">
    <w:name w:val="Body Text Char"/>
    <w:basedOn w:val="DefaultParagraphFont"/>
    <w:link w:val="BodyText"/>
    <w:rsid w:val="00FD6138"/>
    <w:rPr>
      <w:sz w:val="24"/>
    </w:rPr>
  </w:style>
  <w:style w:type="character" w:customStyle="1" w:styleId="BodyTextIndentChar">
    <w:name w:val="Body Text Indent Char"/>
    <w:basedOn w:val="DefaultParagraphFont"/>
    <w:link w:val="BodyTextIndent"/>
    <w:uiPriority w:val="99"/>
    <w:rsid w:val="00FD6138"/>
    <w:rPr>
      <w:spacing w:val="-3"/>
    </w:rPr>
  </w:style>
  <w:style w:type="character" w:customStyle="1" w:styleId="HeaderChar">
    <w:name w:val="Header Char"/>
    <w:basedOn w:val="DefaultParagraphFont"/>
    <w:link w:val="Header"/>
    <w:uiPriority w:val="99"/>
    <w:rsid w:val="003C0530"/>
    <w:rPr>
      <w:sz w:val="18"/>
    </w:rPr>
  </w:style>
  <w:style w:type="paragraph" w:styleId="ListParagraph">
    <w:name w:val="List Paragraph"/>
    <w:basedOn w:val="Normal"/>
    <w:uiPriority w:val="1"/>
    <w:qFormat/>
    <w:rsid w:val="003A145D"/>
    <w:pPr>
      <w:ind w:left="720"/>
      <w:contextualSpacing/>
    </w:pPr>
  </w:style>
  <w:style w:type="character" w:customStyle="1" w:styleId="Heading2Char">
    <w:name w:val="Heading 2 Char"/>
    <w:basedOn w:val="DefaultParagraphFont"/>
    <w:link w:val="Heading2"/>
    <w:rsid w:val="00A01DC9"/>
    <w:rPr>
      <w:b/>
      <w:sz w:val="28"/>
    </w:rPr>
  </w:style>
  <w:style w:type="table" w:styleId="TableGrid">
    <w:name w:val="Table Grid"/>
    <w:basedOn w:val="TableNormal"/>
    <w:rsid w:val="00A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13967"/>
    <w:rPr>
      <w:b/>
      <w:caps/>
      <w:kern w:val="28"/>
      <w:sz w:val="28"/>
      <w:lang w:val="en-GB"/>
    </w:rPr>
  </w:style>
  <w:style w:type="character" w:customStyle="1" w:styleId="Heading3Char">
    <w:name w:val="Heading 3 Char"/>
    <w:basedOn w:val="DefaultParagraphFont"/>
    <w:link w:val="Heading3"/>
    <w:rsid w:val="00D13967"/>
    <w:rPr>
      <w:b/>
      <w:sz w:val="24"/>
    </w:rPr>
  </w:style>
  <w:style w:type="character" w:customStyle="1" w:styleId="Heading4Char">
    <w:name w:val="Heading 4 Char"/>
    <w:basedOn w:val="DefaultParagraphFont"/>
    <w:link w:val="Heading4"/>
    <w:rsid w:val="00D13967"/>
    <w:rPr>
      <w:b/>
      <w:sz w:val="24"/>
    </w:rPr>
  </w:style>
  <w:style w:type="character" w:customStyle="1" w:styleId="Heading5Char">
    <w:name w:val="Heading 5 Char"/>
    <w:basedOn w:val="DefaultParagraphFont"/>
    <w:link w:val="Heading5"/>
    <w:rsid w:val="00D13967"/>
    <w:rPr>
      <w:b/>
      <w:i/>
      <w:sz w:val="24"/>
    </w:rPr>
  </w:style>
  <w:style w:type="character" w:customStyle="1" w:styleId="Heading6Char">
    <w:name w:val="Heading 6 Char"/>
    <w:basedOn w:val="DefaultParagraphFont"/>
    <w:link w:val="Heading6"/>
    <w:rsid w:val="00D13967"/>
    <w:rPr>
      <w:rFonts w:ascii="Arial" w:hAnsi="Arial"/>
      <w:i/>
      <w:sz w:val="22"/>
    </w:rPr>
  </w:style>
  <w:style w:type="character" w:customStyle="1" w:styleId="Heading7Char">
    <w:name w:val="Heading 7 Char"/>
    <w:basedOn w:val="DefaultParagraphFont"/>
    <w:link w:val="Heading7"/>
    <w:rsid w:val="00D13967"/>
    <w:rPr>
      <w:rFonts w:ascii="Arial" w:hAnsi="Arial"/>
    </w:rPr>
  </w:style>
  <w:style w:type="character" w:customStyle="1" w:styleId="Heading8Char">
    <w:name w:val="Heading 8 Char"/>
    <w:basedOn w:val="DefaultParagraphFont"/>
    <w:link w:val="Heading8"/>
    <w:rsid w:val="00D13967"/>
    <w:rPr>
      <w:rFonts w:ascii="Arial" w:hAnsi="Arial"/>
      <w:i/>
    </w:rPr>
  </w:style>
  <w:style w:type="character" w:customStyle="1" w:styleId="Heading9Char">
    <w:name w:val="Heading 9 Char"/>
    <w:basedOn w:val="DefaultParagraphFont"/>
    <w:link w:val="Heading9"/>
    <w:rsid w:val="00D13967"/>
    <w:rPr>
      <w:rFonts w:ascii="Arial" w:hAnsi="Arial"/>
      <w:i/>
      <w:sz w:val="18"/>
    </w:rPr>
  </w:style>
  <w:style w:type="character" w:customStyle="1" w:styleId="FooterChar">
    <w:name w:val="Footer Char"/>
    <w:basedOn w:val="DefaultParagraphFont"/>
    <w:link w:val="Footer"/>
    <w:rsid w:val="00D13967"/>
    <w:rPr>
      <w:sz w:val="18"/>
    </w:rPr>
  </w:style>
  <w:style w:type="character" w:customStyle="1" w:styleId="TitleChar">
    <w:name w:val="Title Char"/>
    <w:basedOn w:val="DefaultParagraphFont"/>
    <w:link w:val="Title"/>
    <w:rsid w:val="00D13967"/>
    <w:rPr>
      <w:b/>
      <w:smallCaps/>
      <w:kern w:val="28"/>
      <w:sz w:val="80"/>
    </w:rPr>
  </w:style>
  <w:style w:type="character" w:customStyle="1" w:styleId="BodyTextIndent2Char">
    <w:name w:val="Body Text Indent 2 Char"/>
    <w:basedOn w:val="DefaultParagraphFont"/>
    <w:link w:val="BodyTextIndent2"/>
    <w:rsid w:val="00D13967"/>
    <w:rPr>
      <w:spacing w:val="-3"/>
      <w:sz w:val="18"/>
    </w:rPr>
  </w:style>
  <w:style w:type="character" w:customStyle="1" w:styleId="BodyText2Char">
    <w:name w:val="Body Text 2 Char"/>
    <w:basedOn w:val="DefaultParagraphFont"/>
    <w:link w:val="BodyText2"/>
    <w:rsid w:val="00D13967"/>
    <w:rPr>
      <w:sz w:val="24"/>
    </w:rPr>
  </w:style>
  <w:style w:type="character" w:customStyle="1" w:styleId="BodyText3Char">
    <w:name w:val="Body Text 3 Char"/>
    <w:basedOn w:val="DefaultParagraphFont"/>
    <w:link w:val="BodyText3"/>
    <w:rsid w:val="00D13967"/>
    <w:rPr>
      <w:b/>
      <w:sz w:val="24"/>
      <w:lang w:val="en-GB"/>
    </w:rPr>
  </w:style>
  <w:style w:type="character" w:customStyle="1" w:styleId="BodyTextIndent3Char">
    <w:name w:val="Body Text Indent 3 Char"/>
    <w:basedOn w:val="DefaultParagraphFont"/>
    <w:link w:val="BodyTextIndent3"/>
    <w:rsid w:val="00D13967"/>
  </w:style>
  <w:style w:type="character" w:customStyle="1" w:styleId="DocumentMapChar">
    <w:name w:val="Document Map Char"/>
    <w:basedOn w:val="DefaultParagraphFont"/>
    <w:link w:val="DocumentMap"/>
    <w:semiHidden/>
    <w:rsid w:val="00D13967"/>
    <w:rPr>
      <w:rFonts w:ascii="Tahoma" w:hAnsi="Tahoma"/>
      <w:sz w:val="24"/>
      <w:shd w:val="clear" w:color="auto" w:fill="000080"/>
    </w:rPr>
  </w:style>
  <w:style w:type="character" w:styleId="Emphasis">
    <w:name w:val="Emphasis"/>
    <w:basedOn w:val="DefaultParagraphFont"/>
    <w:qFormat/>
    <w:rsid w:val="00E05723"/>
    <w:rPr>
      <w:i/>
      <w:iCs/>
    </w:rPr>
  </w:style>
  <w:style w:type="table" w:customStyle="1" w:styleId="TableGrid1">
    <w:name w:val="Table Grid1"/>
    <w:basedOn w:val="TableNormal"/>
    <w:next w:val="TableGrid"/>
    <w:uiPriority w:val="59"/>
    <w:rsid w:val="004939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316DD3"/>
    <w:rPr>
      <w:sz w:val="16"/>
      <w:szCs w:val="16"/>
    </w:rPr>
  </w:style>
  <w:style w:type="paragraph" w:styleId="CommentText">
    <w:name w:val="annotation text"/>
    <w:basedOn w:val="Normal"/>
    <w:link w:val="CommentTextChar"/>
    <w:semiHidden/>
    <w:unhideWhenUsed/>
    <w:rsid w:val="00316DD3"/>
    <w:rPr>
      <w:sz w:val="20"/>
    </w:rPr>
  </w:style>
  <w:style w:type="character" w:customStyle="1" w:styleId="CommentTextChar">
    <w:name w:val="Comment Text Char"/>
    <w:basedOn w:val="DefaultParagraphFont"/>
    <w:link w:val="CommentText"/>
    <w:semiHidden/>
    <w:rsid w:val="00316DD3"/>
  </w:style>
  <w:style w:type="paragraph" w:styleId="CommentSubject">
    <w:name w:val="annotation subject"/>
    <w:basedOn w:val="CommentText"/>
    <w:next w:val="CommentText"/>
    <w:link w:val="CommentSubjectChar"/>
    <w:semiHidden/>
    <w:unhideWhenUsed/>
    <w:rsid w:val="00316DD3"/>
    <w:rPr>
      <w:b/>
      <w:bCs/>
    </w:rPr>
  </w:style>
  <w:style w:type="character" w:customStyle="1" w:styleId="CommentSubjectChar">
    <w:name w:val="Comment Subject Char"/>
    <w:basedOn w:val="CommentTextChar"/>
    <w:link w:val="CommentSubject"/>
    <w:semiHidden/>
    <w:rsid w:val="00316DD3"/>
    <w:rPr>
      <w:b/>
      <w:bCs/>
    </w:rPr>
  </w:style>
  <w:style w:type="character" w:styleId="PlaceholderText">
    <w:name w:val="Placeholder Text"/>
    <w:basedOn w:val="DefaultParagraphFont"/>
    <w:uiPriority w:val="99"/>
    <w:semiHidden/>
    <w:rsid w:val="00C010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86140">
      <w:bodyDiv w:val="1"/>
      <w:marLeft w:val="0"/>
      <w:marRight w:val="0"/>
      <w:marTop w:val="0"/>
      <w:marBottom w:val="0"/>
      <w:divBdr>
        <w:top w:val="none" w:sz="0" w:space="0" w:color="auto"/>
        <w:left w:val="none" w:sz="0" w:space="0" w:color="auto"/>
        <w:bottom w:val="none" w:sz="0" w:space="0" w:color="auto"/>
        <w:right w:val="none" w:sz="0" w:space="0" w:color="auto"/>
      </w:divBdr>
    </w:div>
    <w:div w:id="694229741">
      <w:bodyDiv w:val="1"/>
      <w:marLeft w:val="0"/>
      <w:marRight w:val="0"/>
      <w:marTop w:val="0"/>
      <w:marBottom w:val="0"/>
      <w:divBdr>
        <w:top w:val="none" w:sz="0" w:space="0" w:color="auto"/>
        <w:left w:val="none" w:sz="0" w:space="0" w:color="auto"/>
        <w:bottom w:val="none" w:sz="0" w:space="0" w:color="auto"/>
        <w:right w:val="none" w:sz="0" w:space="0" w:color="auto"/>
      </w:divBdr>
    </w:div>
    <w:div w:id="888805001">
      <w:bodyDiv w:val="1"/>
      <w:marLeft w:val="0"/>
      <w:marRight w:val="0"/>
      <w:marTop w:val="0"/>
      <w:marBottom w:val="0"/>
      <w:divBdr>
        <w:top w:val="none" w:sz="0" w:space="0" w:color="auto"/>
        <w:left w:val="none" w:sz="0" w:space="0" w:color="auto"/>
        <w:bottom w:val="none" w:sz="0" w:space="0" w:color="auto"/>
        <w:right w:val="none" w:sz="0" w:space="0" w:color="auto"/>
      </w:divBdr>
    </w:div>
    <w:div w:id="1032531790">
      <w:bodyDiv w:val="1"/>
      <w:marLeft w:val="0"/>
      <w:marRight w:val="0"/>
      <w:marTop w:val="0"/>
      <w:marBottom w:val="0"/>
      <w:divBdr>
        <w:top w:val="none" w:sz="0" w:space="0" w:color="auto"/>
        <w:left w:val="none" w:sz="0" w:space="0" w:color="auto"/>
        <w:bottom w:val="none" w:sz="0" w:space="0" w:color="auto"/>
        <w:right w:val="none" w:sz="0" w:space="0" w:color="auto"/>
      </w:divBdr>
    </w:div>
    <w:div w:id="1118522172">
      <w:bodyDiv w:val="1"/>
      <w:marLeft w:val="0"/>
      <w:marRight w:val="0"/>
      <w:marTop w:val="0"/>
      <w:marBottom w:val="0"/>
      <w:divBdr>
        <w:top w:val="none" w:sz="0" w:space="0" w:color="auto"/>
        <w:left w:val="none" w:sz="0" w:space="0" w:color="auto"/>
        <w:bottom w:val="none" w:sz="0" w:space="0" w:color="auto"/>
        <w:right w:val="none" w:sz="0" w:space="0" w:color="auto"/>
      </w:divBdr>
    </w:div>
    <w:div w:id="1745907595">
      <w:bodyDiv w:val="1"/>
      <w:marLeft w:val="0"/>
      <w:marRight w:val="0"/>
      <w:marTop w:val="0"/>
      <w:marBottom w:val="0"/>
      <w:divBdr>
        <w:top w:val="none" w:sz="0" w:space="0" w:color="auto"/>
        <w:left w:val="none" w:sz="0" w:space="0" w:color="auto"/>
        <w:bottom w:val="none" w:sz="0" w:space="0" w:color="auto"/>
        <w:right w:val="none" w:sz="0" w:space="0" w:color="auto"/>
      </w:divBdr>
    </w:div>
    <w:div w:id="1808084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79" Type="http://schemas.openxmlformats.org/officeDocument/2006/relationships/fontTable" Target="fontTable.xml"/><Relationship Id="rId5" Type="http://schemas.openxmlformats.org/officeDocument/2006/relationships/numbering" Target="numbering.xml"/><Relationship Id="rId14" Type="http://schemas.openxmlformats.org/officeDocument/2006/relationships/header" Target="header3.xml"/><Relationship Id="rId8" Type="http://schemas.openxmlformats.org/officeDocument/2006/relationships/webSettings" Target="webSettings.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10" Type="http://schemas.openxmlformats.org/officeDocument/2006/relationships/endnotes" Target="endnotes.xml"/><Relationship Id="rId78"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7" Type="http://schemas.openxmlformats.org/officeDocument/2006/relationships/settings" Target="settings.xml"/><Relationship Id="rId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Other%20Documents\Report%20Template%20rev%201_.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F0C3BF-E6DE-46FB-8626-624A67FBFAF3}">
  <we:reference id="wa200005502" version="1.0.0.12" store="en-US" storeType="OMEX"/>
  <we:alternateReferences>
    <we:reference id="WA200005502" version="1.0.0.12" store="WA200005502" storeType="OMEX"/>
  </we:alternateReferences>
  <we:properties>
    <we:property name="docId" value="&quot;36zbE6EFXallIV9dvuTZ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1f78dd5-20ad-4f7b-8ade-18b039b59425" xsi:nil="true"/>
    <lcf76f155ced4ddcb4097134ff3c332f xmlns="12574bd9-b9ee-48cf-8476-4a52dc15045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811B7963D8C8439FFE9A8E6092F4F3" ma:contentTypeVersion="17" ma:contentTypeDescription="Create a new document." ma:contentTypeScope="" ma:versionID="ad5f06f082dc48d792a79247ec1489c7">
  <xsd:schema xmlns:xsd="http://www.w3.org/2001/XMLSchema" xmlns:xs="http://www.w3.org/2001/XMLSchema" xmlns:p="http://schemas.microsoft.com/office/2006/metadata/properties" xmlns:ns2="12574bd9-b9ee-48cf-8476-4a52dc150458" xmlns:ns3="53e1826e-678c-46af-a502-bab02f2f3275" xmlns:ns4="61f78dd5-20ad-4f7b-8ade-18b039b59425" targetNamespace="http://schemas.microsoft.com/office/2006/metadata/properties" ma:root="true" ma:fieldsID="d2b6cb0330cb439c20277702cdce94e9" ns2:_="" ns3:_="" ns4:_="">
    <xsd:import namespace="12574bd9-b9ee-48cf-8476-4a52dc150458"/>
    <xsd:import namespace="53e1826e-678c-46af-a502-bab02f2f3275"/>
    <xsd:import namespace="61f78dd5-20ad-4f7b-8ade-18b039b5942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574bd9-b9ee-48cf-8476-4a52dc1504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f874a3f-55a3-4351-b9b0-90e58f5dc2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e1826e-678c-46af-a502-bab02f2f32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f78dd5-20ad-4f7b-8ade-18b039b5942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3b5922a-d5dd-4a44-a946-ac275ce57876}" ma:internalName="TaxCatchAll" ma:showField="CatchAllData" ma:web="53e1826e-678c-46af-a502-bab02f2f32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86CB89-3718-4FEB-A183-BFA86A3B7D82}">
  <ds:schemaRefs>
    <ds:schemaRef ds:uri="http://schemas.openxmlformats.org/officeDocument/2006/bibliography"/>
  </ds:schemaRefs>
</ds:datastoreItem>
</file>

<file path=customXml/itemProps2.xml><?xml version="1.0" encoding="utf-8"?>
<ds:datastoreItem xmlns:ds="http://schemas.openxmlformats.org/officeDocument/2006/customXml" ds:itemID="{31B76CDD-F00E-422B-9858-86B56587DC48}">
  <ds:schemaRefs>
    <ds:schemaRef ds:uri="http://schemas.microsoft.com/office/2006/metadata/properties"/>
    <ds:schemaRef ds:uri="http://schemas.microsoft.com/office/infopath/2007/PartnerControls"/>
    <ds:schemaRef ds:uri="61f78dd5-20ad-4f7b-8ade-18b039b59425"/>
    <ds:schemaRef ds:uri="12574bd9-b9ee-48cf-8476-4a52dc150458"/>
  </ds:schemaRefs>
</ds:datastoreItem>
</file>

<file path=customXml/itemProps3.xml><?xml version="1.0" encoding="utf-8"?>
<ds:datastoreItem xmlns:ds="http://schemas.openxmlformats.org/officeDocument/2006/customXml" ds:itemID="{92910B53-2794-4A64-9352-A5285635CDDF}">
  <ds:schemaRefs>
    <ds:schemaRef ds:uri="http://schemas.microsoft.com/sharepoint/v3/contenttype/forms"/>
  </ds:schemaRefs>
</ds:datastoreItem>
</file>

<file path=customXml/itemProps4.xml><?xml version="1.0" encoding="utf-8"?>
<ds:datastoreItem xmlns:ds="http://schemas.openxmlformats.org/officeDocument/2006/customXml" ds:itemID="{57FE5606-114E-44C5-AB12-D5DDCFEA4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574bd9-b9ee-48cf-8476-4a52dc150458"/>
    <ds:schemaRef ds:uri="53e1826e-678c-46af-a502-bab02f2f3275"/>
    <ds:schemaRef ds:uri="61f78dd5-20ad-4f7b-8ade-18b039b594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Template rev 1_.dot</Template>
  <TotalTime>2469</TotalTime>
  <Pages>36</Pages>
  <Words>5794</Words>
  <Characters>33027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E6A Final Report</vt:lpstr>
    </vt:vector>
  </TitlesOfParts>
  <Company>Conam Inspection</Company>
  <LinksUpToDate>false</LinksUpToDate>
  <CharactersWithSpaces>38744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241</cp:revision>
  <cp:lastPrinted>2024-01-25T20:10:00Z</cp:lastPrinted>
  <dcterms:created xsi:type="dcterms:W3CDTF">2025-08-12T16:23:00Z</dcterms:created>
  <dcterms:modified xsi:type="dcterms:W3CDTF">2026-09-03T14:16:00Z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0x0101006C811B7963D8C8439FFE9A8E6092F4F3</vt:lpwstr>
  </property>
  <property fmtid="{D5CDD505-2E9C-101B-9397-08002B2CF9AE}" pid="3" name="TaxCatchAll">
    <vt:lpwstr/>
  </property>
  <property fmtid="{D5CDD505-2E9C-101B-9397-08002B2CF9AE}" pid="4" name="lcf76f155ced4ddcb4097134ff3c332f">
    <vt:lpwstr/>
  </property>
</Properties>
</file>